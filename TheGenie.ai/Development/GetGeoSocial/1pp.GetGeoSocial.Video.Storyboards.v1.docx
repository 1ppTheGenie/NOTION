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A579A" w14:textId="77777777" w:rsidR="00D54C01" w:rsidRPr="00D54C01" w:rsidRDefault="00D54C01" w:rsidP="00D54C01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b/>
          <w:bCs/>
          <w:sz w:val="28"/>
          <w:szCs w:val="28"/>
        </w:rPr>
      </w:pPr>
      <w:r w:rsidRPr="00D54C01">
        <w:rPr>
          <w:rFonts w:ascii="Myriad Pro Cond" w:hAnsi="Myriad Pro Cond" w:cs="Times-Bold"/>
          <w:b/>
          <w:bCs/>
          <w:sz w:val="28"/>
          <w:szCs w:val="28"/>
        </w:rPr>
        <w:t>Video Section Storyboard</w:t>
      </w:r>
    </w:p>
    <w:p w14:paraId="212F6F50" w14:textId="2F06DD59" w:rsidR="00D54C01" w:rsidRPr="00D54C01" w:rsidRDefault="00D54C01" w:rsidP="00D54C01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Overview</w:t>
      </w:r>
      <w:r w:rsidRPr="00D54C01">
        <w:rPr>
          <w:rFonts w:ascii="Myriad Pro Cond" w:hAnsi="Myriad Pro Cond" w:cs="Times-Bold"/>
          <w:sz w:val="22"/>
          <w:szCs w:val="22"/>
        </w:rPr>
        <w:t>:</w:t>
      </w:r>
      <w:r w:rsidRPr="00D54C01">
        <w:rPr>
          <w:rFonts w:ascii="Myriad Pro Cond" w:hAnsi="Myriad Pro Cond" w:cs="Times-Roman"/>
          <w:sz w:val="22"/>
          <w:szCs w:val="22"/>
        </w:rPr>
        <w:t xml:space="preserve"> The video will be a 60-second animation illustrating</w:t>
      </w:r>
      <w:r w:rsidR="007C58E0">
        <w:rPr>
          <w:rFonts w:ascii="Myriad Pro Cond" w:hAnsi="Myriad Pro Cond" w:cs="Times-Roman"/>
          <w:sz w:val="22"/>
          <w:szCs w:val="22"/>
        </w:rPr>
        <w:t xml:space="preserve"> “</w:t>
      </w:r>
      <w:proofErr w:type="spellStart"/>
      <w:r w:rsidR="007C58E0">
        <w:rPr>
          <w:rFonts w:ascii="Myriad Pro Cond" w:hAnsi="Myriad Pro Cond" w:cs="Times-Roman"/>
          <w:sz w:val="22"/>
          <w:szCs w:val="22"/>
        </w:rPr>
        <w:t>GetGeoSocial</w:t>
      </w:r>
      <w:proofErr w:type="spellEnd"/>
      <w:r w:rsidR="007C58E0">
        <w:rPr>
          <w:rFonts w:ascii="Myriad Pro Cond" w:hAnsi="Myriad Pro Cond" w:cs="Times-Roman"/>
          <w:sz w:val="22"/>
          <w:szCs w:val="22"/>
        </w:rPr>
        <w:t xml:space="preserve">” another breakthrough innovation from 1parkplace designed to help agents attract sellers to earn more listings.   We look educate the market on the power </w:t>
      </w:r>
      <w:proofErr w:type="gramStart"/>
      <w:r w:rsidR="007C58E0">
        <w:rPr>
          <w:rFonts w:ascii="Myriad Pro Cond" w:hAnsi="Myriad Pro Cond" w:cs="Times-Roman"/>
          <w:sz w:val="22"/>
          <w:szCs w:val="22"/>
        </w:rPr>
        <w:t xml:space="preserve">of </w:t>
      </w:r>
      <w:r w:rsidRPr="00D54C01">
        <w:rPr>
          <w:rFonts w:ascii="Myriad Pro Cond" w:hAnsi="Myriad Pro Cond" w:cs="Times-Roman"/>
          <w:sz w:val="22"/>
          <w:szCs w:val="22"/>
        </w:rPr>
        <w:t xml:space="preserve">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proofErr w:type="gramEnd"/>
      <w:r w:rsidRPr="00D54C01">
        <w:rPr>
          <w:rFonts w:ascii="Myriad Pro Cond" w:hAnsi="Myriad Pro Cond" w:cs="Times-Roman"/>
          <w:sz w:val="22"/>
          <w:szCs w:val="22"/>
        </w:rPr>
        <w:t xml:space="preserve"> </w:t>
      </w:r>
      <w:r w:rsidR="007C58E0">
        <w:rPr>
          <w:rFonts w:ascii="Myriad Pro Cond" w:hAnsi="Myriad Pro Cond" w:cs="Times-Roman"/>
          <w:sz w:val="22"/>
          <w:szCs w:val="22"/>
        </w:rPr>
        <w:t xml:space="preserve">Marketing.   </w:t>
      </w:r>
      <w:r w:rsidRPr="00D54C01">
        <w:rPr>
          <w:rFonts w:ascii="Myriad Pro Cond" w:hAnsi="Myriad Pro Cond" w:cs="Times-Roman"/>
          <w:sz w:val="22"/>
          <w:szCs w:val="22"/>
        </w:rPr>
        <w:t>The goal is to visually engage the viewer</w:t>
      </w:r>
      <w:r w:rsidR="007C58E0">
        <w:rPr>
          <w:rFonts w:ascii="Myriad Pro Cond" w:hAnsi="Myriad Pro Cond" w:cs="Times-Roman"/>
          <w:sz w:val="22"/>
          <w:szCs w:val="22"/>
        </w:rPr>
        <w:t xml:space="preserve"> to </w:t>
      </w:r>
      <w:r w:rsidRPr="00D54C01">
        <w:rPr>
          <w:rFonts w:ascii="Myriad Pro Cond" w:hAnsi="Myriad Pro Cond" w:cs="Times-Roman"/>
          <w:sz w:val="22"/>
          <w:szCs w:val="22"/>
        </w:rPr>
        <w:t xml:space="preserve">clearly communicate </w:t>
      </w:r>
      <w:r w:rsidR="007C58E0">
        <w:rPr>
          <w:rFonts w:ascii="Myriad Pro Cond" w:hAnsi="Myriad Pro Cond" w:cs="Times-Roman"/>
          <w:sz w:val="22"/>
          <w:szCs w:val="22"/>
        </w:rPr>
        <w:t>how and why</w:t>
      </w:r>
      <w:r w:rsidRPr="00D54C01">
        <w:rPr>
          <w:rFonts w:ascii="Myriad Pro Cond" w:hAnsi="Myriad Pro Cond" w:cs="Times-Roman"/>
          <w:sz w:val="22"/>
          <w:szCs w:val="22"/>
        </w:rPr>
        <w:t xml:space="preserve">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</w:t>
      </w:r>
      <w:r w:rsidR="007C58E0">
        <w:rPr>
          <w:rFonts w:ascii="Myriad Pro Cond" w:hAnsi="Myriad Pro Cond" w:cs="Times-Roman"/>
          <w:sz w:val="22"/>
          <w:szCs w:val="22"/>
        </w:rPr>
        <w:t xml:space="preserve">Marketing </w:t>
      </w:r>
      <w:r w:rsidR="00737158">
        <w:rPr>
          <w:rFonts w:ascii="Myriad Pro Cond" w:hAnsi="Myriad Pro Cond" w:cs="Times-Roman"/>
          <w:sz w:val="22"/>
          <w:szCs w:val="22"/>
        </w:rPr>
        <w:t xml:space="preserve">opens a new frontier in real estate seller attraction.  </w:t>
      </w:r>
      <w:r w:rsidR="007C58E0">
        <w:rPr>
          <w:rFonts w:ascii="Myriad Pro Cond" w:hAnsi="Myriad Pro Cond" w:cs="Times-Roman"/>
          <w:sz w:val="22"/>
          <w:szCs w:val="22"/>
        </w:rPr>
        <w:t xml:space="preserve"> </w:t>
      </w:r>
    </w:p>
    <w:p w14:paraId="33CE04AA" w14:textId="77777777" w:rsidR="00D54C01" w:rsidRPr="00D54C01" w:rsidRDefault="00D54C01" w:rsidP="00D54C01">
      <w:pPr>
        <w:autoSpaceDE w:val="0"/>
        <w:autoSpaceDN w:val="0"/>
        <w:adjustRightInd w:val="0"/>
        <w:spacing w:after="240"/>
        <w:rPr>
          <w:rFonts w:ascii="Myriad Pro Cond" w:hAnsi="Myriad Pro Cond" w:cs="Times-Roman"/>
          <w:b/>
          <w:bCs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Storyboard Details:</w:t>
      </w:r>
    </w:p>
    <w:p w14:paraId="0195B4DE" w14:textId="77777777" w:rsidR="00D54C01" w:rsidRPr="00D54C01" w:rsidRDefault="00D54C01" w:rsidP="00D54C01">
      <w:pPr>
        <w:autoSpaceDE w:val="0"/>
        <w:autoSpaceDN w:val="0"/>
        <w:adjustRightInd w:val="0"/>
        <w:spacing w:after="319"/>
        <w:rPr>
          <w:rFonts w:ascii="Myriad Pro Cond" w:hAnsi="Myriad Pro Cond" w:cs="Times-Bold"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Scene 1</w:t>
      </w:r>
      <w:r w:rsidRPr="00D54C01">
        <w:rPr>
          <w:rFonts w:ascii="Myriad Pro Cond" w:hAnsi="Myriad Pro Cond" w:cs="Times-Bold"/>
          <w:sz w:val="22"/>
          <w:szCs w:val="22"/>
        </w:rPr>
        <w:t>: Introduction (0-5 seconds)</w:t>
      </w:r>
    </w:p>
    <w:p w14:paraId="67486A95" w14:textId="77777777" w:rsidR="00D54C01" w:rsidRPr="00D54C01" w:rsidRDefault="00D54C01" w:rsidP="00D54C0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602DD056" w14:textId="77777777" w:rsidR="00D54C01" w:rsidRPr="00D54C01" w:rsidRDefault="00D54C01" w:rsidP="00D54C0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Aerial view of a modern, upscale neighborhood with well-manicured lawns and beautiful homes.</w:t>
      </w:r>
    </w:p>
    <w:p w14:paraId="589E625C" w14:textId="77777777" w:rsidR="00D54C01" w:rsidRPr="00D54C01" w:rsidRDefault="00D54C01" w:rsidP="00D54C0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Smooth, zooming effect towards the center of the neighborhood.</w:t>
      </w:r>
    </w:p>
    <w:p w14:paraId="4F304B92" w14:textId="77777777" w:rsidR="00D54C01" w:rsidRPr="00D54C01" w:rsidRDefault="00D54C01" w:rsidP="00D54C01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Text on Screen:</w:t>
      </w:r>
    </w:p>
    <w:p w14:paraId="0AD00C50" w14:textId="587A3366" w:rsidR="00D54C01" w:rsidRPr="00D54C01" w:rsidRDefault="00D54C01" w:rsidP="00D54C0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"Welcome to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</w:t>
      </w:r>
      <w:r w:rsidR="00745589">
        <w:rPr>
          <w:rFonts w:ascii="Myriad Pro Cond" w:hAnsi="Myriad Pro Cond" w:cs="Times-Roman"/>
          <w:sz w:val="22"/>
          <w:szCs w:val="22"/>
        </w:rPr>
        <w:t>Marketing</w:t>
      </w:r>
      <w:r w:rsidRPr="00D54C01">
        <w:rPr>
          <w:rFonts w:ascii="Myriad Pro Cond" w:hAnsi="Myriad Pro Cond" w:cs="Times-Roman"/>
          <w:sz w:val="22"/>
          <w:szCs w:val="22"/>
        </w:rPr>
        <w:t>"</w:t>
      </w:r>
    </w:p>
    <w:p w14:paraId="6A751E98" w14:textId="77777777" w:rsidR="00D54C01" w:rsidRPr="00D54C01" w:rsidRDefault="00D54C01" w:rsidP="00D54C0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"Revolutionizing Real Estate Marketing"</w:t>
      </w:r>
    </w:p>
    <w:p w14:paraId="2A239CA4" w14:textId="77777777" w:rsidR="00D54C01" w:rsidRPr="00D54C01" w:rsidRDefault="00D54C01" w:rsidP="00D54C01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Voiceover:</w:t>
      </w:r>
    </w:p>
    <w:p w14:paraId="333CF6E0" w14:textId="2FAE257F" w:rsidR="00D54C01" w:rsidRPr="00D54C01" w:rsidRDefault="00D54C01" w:rsidP="00D54C0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"Introducing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</w:t>
      </w:r>
      <w:r w:rsidR="00745589">
        <w:rPr>
          <w:rFonts w:ascii="Myriad Pro Cond" w:hAnsi="Myriad Pro Cond" w:cs="Times-Roman"/>
          <w:sz w:val="22"/>
          <w:szCs w:val="22"/>
        </w:rPr>
        <w:t>Marketing</w:t>
      </w:r>
      <w:r w:rsidRPr="00D54C01">
        <w:rPr>
          <w:rFonts w:ascii="Myriad Pro Cond" w:hAnsi="Myriad Pro Cond" w:cs="Times-Roman"/>
          <w:sz w:val="22"/>
          <w:szCs w:val="22"/>
        </w:rPr>
        <w:t>, the future of real estate marketing."</w:t>
      </w:r>
    </w:p>
    <w:p w14:paraId="44D7CB2A" w14:textId="77777777" w:rsidR="00D54C01" w:rsidRPr="00D54C01" w:rsidRDefault="00D54C01" w:rsidP="00D54C01">
      <w:pPr>
        <w:autoSpaceDE w:val="0"/>
        <w:autoSpaceDN w:val="0"/>
        <w:adjustRightInd w:val="0"/>
        <w:spacing w:before="240" w:after="319"/>
        <w:rPr>
          <w:rFonts w:ascii="Myriad Pro Cond" w:hAnsi="Myriad Pro Cond" w:cs="Times-Bold"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Scene 2</w:t>
      </w:r>
      <w:r w:rsidRPr="00D54C01">
        <w:rPr>
          <w:rFonts w:ascii="Myriad Pro Cond" w:hAnsi="Myriad Pro Cond" w:cs="Times-Bold"/>
          <w:sz w:val="22"/>
          <w:szCs w:val="22"/>
        </w:rPr>
        <w:t>: Highlighting the Problem (5-10 seconds)</w:t>
      </w:r>
    </w:p>
    <w:p w14:paraId="2599D14B" w14:textId="77777777" w:rsidR="00D54C01" w:rsidRPr="00D54C01" w:rsidRDefault="00D54C01" w:rsidP="00D54C0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18FEE538" w14:textId="1676AD92" w:rsidR="00D54C01" w:rsidRPr="00D54C01" w:rsidRDefault="00D54C01" w:rsidP="00D54C01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b/>
          <w:bCs/>
          <w:sz w:val="22"/>
          <w:szCs w:val="22"/>
        </w:rPr>
        <w:t>Split screen</w:t>
      </w:r>
      <w:r w:rsidRPr="00D54C01">
        <w:rPr>
          <w:rFonts w:ascii="Myriad Pro Cond" w:hAnsi="Myriad Pro Cond" w:cs="Times-Roman"/>
          <w:sz w:val="22"/>
          <w:szCs w:val="22"/>
        </w:rPr>
        <w:t>: On the left, traditional marketing methods like door hangers</w:t>
      </w:r>
      <w:r w:rsidR="00737158">
        <w:rPr>
          <w:rFonts w:ascii="Myriad Pro Cond" w:hAnsi="Myriad Pro Cond" w:cs="Times-Roman"/>
          <w:sz w:val="22"/>
          <w:szCs w:val="22"/>
        </w:rPr>
        <w:t xml:space="preserve">, spammy mail, </w:t>
      </w:r>
      <w:r w:rsidRPr="00D54C01">
        <w:rPr>
          <w:rFonts w:ascii="Myriad Pro Cond" w:hAnsi="Myriad Pro Cond" w:cs="Times-Roman"/>
          <w:sz w:val="22"/>
          <w:szCs w:val="22"/>
        </w:rPr>
        <w:t>direct mail cluttering a homeowner's mailbox</w:t>
      </w:r>
      <w:r w:rsidR="00A53D54">
        <w:rPr>
          <w:rFonts w:ascii="Myriad Pro Cond" w:hAnsi="Myriad Pro Cond" w:cs="Times-Roman"/>
          <w:sz w:val="22"/>
          <w:szCs w:val="22"/>
        </w:rPr>
        <w:t xml:space="preserve"> and endless cold calling</w:t>
      </w:r>
      <w:r w:rsidRPr="00D54C01">
        <w:rPr>
          <w:rFonts w:ascii="Myriad Pro Cond" w:hAnsi="Myriad Pro Cond" w:cs="Times-Roman"/>
          <w:sz w:val="22"/>
          <w:szCs w:val="22"/>
        </w:rPr>
        <w:t>. On the right, a frustrated real estate agent looking at ineffective marketing materials.</w:t>
      </w:r>
      <w:r w:rsidR="00745589">
        <w:rPr>
          <w:rFonts w:ascii="Myriad Pro Cond" w:hAnsi="Myriad Pro Cond" w:cs="Times-Roman"/>
          <w:sz w:val="22"/>
          <w:szCs w:val="22"/>
        </w:rPr>
        <w:t xml:space="preserve">  </w:t>
      </w:r>
    </w:p>
    <w:p w14:paraId="05AC46F3" w14:textId="77777777" w:rsidR="00D54C01" w:rsidRPr="00D54C01" w:rsidRDefault="00D54C01" w:rsidP="00D54C01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Text on Screen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3D2A9532" w14:textId="252A4F70" w:rsidR="00D54C01" w:rsidRPr="00D54C01" w:rsidRDefault="00D54C01" w:rsidP="00D54C0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</w:t>
      </w:r>
      <w:r w:rsidR="001624B8">
        <w:rPr>
          <w:rFonts w:ascii="Myriad Pro Cond" w:hAnsi="Myriad Pro Cond" w:cs="Times-Roman"/>
          <w:sz w:val="22"/>
          <w:szCs w:val="22"/>
        </w:rPr>
        <w:t>P</w:t>
      </w:r>
      <w:r w:rsidR="001624B8">
        <w:rPr>
          <w:rFonts w:ascii="Myriad Pro Cond" w:hAnsi="Myriad Pro Cond" w:cs="Times-Roman"/>
          <w:sz w:val="22"/>
          <w:szCs w:val="22"/>
        </w:rPr>
        <w:t xml:space="preserve">inpoint accuracy </w:t>
      </w:r>
      <w:r w:rsidR="001624B8">
        <w:rPr>
          <w:rFonts w:ascii="Myriad Pro Cond" w:hAnsi="Myriad Pro Cond" w:cs="Times-Roman"/>
          <w:sz w:val="22"/>
          <w:szCs w:val="22"/>
        </w:rPr>
        <w:t xml:space="preserve">means ZERO wasted $  </w:t>
      </w:r>
      <w:r w:rsidR="00745589">
        <w:rPr>
          <w:rFonts w:ascii="Myriad Pro Cond" w:hAnsi="Myriad Pro Cond" w:cs="Times-Roman"/>
          <w:sz w:val="22"/>
          <w:szCs w:val="22"/>
        </w:rPr>
        <w:t xml:space="preserve"> Top of Mind </w:t>
      </w:r>
      <w:proofErr w:type="gramStart"/>
      <w:r w:rsidR="00745589">
        <w:rPr>
          <w:rFonts w:ascii="Myriad Pro Cond" w:hAnsi="Myriad Pro Cond" w:cs="Times-Roman"/>
          <w:sz w:val="22"/>
          <w:szCs w:val="22"/>
        </w:rPr>
        <w:t>engagement</w:t>
      </w:r>
      <w:r w:rsidR="00737158">
        <w:rPr>
          <w:rFonts w:ascii="Myriad Pro Cond" w:hAnsi="Myriad Pro Cond" w:cs="Times-Roman"/>
          <w:sz w:val="22"/>
          <w:szCs w:val="22"/>
        </w:rPr>
        <w:t xml:space="preserve"> </w:t>
      </w:r>
      <w:r w:rsidR="00A53D54">
        <w:rPr>
          <w:rFonts w:ascii="Myriad Pro Cond" w:hAnsi="Myriad Pro Cond" w:cs="Times-Roman"/>
          <w:sz w:val="22"/>
          <w:szCs w:val="22"/>
        </w:rPr>
        <w:t>.</w:t>
      </w:r>
      <w:proofErr w:type="gramEnd"/>
      <w:r w:rsidR="00745589">
        <w:rPr>
          <w:rFonts w:ascii="Myriad Pro Cond" w:hAnsi="Myriad Pro Cond" w:cs="Times-Roman"/>
          <w:sz w:val="22"/>
          <w:szCs w:val="22"/>
        </w:rPr>
        <w:t xml:space="preserve"> </w:t>
      </w:r>
      <w:r w:rsidRPr="00D54C01">
        <w:rPr>
          <w:rFonts w:ascii="Myriad Pro Cond" w:hAnsi="Myriad Pro Cond" w:cs="Times-Roman"/>
          <w:sz w:val="22"/>
          <w:szCs w:val="22"/>
        </w:rPr>
        <w:t>"</w:t>
      </w:r>
    </w:p>
    <w:p w14:paraId="25AA6C7E" w14:textId="77777777" w:rsidR="00D54C01" w:rsidRPr="00D54C01" w:rsidRDefault="00D54C01" w:rsidP="00D54C01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1610E2A3" w14:textId="00703240" w:rsidR="00D54C01" w:rsidRPr="00D54C01" w:rsidRDefault="00D54C01" w:rsidP="00D54C01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"Traditional marketing methods are </w:t>
      </w:r>
      <w:r w:rsidR="00A53D54">
        <w:rPr>
          <w:rFonts w:ascii="Myriad Pro Cond" w:hAnsi="Myriad Pro Cond" w:cs="Times-Roman"/>
          <w:sz w:val="22"/>
          <w:szCs w:val="22"/>
        </w:rPr>
        <w:t xml:space="preserve">boring, </w:t>
      </w:r>
      <w:r w:rsidR="00745589">
        <w:rPr>
          <w:rFonts w:ascii="Myriad Pro Cond" w:hAnsi="Myriad Pro Cond" w:cs="Times-Roman"/>
          <w:sz w:val="22"/>
          <w:szCs w:val="22"/>
        </w:rPr>
        <w:t>costly</w:t>
      </w:r>
      <w:r w:rsidRPr="00D54C01">
        <w:rPr>
          <w:rFonts w:ascii="Myriad Pro Cond" w:hAnsi="Myriad Pro Cond" w:cs="Times-Roman"/>
          <w:sz w:val="22"/>
          <w:szCs w:val="22"/>
        </w:rPr>
        <w:t xml:space="preserve"> and often ignored."</w:t>
      </w:r>
    </w:p>
    <w:p w14:paraId="20D337EC" w14:textId="77777777" w:rsidR="00D54C01" w:rsidRPr="00D54C01" w:rsidRDefault="00D54C01" w:rsidP="00D54C01">
      <w:pPr>
        <w:autoSpaceDE w:val="0"/>
        <w:autoSpaceDN w:val="0"/>
        <w:adjustRightInd w:val="0"/>
        <w:spacing w:before="240" w:after="319"/>
        <w:rPr>
          <w:rFonts w:ascii="Myriad Pro Cond" w:hAnsi="Myriad Pro Cond" w:cs="Times-Bold"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Scene 3</w:t>
      </w:r>
      <w:r w:rsidRPr="00D54C01">
        <w:rPr>
          <w:rFonts w:ascii="Myriad Pro Cond" w:hAnsi="Myriad Pro Cond" w:cs="Times-Bold"/>
          <w:sz w:val="22"/>
          <w:szCs w:val="22"/>
        </w:rPr>
        <w:t>: Solution Introduction (10-15 seconds)</w:t>
      </w:r>
    </w:p>
    <w:p w14:paraId="62150EC2" w14:textId="77777777" w:rsidR="00D54C01" w:rsidRPr="00D54C01" w:rsidRDefault="00D54C01" w:rsidP="00D54C0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5CE400E4" w14:textId="4597FEAA" w:rsidR="00D54C01" w:rsidRPr="00D54C01" w:rsidRDefault="00D54C01" w:rsidP="00D54C0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Transition from the frustrated agent </w:t>
      </w:r>
      <w:r w:rsidR="00745589">
        <w:rPr>
          <w:rFonts w:ascii="Myriad Pro Cond" w:hAnsi="Myriad Pro Cond" w:cs="Times-Roman"/>
          <w:sz w:val="22"/>
          <w:szCs w:val="22"/>
        </w:rPr>
        <w:t xml:space="preserve">to the productive agent with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</w:t>
      </w:r>
      <w:r w:rsidR="00A53D54">
        <w:rPr>
          <w:rFonts w:ascii="Myriad Pro Cond" w:hAnsi="Myriad Pro Cond" w:cs="Times-Roman"/>
          <w:sz w:val="22"/>
          <w:szCs w:val="22"/>
        </w:rPr>
        <w:t>Marketing</w:t>
      </w:r>
      <w:r w:rsidRPr="00D54C01">
        <w:rPr>
          <w:rFonts w:ascii="Myriad Pro Cond" w:hAnsi="Myriad Pro Cond" w:cs="Times-Roman"/>
          <w:sz w:val="22"/>
          <w:szCs w:val="22"/>
        </w:rPr>
        <w:t>.</w:t>
      </w:r>
    </w:p>
    <w:p w14:paraId="3203118E" w14:textId="50D0B737" w:rsidR="00D54C01" w:rsidRPr="00D54C01" w:rsidRDefault="00D54C01" w:rsidP="00D54C0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The tablet screen shows </w:t>
      </w:r>
      <w:r w:rsidR="007C58E0">
        <w:rPr>
          <w:rFonts w:ascii="Myriad Pro Cond" w:hAnsi="Myriad Pro Cond" w:cs="Times-Roman"/>
          <w:sz w:val="22"/>
          <w:szCs w:val="22"/>
        </w:rPr>
        <w:t>a</w:t>
      </w:r>
      <w:r w:rsidRPr="00D54C01">
        <w:rPr>
          <w:rFonts w:ascii="Myriad Pro Cond" w:hAnsi="Myriad Pro Cond" w:cs="Times-Roman"/>
          <w:sz w:val="22"/>
          <w:szCs w:val="22"/>
        </w:rPr>
        <w:t xml:space="preserve">gent </w:t>
      </w:r>
      <w:r w:rsidR="007C58E0">
        <w:rPr>
          <w:rFonts w:ascii="Myriad Pro Cond" w:hAnsi="Myriad Pro Cond" w:cs="Times-Roman"/>
          <w:sz w:val="22"/>
          <w:szCs w:val="22"/>
        </w:rPr>
        <w:t xml:space="preserve">Asking Paisley to </w:t>
      </w:r>
      <w:r w:rsidRPr="00D54C01">
        <w:rPr>
          <w:rFonts w:ascii="Myriad Pro Cond" w:hAnsi="Myriad Pro Cond" w:cs="Times-Roman"/>
          <w:sz w:val="22"/>
          <w:szCs w:val="22"/>
        </w:rPr>
        <w:t>selecting a</w:t>
      </w:r>
      <w:r w:rsidR="007C58E0">
        <w:rPr>
          <w:rFonts w:ascii="Myriad Pro Cond" w:hAnsi="Myriad Pro Cond" w:cs="Times-Roman"/>
          <w:sz w:val="22"/>
          <w:szCs w:val="22"/>
        </w:rPr>
        <w:t xml:space="preserve">a </w:t>
      </w:r>
      <w:proofErr w:type="gramStart"/>
      <w:r w:rsidR="007C58E0">
        <w:rPr>
          <w:rFonts w:ascii="Myriad Pro Cond" w:hAnsi="Myriad Pro Cond" w:cs="Times-Roman"/>
          <w:sz w:val="22"/>
          <w:szCs w:val="22"/>
        </w:rPr>
        <w:t xml:space="preserve">neighborhood </w:t>
      </w:r>
      <w:r w:rsidRPr="00D54C01">
        <w:rPr>
          <w:rFonts w:ascii="Myriad Pro Cond" w:hAnsi="Myriad Pro Cond" w:cs="Times-Roman"/>
          <w:sz w:val="22"/>
          <w:szCs w:val="22"/>
        </w:rPr>
        <w:t>.</w:t>
      </w:r>
      <w:proofErr w:type="gramEnd"/>
    </w:p>
    <w:p w14:paraId="1E1EFA4E" w14:textId="77777777" w:rsidR="00D54C01" w:rsidRDefault="00D54C01" w:rsidP="00D54C01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Text on Screen:</w:t>
      </w:r>
    </w:p>
    <w:p w14:paraId="3E899B54" w14:textId="434C3485" w:rsidR="00D54C01" w:rsidRPr="00D54C01" w:rsidRDefault="00D54C01" w:rsidP="00D54C01">
      <w:pPr>
        <w:pStyle w:val="ListParagraph"/>
        <w:autoSpaceDE w:val="0"/>
        <w:autoSpaceDN w:val="0"/>
        <w:adjustRightInd w:val="0"/>
        <w:ind w:left="1080"/>
        <w:rPr>
          <w:rFonts w:ascii="Myriad Pro Cond" w:hAnsi="Myriad Pro Cond" w:cs="Times-Roman"/>
          <w:b/>
          <w:bCs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"Introducing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</w:t>
      </w:r>
      <w:r>
        <w:rPr>
          <w:rFonts w:ascii="Myriad Pro Cond" w:hAnsi="Myriad Pro Cond" w:cs="Times-Roman"/>
          <w:sz w:val="22"/>
          <w:szCs w:val="22"/>
        </w:rPr>
        <w:t>Marketing</w:t>
      </w:r>
      <w:r w:rsidRPr="00D54C01">
        <w:rPr>
          <w:rFonts w:ascii="Myriad Pro Cond" w:hAnsi="Myriad Pro Cond" w:cs="Times-Roman"/>
          <w:sz w:val="22"/>
          <w:szCs w:val="22"/>
        </w:rPr>
        <w:t>"</w:t>
      </w:r>
    </w:p>
    <w:p w14:paraId="4018CDD1" w14:textId="77777777" w:rsidR="00D54C01" w:rsidRPr="00D54C01" w:rsidRDefault="00D54C01" w:rsidP="00D54C0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129C9EC6" w14:textId="2D99A350" w:rsidR="00D54C01" w:rsidRPr="00D54C01" w:rsidRDefault="00D54C01" w:rsidP="00D54C01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</w:t>
      </w:r>
      <w:proofErr w:type="gramStart"/>
      <w:r w:rsidR="007C58E0">
        <w:rPr>
          <w:rFonts w:ascii="Myriad Pro Cond" w:hAnsi="Myriad Pro Cond" w:cs="Times-Roman"/>
          <w:sz w:val="22"/>
          <w:szCs w:val="22"/>
        </w:rPr>
        <w:t>Ask  Paisley</w:t>
      </w:r>
      <w:proofErr w:type="gramEnd"/>
      <w:r w:rsidR="007C58E0">
        <w:rPr>
          <w:rFonts w:ascii="Myriad Pro Cond" w:hAnsi="Myriad Pro Cond" w:cs="Times-Roman"/>
          <w:sz w:val="22"/>
          <w:szCs w:val="22"/>
        </w:rPr>
        <w:t xml:space="preserve">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 brings your message directly to homeowners’ devices."</w:t>
      </w:r>
    </w:p>
    <w:p w14:paraId="16F59423" w14:textId="77777777" w:rsidR="00D54C01" w:rsidRDefault="00D54C01" w:rsidP="00D54C01">
      <w:pPr>
        <w:autoSpaceDE w:val="0"/>
        <w:autoSpaceDN w:val="0"/>
        <w:adjustRightInd w:val="0"/>
        <w:spacing w:after="319"/>
        <w:ind w:left="720"/>
        <w:rPr>
          <w:rFonts w:ascii="Myriad Pro Cond" w:hAnsi="Myriad Pro Cond" w:cs="Times-Bold"/>
          <w:sz w:val="22"/>
          <w:szCs w:val="22"/>
        </w:rPr>
      </w:pPr>
    </w:p>
    <w:p w14:paraId="5C3B403B" w14:textId="77777777" w:rsidR="00D54C01" w:rsidRDefault="00D54C01">
      <w:pPr>
        <w:rPr>
          <w:rFonts w:ascii="Myriad Pro Cond" w:hAnsi="Myriad Pro Cond" w:cs="Times-Bold"/>
          <w:sz w:val="22"/>
          <w:szCs w:val="22"/>
        </w:rPr>
      </w:pPr>
      <w:r>
        <w:rPr>
          <w:rFonts w:ascii="Myriad Pro Cond" w:hAnsi="Myriad Pro Cond" w:cs="Times-Bold"/>
          <w:sz w:val="22"/>
          <w:szCs w:val="22"/>
        </w:rPr>
        <w:lastRenderedPageBreak/>
        <w:br w:type="page"/>
      </w:r>
    </w:p>
    <w:p w14:paraId="1D83CF39" w14:textId="17D56D41" w:rsidR="00D54C01" w:rsidRPr="00084463" w:rsidRDefault="00D54C01" w:rsidP="00084463">
      <w:pPr>
        <w:autoSpaceDE w:val="0"/>
        <w:autoSpaceDN w:val="0"/>
        <w:adjustRightInd w:val="0"/>
        <w:rPr>
          <w:rFonts w:ascii="Myriad Pro Cond" w:hAnsi="Myriad Pro Cond" w:cs="Times-Bold"/>
          <w:sz w:val="28"/>
          <w:szCs w:val="26"/>
        </w:rPr>
      </w:pPr>
      <w:r w:rsidRPr="00084463">
        <w:rPr>
          <w:rFonts w:ascii="Myriad Pro Cond" w:hAnsi="Myriad Pro Cond" w:cs="Times-Bold"/>
          <w:b/>
          <w:bCs/>
          <w:sz w:val="28"/>
          <w:szCs w:val="26"/>
        </w:rPr>
        <w:lastRenderedPageBreak/>
        <w:t>Scene 4</w:t>
      </w:r>
      <w:r w:rsidRPr="00084463">
        <w:rPr>
          <w:rFonts w:ascii="Myriad Pro Cond" w:hAnsi="Myriad Pro Cond" w:cs="Times-Bold"/>
          <w:sz w:val="28"/>
          <w:szCs w:val="26"/>
        </w:rPr>
        <w:t>: How It Works (15-25 seconds)</w:t>
      </w:r>
    </w:p>
    <w:p w14:paraId="65A0BCA4" w14:textId="77777777" w:rsidR="00084463" w:rsidRPr="00D54C01" w:rsidRDefault="00084463" w:rsidP="00084463">
      <w:pPr>
        <w:autoSpaceDE w:val="0"/>
        <w:autoSpaceDN w:val="0"/>
        <w:adjustRightInd w:val="0"/>
        <w:rPr>
          <w:rFonts w:ascii="Myriad Pro Cond" w:hAnsi="Myriad Pro Cond" w:cs="Times-Bold"/>
          <w:sz w:val="22"/>
          <w:szCs w:val="22"/>
        </w:rPr>
      </w:pPr>
    </w:p>
    <w:p w14:paraId="64B18782" w14:textId="77777777" w:rsidR="00D54C01" w:rsidRPr="00D54C01" w:rsidRDefault="00D54C01" w:rsidP="00D54C01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09A88336" w14:textId="43F83A1F" w:rsidR="00D54C01" w:rsidRPr="00D54C01" w:rsidRDefault="00D54C01" w:rsidP="00D54C01">
      <w:pPr>
        <w:tabs>
          <w:tab w:val="left" w:pos="220"/>
          <w:tab w:val="left" w:pos="720"/>
        </w:tabs>
        <w:autoSpaceDE w:val="0"/>
        <w:autoSpaceDN w:val="0"/>
        <w:adjustRightInd w:val="0"/>
        <w:ind w:left="360"/>
        <w:rPr>
          <w:rFonts w:ascii="Myriad Pro Cond" w:hAnsi="Myriad Pro Cond" w:cs="Times-Roman"/>
          <w:b/>
          <w:bCs/>
          <w:sz w:val="22"/>
          <w:szCs w:val="22"/>
        </w:rPr>
      </w:pPr>
      <w:r w:rsidRPr="00D54C01">
        <w:rPr>
          <w:rFonts w:ascii="Myriad Pro Cond" w:hAnsi="Myriad Pro Cond" w:cs="Times-Roman"/>
          <w:b/>
          <w:bCs/>
          <w:sz w:val="22"/>
          <w:szCs w:val="22"/>
        </w:rPr>
        <w:t>A</w:t>
      </w:r>
      <w:r w:rsidRPr="00D54C01">
        <w:rPr>
          <w:rFonts w:ascii="Myriad Pro Cond" w:hAnsi="Myriad Pro Cond" w:cs="Times-Roman"/>
          <w:b/>
          <w:bCs/>
          <w:sz w:val="22"/>
          <w:szCs w:val="22"/>
        </w:rPr>
        <w:t xml:space="preserve">nimated flowchart showing </w:t>
      </w:r>
      <w:r w:rsidR="0053065F">
        <w:rPr>
          <w:rFonts w:ascii="Myriad Pro Cond" w:hAnsi="Myriad Pro Cond" w:cs="Times-Roman"/>
          <w:b/>
          <w:bCs/>
          <w:sz w:val="22"/>
          <w:szCs w:val="22"/>
        </w:rPr>
        <w:t xml:space="preserve">use cases with </w:t>
      </w:r>
      <w:proofErr w:type="spellStart"/>
      <w:r w:rsidR="0053065F">
        <w:rPr>
          <w:rFonts w:ascii="Myriad Pro Cond" w:hAnsi="Myriad Pro Cond" w:cs="Times-Roman"/>
          <w:b/>
          <w:bCs/>
          <w:sz w:val="22"/>
          <w:szCs w:val="22"/>
        </w:rPr>
        <w:t>GeoSocial</w:t>
      </w:r>
      <w:proofErr w:type="spellEnd"/>
      <w:r w:rsidR="0053065F">
        <w:rPr>
          <w:rFonts w:ascii="Myriad Pro Cond" w:hAnsi="Myriad Pro Cond" w:cs="Times-Roman"/>
          <w:b/>
          <w:bCs/>
          <w:sz w:val="22"/>
          <w:szCs w:val="22"/>
        </w:rPr>
        <w:t xml:space="preserve"> Audiences</w:t>
      </w:r>
      <w:r w:rsidRPr="00D54C01">
        <w:rPr>
          <w:rFonts w:ascii="Myriad Pro Cond" w:hAnsi="Myriad Pro Cond" w:cs="Times-Roman"/>
          <w:b/>
          <w:bCs/>
          <w:sz w:val="22"/>
          <w:szCs w:val="22"/>
        </w:rPr>
        <w:t>:</w:t>
      </w:r>
    </w:p>
    <w:p w14:paraId="20BE6132" w14:textId="77777777" w:rsidR="00D54C01" w:rsidRPr="00D54C01" w:rsidRDefault="00D54C01" w:rsidP="00D54C01">
      <w:pPr>
        <w:pStyle w:val="ListParagraph"/>
        <w:numPr>
          <w:ilvl w:val="0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Step 1: Real estate agent selects a neighborhood.</w:t>
      </w:r>
    </w:p>
    <w:p w14:paraId="42A385F1" w14:textId="1058771E" w:rsidR="00D54C01" w:rsidRDefault="00D54C01" w:rsidP="00D54C01">
      <w:pPr>
        <w:pStyle w:val="ListParagraph"/>
        <w:numPr>
          <w:ilvl w:val="0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Step 2: TheGenie.ai </w:t>
      </w:r>
      <w:r w:rsidR="0053065F">
        <w:rPr>
          <w:rFonts w:ascii="Myriad Pro Cond" w:hAnsi="Myriad Pro Cond" w:cs="Times-Roman"/>
          <w:sz w:val="22"/>
          <w:szCs w:val="22"/>
        </w:rPr>
        <w:t xml:space="preserve">patented </w:t>
      </w:r>
      <w:r w:rsidRPr="00D54C01">
        <w:rPr>
          <w:rFonts w:ascii="Myriad Pro Cond" w:hAnsi="Myriad Pro Cond" w:cs="Times-Roman"/>
          <w:sz w:val="22"/>
          <w:szCs w:val="22"/>
        </w:rPr>
        <w:t>algorithms analyze the area.</w:t>
      </w:r>
    </w:p>
    <w:p w14:paraId="7233AAA3" w14:textId="40E15614" w:rsidR="0053065F" w:rsidRPr="00D54C01" w:rsidRDefault="0053065F" w:rsidP="00D54C01">
      <w:pPr>
        <w:pStyle w:val="ListParagraph"/>
        <w:numPr>
          <w:ilvl w:val="0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Step 3: The </w:t>
      </w:r>
      <w:proofErr w:type="spellStart"/>
      <w:r>
        <w:rPr>
          <w:rFonts w:ascii="Myriad Pro Cond" w:hAnsi="Myriad Pro Cond" w:cs="Times-Roman"/>
          <w:sz w:val="22"/>
          <w:szCs w:val="22"/>
        </w:rPr>
        <w:t>GetGeoSocial</w:t>
      </w:r>
      <w:proofErr w:type="spellEnd"/>
      <w:r>
        <w:rPr>
          <w:rFonts w:ascii="Myriad Pro Cond" w:hAnsi="Myriad Pro Cond" w:cs="Times-Roman"/>
          <w:sz w:val="22"/>
          <w:szCs w:val="22"/>
        </w:rPr>
        <w:t xml:space="preserve"> </w:t>
      </w:r>
      <w:r w:rsidR="00A846B9">
        <w:rPr>
          <w:rFonts w:ascii="Myriad Pro Cond" w:hAnsi="Myriad Pro Cond" w:cs="Times-Roman"/>
          <w:sz w:val="22"/>
          <w:szCs w:val="22"/>
        </w:rPr>
        <w:t>OPTIMIZER</w:t>
      </w:r>
      <w:r>
        <w:rPr>
          <w:rFonts w:ascii="Myriad Pro Cond" w:hAnsi="Myriad Pro Cond" w:cs="Times-Roman"/>
          <w:sz w:val="22"/>
          <w:szCs w:val="22"/>
        </w:rPr>
        <w:t xml:space="preserve"> </w:t>
      </w:r>
      <w:r w:rsidR="00A846B9">
        <w:rPr>
          <w:rFonts w:ascii="Myriad Pro Cond" w:hAnsi="Myriad Pro Cond" w:cs="Times-Roman"/>
          <w:sz w:val="22"/>
          <w:szCs w:val="22"/>
        </w:rPr>
        <w:t xml:space="preserve">blends </w:t>
      </w:r>
      <w:r>
        <w:rPr>
          <w:rFonts w:ascii="Myriad Pro Cond" w:hAnsi="Myriad Pro Cond" w:cs="Times-Roman"/>
          <w:sz w:val="22"/>
          <w:szCs w:val="22"/>
        </w:rPr>
        <w:t xml:space="preserve">data from multiple sources to generate </w:t>
      </w:r>
      <w:proofErr w:type="gramStart"/>
      <w:r>
        <w:rPr>
          <w:rFonts w:ascii="Myriad Pro Cond" w:hAnsi="Myriad Pro Cond" w:cs="Times-Roman"/>
          <w:sz w:val="22"/>
          <w:szCs w:val="22"/>
        </w:rPr>
        <w:t>an a</w:t>
      </w:r>
      <w:proofErr w:type="gramEnd"/>
      <w:r>
        <w:rPr>
          <w:rFonts w:ascii="Myriad Pro Cond" w:hAnsi="Myriad Pro Cond" w:cs="Times-Roman"/>
          <w:sz w:val="22"/>
          <w:szCs w:val="22"/>
        </w:rPr>
        <w:t xml:space="preserve"> </w:t>
      </w:r>
      <w:proofErr w:type="spellStart"/>
      <w:r>
        <w:rPr>
          <w:rFonts w:ascii="Myriad Pro Cond" w:hAnsi="Myriad Pro Cond" w:cs="Times-Roman"/>
          <w:sz w:val="22"/>
          <w:szCs w:val="22"/>
        </w:rPr>
        <w:t>GeoSocial</w:t>
      </w:r>
      <w:proofErr w:type="spellEnd"/>
      <w:r>
        <w:rPr>
          <w:rFonts w:ascii="Myriad Pro Cond" w:hAnsi="Myriad Pro Cond" w:cs="Times-Roman"/>
          <w:sz w:val="22"/>
          <w:szCs w:val="22"/>
        </w:rPr>
        <w:t xml:space="preserve"> Audience.  Feeds from: Public Record, Tax, Mortgage, </w:t>
      </w:r>
      <w:proofErr w:type="gramStart"/>
      <w:r>
        <w:rPr>
          <w:rFonts w:ascii="Myriad Pro Cond" w:hAnsi="Myriad Pro Cond" w:cs="Times-Roman"/>
          <w:sz w:val="22"/>
          <w:szCs w:val="22"/>
        </w:rPr>
        <w:t>Deed,  GIS</w:t>
      </w:r>
      <w:proofErr w:type="gramEnd"/>
      <w:r>
        <w:rPr>
          <w:rFonts w:ascii="Myriad Pro Cond" w:hAnsi="Myriad Pro Cond" w:cs="Times-Roman"/>
          <w:sz w:val="22"/>
          <w:szCs w:val="22"/>
        </w:rPr>
        <w:t>, CLEAR, Skip Trace, Paisley, Financial, Demographic, Social, Phone, Property, MLS</w:t>
      </w:r>
    </w:p>
    <w:p w14:paraId="109DB712" w14:textId="602B9D53" w:rsidR="0053065F" w:rsidRDefault="00D54C01" w:rsidP="0053065F">
      <w:pPr>
        <w:pStyle w:val="ListParagraph"/>
        <w:numPr>
          <w:ilvl w:val="0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Step </w:t>
      </w:r>
      <w:r w:rsidR="00A846B9">
        <w:rPr>
          <w:rFonts w:ascii="Myriad Pro Cond" w:hAnsi="Myriad Pro Cond" w:cs="Times-Roman"/>
          <w:sz w:val="22"/>
          <w:szCs w:val="22"/>
        </w:rPr>
        <w:t>4</w:t>
      </w:r>
      <w:r w:rsidRPr="00D54C01">
        <w:rPr>
          <w:rFonts w:ascii="Myriad Pro Cond" w:hAnsi="Myriad Pro Cond" w:cs="Times-Roman"/>
          <w:sz w:val="22"/>
          <w:szCs w:val="22"/>
        </w:rPr>
        <w:t>:</w:t>
      </w:r>
      <w:r w:rsidR="0053065F">
        <w:rPr>
          <w:rFonts w:ascii="Myriad Pro Cond" w:hAnsi="Myriad Pro Cond" w:cs="Times-Roman"/>
          <w:sz w:val="22"/>
          <w:szCs w:val="22"/>
        </w:rPr>
        <w:t xml:space="preserve">  The </w:t>
      </w:r>
      <w:proofErr w:type="spellStart"/>
      <w:r w:rsidR="0053065F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="0053065F">
        <w:rPr>
          <w:rFonts w:ascii="Myriad Pro Cond" w:hAnsi="Myriad Pro Cond" w:cs="Times-Roman"/>
          <w:sz w:val="22"/>
          <w:szCs w:val="22"/>
        </w:rPr>
        <w:t xml:space="preserve"> Audience is then </w:t>
      </w:r>
      <w:r w:rsidR="00A846B9">
        <w:rPr>
          <w:rFonts w:ascii="Myriad Pro Cond" w:hAnsi="Myriad Pro Cond" w:cs="Times-Roman"/>
          <w:sz w:val="22"/>
          <w:szCs w:val="22"/>
        </w:rPr>
        <w:t xml:space="preserve">delivered to Facebook, Instagram &amp; TheGenie to fuel </w:t>
      </w:r>
      <w:proofErr w:type="gramStart"/>
      <w:r w:rsidR="00A846B9">
        <w:rPr>
          <w:rFonts w:ascii="Myriad Pro Cond" w:hAnsi="Myriad Pro Cond" w:cs="Times-Roman"/>
          <w:sz w:val="22"/>
          <w:szCs w:val="22"/>
        </w:rPr>
        <w:t>campaigns</w:t>
      </w:r>
      <w:proofErr w:type="gramEnd"/>
    </w:p>
    <w:p w14:paraId="599A6D0E" w14:textId="0DEC5A1A" w:rsidR="0053065F" w:rsidRDefault="0053065F" w:rsidP="0053065F">
      <w:pPr>
        <w:pStyle w:val="ListParagraph"/>
        <w:numPr>
          <w:ilvl w:val="0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Step </w:t>
      </w:r>
      <w:r w:rsidR="00A846B9">
        <w:rPr>
          <w:rFonts w:ascii="Myriad Pro Cond" w:hAnsi="Myriad Pro Cond" w:cs="Times-Roman"/>
          <w:sz w:val="22"/>
          <w:szCs w:val="22"/>
        </w:rPr>
        <w:t>5</w:t>
      </w:r>
      <w:r>
        <w:rPr>
          <w:rFonts w:ascii="Myriad Pro Cond" w:hAnsi="Myriad Pro Cond" w:cs="Times-Roman"/>
          <w:sz w:val="22"/>
          <w:szCs w:val="22"/>
        </w:rPr>
        <w:t>:</w:t>
      </w:r>
      <w:r w:rsidRPr="0053065F">
        <w:rPr>
          <w:rFonts w:ascii="Myriad Pro Cond" w:hAnsi="Myriad Pro Cond" w:cs="Times-Roman"/>
          <w:sz w:val="22"/>
          <w:szCs w:val="22"/>
        </w:rPr>
        <w:t xml:space="preserve"> </w:t>
      </w:r>
      <w:r w:rsidRPr="00D54C01">
        <w:rPr>
          <w:rFonts w:ascii="Myriad Pro Cond" w:hAnsi="Myriad Pro Cond" w:cs="Times-Roman"/>
          <w:sz w:val="22"/>
          <w:szCs w:val="22"/>
        </w:rPr>
        <w:t>Social media logos (Facebook, Instagram</w:t>
      </w:r>
      <w:r>
        <w:rPr>
          <w:rFonts w:ascii="Myriad Pro Cond" w:hAnsi="Myriad Pro Cond" w:cs="Times-Roman"/>
          <w:sz w:val="22"/>
          <w:szCs w:val="22"/>
        </w:rPr>
        <w:t>, Google, Tik Toc</w:t>
      </w:r>
      <w:r w:rsidRPr="00D54C01">
        <w:rPr>
          <w:rFonts w:ascii="Myriad Pro Cond" w:hAnsi="Myriad Pro Cond" w:cs="Times-Roman"/>
          <w:sz w:val="22"/>
          <w:szCs w:val="22"/>
        </w:rPr>
        <w:t xml:space="preserve">) appear over </w:t>
      </w:r>
      <w:proofErr w:type="gramStart"/>
      <w:r w:rsidRPr="00D54C01">
        <w:rPr>
          <w:rFonts w:ascii="Myriad Pro Cond" w:hAnsi="Myriad Pro Cond" w:cs="Times-Roman"/>
          <w:sz w:val="22"/>
          <w:szCs w:val="22"/>
        </w:rPr>
        <w:t>homes</w:t>
      </w:r>
      <w:proofErr w:type="gramEnd"/>
    </w:p>
    <w:p w14:paraId="7143442F" w14:textId="405AC016" w:rsidR="00A846B9" w:rsidRPr="0053065F" w:rsidRDefault="00A846B9" w:rsidP="0053065F">
      <w:pPr>
        <w:pStyle w:val="ListParagraph"/>
        <w:numPr>
          <w:ilvl w:val="0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Step 6: Social post bypasses the mailbox in front of the home….</w:t>
      </w:r>
    </w:p>
    <w:p w14:paraId="08BC23A4" w14:textId="7ABD868A" w:rsidR="00D54C01" w:rsidRPr="00D54C01" w:rsidRDefault="00D54C01" w:rsidP="00D54C01">
      <w:pPr>
        <w:pStyle w:val="ListParagraph"/>
        <w:numPr>
          <w:ilvl w:val="0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Step </w:t>
      </w:r>
      <w:r w:rsidR="00A846B9">
        <w:rPr>
          <w:rFonts w:ascii="Myriad Pro Cond" w:hAnsi="Myriad Pro Cond" w:cs="Times-Roman"/>
          <w:sz w:val="22"/>
          <w:szCs w:val="22"/>
        </w:rPr>
        <w:t>7</w:t>
      </w:r>
      <w:r w:rsidRPr="00D54C01">
        <w:rPr>
          <w:rFonts w:ascii="Myriad Pro Cond" w:hAnsi="Myriad Pro Cond" w:cs="Times-Roman"/>
          <w:sz w:val="22"/>
          <w:szCs w:val="22"/>
        </w:rPr>
        <w:t xml:space="preserve">: </w:t>
      </w:r>
      <w:r w:rsidR="00A846B9">
        <w:rPr>
          <w:rFonts w:ascii="Myriad Pro Cond" w:hAnsi="Myriad Pro Cond" w:cs="Times-Roman"/>
          <w:sz w:val="22"/>
          <w:szCs w:val="22"/>
        </w:rPr>
        <w:t xml:space="preserve"> Then end with </w:t>
      </w:r>
      <w:r w:rsidRPr="00D54C01">
        <w:rPr>
          <w:rFonts w:ascii="Myriad Pro Cond" w:hAnsi="Myriad Pro Cond" w:cs="Times-Roman"/>
          <w:sz w:val="22"/>
          <w:szCs w:val="22"/>
        </w:rPr>
        <w:t>essages being delivered to homeowners' devices</w:t>
      </w:r>
      <w:r w:rsidR="00A846B9">
        <w:rPr>
          <w:rFonts w:ascii="Myriad Pro Cond" w:hAnsi="Myriad Pro Cond" w:cs="Times-Roman"/>
          <w:sz w:val="22"/>
          <w:szCs w:val="22"/>
        </w:rPr>
        <w:t xml:space="preserve"> inside the home</w:t>
      </w:r>
      <w:r w:rsidRPr="00D54C01">
        <w:rPr>
          <w:rFonts w:ascii="Myriad Pro Cond" w:hAnsi="Myriad Pro Cond" w:cs="Times-Roman"/>
          <w:sz w:val="22"/>
          <w:szCs w:val="22"/>
        </w:rPr>
        <w:t>.</w:t>
      </w:r>
    </w:p>
    <w:p w14:paraId="34AFF3DD" w14:textId="77777777" w:rsidR="00D54C01" w:rsidRPr="00D54C01" w:rsidRDefault="00D54C01" w:rsidP="00D54C01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Text on Screen:</w:t>
      </w:r>
    </w:p>
    <w:p w14:paraId="5D2B4258" w14:textId="3BD9EB26" w:rsidR="00D54C01" w:rsidRPr="00D54C01" w:rsidRDefault="00D54C01" w:rsidP="00D54C01">
      <w:pPr>
        <w:pStyle w:val="ListParagraph"/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</w:t>
      </w:r>
      <w:proofErr w:type="gramStart"/>
      <w:r w:rsidR="00A846B9">
        <w:rPr>
          <w:rFonts w:ascii="Myriad Pro Cond" w:hAnsi="Myriad Pro Cond" w:cs="Times-Roman"/>
          <w:sz w:val="22"/>
          <w:szCs w:val="22"/>
        </w:rPr>
        <w:t>Analyze</w:t>
      </w:r>
      <w:proofErr w:type="gramEnd"/>
      <w:r w:rsidR="00A846B9">
        <w:rPr>
          <w:rFonts w:ascii="Myriad Pro Cond" w:hAnsi="Myriad Pro Cond" w:cs="Times-Roman"/>
          <w:sz w:val="22"/>
          <w:szCs w:val="22"/>
        </w:rPr>
        <w:t xml:space="preserve"> </w:t>
      </w:r>
      <w:r w:rsidRPr="00D54C01">
        <w:rPr>
          <w:rFonts w:ascii="Myriad Pro Cond" w:hAnsi="Myriad Pro Cond" w:cs="Times-Roman"/>
          <w:sz w:val="22"/>
          <w:szCs w:val="22"/>
        </w:rPr>
        <w:t>"</w:t>
      </w:r>
    </w:p>
    <w:p w14:paraId="5F9D1ABC" w14:textId="3F1A7383" w:rsidR="00D54C01" w:rsidRPr="00D54C01" w:rsidRDefault="00D54C01" w:rsidP="00D54C01">
      <w:pPr>
        <w:pStyle w:val="ListParagraph"/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</w:t>
      </w:r>
      <w:proofErr w:type="gramStart"/>
      <w:r w:rsidR="00A846B9">
        <w:rPr>
          <w:rFonts w:ascii="Myriad Pro Cond" w:hAnsi="Myriad Pro Cond" w:cs="Times-Roman"/>
          <w:sz w:val="22"/>
          <w:szCs w:val="22"/>
        </w:rPr>
        <w:t>Optimize</w:t>
      </w:r>
      <w:proofErr w:type="gramEnd"/>
      <w:r w:rsidRPr="00D54C01">
        <w:rPr>
          <w:rFonts w:ascii="Myriad Pro Cond" w:hAnsi="Myriad Pro Cond" w:cs="Times-Roman"/>
          <w:sz w:val="22"/>
          <w:szCs w:val="22"/>
        </w:rPr>
        <w:t>"</w:t>
      </w:r>
    </w:p>
    <w:p w14:paraId="2917864D" w14:textId="5F772FE6" w:rsidR="00D54C01" w:rsidRPr="00D54C01" w:rsidRDefault="00D54C01" w:rsidP="00D54C01">
      <w:pPr>
        <w:pStyle w:val="ListParagraph"/>
        <w:numPr>
          <w:ilvl w:val="0"/>
          <w:numId w:val="3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</w:t>
      </w:r>
      <w:proofErr w:type="gramStart"/>
      <w:r w:rsidR="00A846B9">
        <w:rPr>
          <w:rFonts w:ascii="Myriad Pro Cond" w:hAnsi="Myriad Pro Cond" w:cs="Times-Roman"/>
          <w:sz w:val="22"/>
          <w:szCs w:val="22"/>
        </w:rPr>
        <w:t>Engage</w:t>
      </w:r>
      <w:proofErr w:type="gramEnd"/>
      <w:r w:rsidRPr="00D54C01">
        <w:rPr>
          <w:rFonts w:ascii="Myriad Pro Cond" w:hAnsi="Myriad Pro Cond" w:cs="Times-Roman"/>
          <w:sz w:val="22"/>
          <w:szCs w:val="22"/>
        </w:rPr>
        <w:t>"</w:t>
      </w:r>
    </w:p>
    <w:p w14:paraId="2B25C622" w14:textId="77777777" w:rsidR="00D54C01" w:rsidRDefault="00D54C01" w:rsidP="00D54C01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280CE4B1" w14:textId="13648E6A" w:rsidR="00D54C01" w:rsidRPr="00D54C01" w:rsidRDefault="00D54C01" w:rsidP="00D54C01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24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 TheGeni</w:t>
      </w:r>
      <w:r w:rsidR="00A846B9">
        <w:rPr>
          <w:rFonts w:ascii="Myriad Pro Cond" w:hAnsi="Myriad Pro Cond" w:cs="Times-Roman"/>
          <w:sz w:val="22"/>
          <w:szCs w:val="22"/>
        </w:rPr>
        <w:t xml:space="preserve">e uses patented AI to analyze, Optimize </w:t>
      </w:r>
      <w:proofErr w:type="spellStart"/>
      <w:r w:rsidR="00A846B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="00A846B9">
        <w:rPr>
          <w:rFonts w:ascii="Myriad Pro Cond" w:hAnsi="Myriad Pro Cond" w:cs="Times-Roman"/>
          <w:sz w:val="22"/>
          <w:szCs w:val="22"/>
        </w:rPr>
        <w:t xml:space="preserve"> Audiences </w:t>
      </w:r>
      <w:r w:rsidR="002C2041">
        <w:rPr>
          <w:rFonts w:ascii="Myriad Pro Cond" w:hAnsi="Myriad Pro Cond" w:cs="Times-Roman"/>
          <w:sz w:val="22"/>
          <w:szCs w:val="22"/>
        </w:rPr>
        <w:t xml:space="preserve">to get your social </w:t>
      </w:r>
      <w:r w:rsidR="00A846B9">
        <w:rPr>
          <w:rFonts w:ascii="Myriad Pro Cond" w:hAnsi="Myriad Pro Cond" w:cs="Times-Roman"/>
          <w:sz w:val="22"/>
          <w:szCs w:val="22"/>
        </w:rPr>
        <w:t xml:space="preserve">posts directly to the property owner’s </w:t>
      </w:r>
      <w:r w:rsidR="002C2041">
        <w:rPr>
          <w:rFonts w:ascii="Myriad Pro Cond" w:hAnsi="Myriad Pro Cond" w:cs="Times-Roman"/>
          <w:sz w:val="22"/>
          <w:szCs w:val="22"/>
        </w:rPr>
        <w:t>device</w:t>
      </w:r>
      <w:r w:rsidR="00A846B9">
        <w:rPr>
          <w:rFonts w:ascii="Myriad Pro Cond" w:hAnsi="Myriad Pro Cond" w:cs="Times-Roman"/>
          <w:sz w:val="22"/>
          <w:szCs w:val="22"/>
        </w:rPr>
        <w:t xml:space="preserve">. </w:t>
      </w:r>
      <w:r w:rsidR="002C2041">
        <w:rPr>
          <w:rFonts w:ascii="Myriad Pro Cond" w:hAnsi="Myriad Pro Cond" w:cs="Times-Roman"/>
          <w:sz w:val="22"/>
          <w:szCs w:val="22"/>
        </w:rPr>
        <w:t>“</w:t>
      </w:r>
    </w:p>
    <w:p w14:paraId="11AE229C" w14:textId="77777777" w:rsidR="00D54C01" w:rsidRPr="00084463" w:rsidRDefault="00D54C01" w:rsidP="00D54C01">
      <w:pPr>
        <w:autoSpaceDE w:val="0"/>
        <w:autoSpaceDN w:val="0"/>
        <w:adjustRightInd w:val="0"/>
        <w:spacing w:after="319"/>
        <w:rPr>
          <w:rFonts w:ascii="Myriad Pro Cond" w:hAnsi="Myriad Pro Cond" w:cs="Times-Bold"/>
          <w:sz w:val="28"/>
          <w:szCs w:val="26"/>
        </w:rPr>
      </w:pPr>
      <w:r w:rsidRPr="00084463">
        <w:rPr>
          <w:rFonts w:ascii="Myriad Pro Cond" w:hAnsi="Myriad Pro Cond" w:cs="Times-Bold"/>
          <w:b/>
          <w:bCs/>
          <w:sz w:val="28"/>
          <w:szCs w:val="26"/>
        </w:rPr>
        <w:t>Scene 5</w:t>
      </w:r>
      <w:r w:rsidRPr="00084463">
        <w:rPr>
          <w:rFonts w:ascii="Myriad Pro Cond" w:hAnsi="Myriad Pro Cond" w:cs="Times-Bold"/>
          <w:sz w:val="28"/>
          <w:szCs w:val="26"/>
        </w:rPr>
        <w:t>: The Reach (25-35 seconds)</w:t>
      </w:r>
    </w:p>
    <w:p w14:paraId="60727903" w14:textId="77777777" w:rsidR="00D54C01" w:rsidRPr="00D54C01" w:rsidRDefault="00D54C01" w:rsidP="005931BA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2C2041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229946BA" w14:textId="77777777" w:rsidR="00D54C01" w:rsidRPr="00D54C01" w:rsidRDefault="00D54C01" w:rsidP="00D54C01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Animated pins dropping on a map representing different homes, expanding to show social media icons.</w:t>
      </w:r>
    </w:p>
    <w:p w14:paraId="6D3B10DA" w14:textId="77777777" w:rsidR="00D54C01" w:rsidRPr="00D54C01" w:rsidRDefault="00D54C01" w:rsidP="00D54C01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Messages appearing on mobile devices held by homeowners in various settings (living room, backyard, etc.).</w:t>
      </w:r>
    </w:p>
    <w:p w14:paraId="0E027FBF" w14:textId="77777777" w:rsidR="00D54C01" w:rsidRPr="002C2041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2C2041">
        <w:rPr>
          <w:rFonts w:ascii="Myriad Pro Cond" w:hAnsi="Myriad Pro Cond" w:cs="Times-Bold"/>
          <w:b/>
          <w:bCs/>
          <w:sz w:val="22"/>
          <w:szCs w:val="22"/>
        </w:rPr>
        <w:t>Text on Screen:</w:t>
      </w:r>
    </w:p>
    <w:p w14:paraId="10EB824E" w14:textId="08A917DA" w:rsidR="00D54C01" w:rsidRPr="00D54C01" w:rsidRDefault="00084463" w:rsidP="00D54C01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 </w:t>
      </w:r>
      <w:r w:rsidR="00D54C01" w:rsidRPr="00D54C01">
        <w:rPr>
          <w:rFonts w:ascii="Myriad Pro Cond" w:hAnsi="Myriad Pro Cond" w:cs="Times-Roman"/>
          <w:sz w:val="22"/>
          <w:szCs w:val="22"/>
        </w:rPr>
        <w:t>"</w:t>
      </w:r>
      <w:r>
        <w:rPr>
          <w:rFonts w:ascii="Myriad Pro Cond" w:hAnsi="Myriad Pro Cond" w:cs="Times-Roman"/>
          <w:sz w:val="22"/>
          <w:szCs w:val="22"/>
        </w:rPr>
        <w:t>Pinpoint Accuracy</w:t>
      </w:r>
      <w:r w:rsidR="00D54C01" w:rsidRPr="00D54C01">
        <w:rPr>
          <w:rFonts w:ascii="Myriad Pro Cond" w:hAnsi="Myriad Pro Cond" w:cs="Times-Roman"/>
          <w:sz w:val="22"/>
          <w:szCs w:val="22"/>
        </w:rPr>
        <w:t>"</w:t>
      </w:r>
    </w:p>
    <w:p w14:paraId="35F29B7D" w14:textId="5BA7DE7A" w:rsidR="00D54C01" w:rsidRDefault="00D54C01" w:rsidP="00D54C01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</w:t>
      </w:r>
      <w:r w:rsidR="00084463" w:rsidRPr="00084463">
        <w:rPr>
          <w:rFonts w:ascii="Myriad Pro Cond" w:hAnsi="Myriad Pro Cond" w:cs="Times-Roman"/>
          <w:sz w:val="22"/>
          <w:szCs w:val="22"/>
        </w:rPr>
        <w:t xml:space="preserve"> </w:t>
      </w:r>
      <w:r w:rsidR="00084463" w:rsidRPr="00D54C01">
        <w:rPr>
          <w:rFonts w:ascii="Myriad Pro Cond" w:hAnsi="Myriad Pro Cond" w:cs="Times-Roman"/>
          <w:sz w:val="22"/>
          <w:szCs w:val="22"/>
        </w:rPr>
        <w:t>Direct Engagement</w:t>
      </w:r>
      <w:r w:rsidR="00084463" w:rsidRPr="00D54C01">
        <w:rPr>
          <w:rFonts w:ascii="Myriad Pro Cond" w:hAnsi="Myriad Pro Cond" w:cs="Times-Roman"/>
          <w:sz w:val="22"/>
          <w:szCs w:val="22"/>
        </w:rPr>
        <w:t xml:space="preserve"> </w:t>
      </w:r>
      <w:r w:rsidRPr="00D54C01">
        <w:rPr>
          <w:rFonts w:ascii="Myriad Pro Cond" w:hAnsi="Myriad Pro Cond" w:cs="Times-Roman"/>
          <w:sz w:val="22"/>
          <w:szCs w:val="22"/>
        </w:rPr>
        <w:t>"</w:t>
      </w:r>
    </w:p>
    <w:p w14:paraId="37311AC5" w14:textId="2D0F6A15" w:rsidR="002C2041" w:rsidRDefault="00084463" w:rsidP="00D54C01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 xml:space="preserve"> “Build Trust”</w:t>
      </w:r>
    </w:p>
    <w:p w14:paraId="6E12610F" w14:textId="54908BB9" w:rsidR="002C2041" w:rsidRPr="00D54C01" w:rsidRDefault="00084463" w:rsidP="00D54C01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>
        <w:rPr>
          <w:rFonts w:ascii="Myriad Pro Cond" w:hAnsi="Myriad Pro Cond" w:cs="Times-Roman"/>
          <w:sz w:val="22"/>
          <w:szCs w:val="22"/>
        </w:rPr>
        <w:t>“Stay Top of Mind”</w:t>
      </w:r>
    </w:p>
    <w:p w14:paraId="3743EA3F" w14:textId="77777777" w:rsidR="00D54C01" w:rsidRPr="00D54C01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65906E49" w14:textId="03224263" w:rsidR="002C2041" w:rsidRPr="002C2041" w:rsidRDefault="00D54C01" w:rsidP="002C2041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19"/>
        <w:ind w:hanging="720"/>
        <w:rPr>
          <w:rFonts w:ascii="Myriad Pro Cond" w:hAnsi="Myriad Pro Cond" w:cs="Times-Bold"/>
          <w:sz w:val="22"/>
          <w:szCs w:val="22"/>
        </w:rPr>
      </w:pPr>
      <w:r w:rsidRPr="002C2041">
        <w:rPr>
          <w:rFonts w:ascii="Myriad Pro Cond" w:hAnsi="Myriad Pro Cond" w:cs="Times-Roman"/>
          <w:sz w:val="22"/>
          <w:szCs w:val="22"/>
        </w:rPr>
        <w:t>"</w:t>
      </w:r>
      <w:r w:rsidR="002C2041" w:rsidRPr="002C2041">
        <w:rPr>
          <w:rFonts w:ascii="Myriad Pro Cond" w:hAnsi="Myriad Pro Cond" w:cs="Times-Roman"/>
          <w:sz w:val="22"/>
          <w:szCs w:val="22"/>
        </w:rPr>
        <w:t xml:space="preserve">Reach homeowners with messages they care about, </w:t>
      </w:r>
      <w:r w:rsidR="00084463" w:rsidRPr="002C2041">
        <w:rPr>
          <w:rFonts w:ascii="Myriad Pro Cond" w:hAnsi="Myriad Pro Cond" w:cs="Times-Roman"/>
          <w:sz w:val="22"/>
          <w:szCs w:val="22"/>
        </w:rPr>
        <w:t>educate</w:t>
      </w:r>
      <w:r w:rsidR="00084463">
        <w:rPr>
          <w:rFonts w:ascii="Myriad Pro Cond" w:hAnsi="Myriad Pro Cond" w:cs="Times-Roman"/>
          <w:sz w:val="22"/>
          <w:szCs w:val="22"/>
        </w:rPr>
        <w:t xml:space="preserve"> market, </w:t>
      </w:r>
      <w:r w:rsidR="002C2041" w:rsidRPr="002C2041">
        <w:rPr>
          <w:rFonts w:ascii="Myriad Pro Cond" w:hAnsi="Myriad Pro Cond" w:cs="Times-Roman"/>
          <w:sz w:val="22"/>
          <w:szCs w:val="22"/>
        </w:rPr>
        <w:t>build trust</w:t>
      </w:r>
      <w:r w:rsidR="00084463">
        <w:rPr>
          <w:rFonts w:ascii="Myriad Pro Cond" w:hAnsi="Myriad Pro Cond" w:cs="Times-Roman"/>
          <w:sz w:val="22"/>
          <w:szCs w:val="22"/>
        </w:rPr>
        <w:t xml:space="preserve"> to</w:t>
      </w:r>
      <w:r w:rsidR="002C2041" w:rsidRPr="002C2041">
        <w:rPr>
          <w:rFonts w:ascii="Myriad Pro Cond" w:hAnsi="Myriad Pro Cond" w:cs="Times-Roman"/>
          <w:sz w:val="22"/>
          <w:szCs w:val="22"/>
        </w:rPr>
        <w:t xml:space="preserve"> stay Top of Mind </w:t>
      </w:r>
    </w:p>
    <w:p w14:paraId="0A6BA3AE" w14:textId="77777777" w:rsidR="00084463" w:rsidRDefault="00084463">
      <w:pPr>
        <w:rPr>
          <w:rFonts w:ascii="Myriad Pro Cond" w:hAnsi="Myriad Pro Cond" w:cs="Times-Bold"/>
          <w:b/>
          <w:bCs/>
          <w:sz w:val="22"/>
          <w:szCs w:val="22"/>
        </w:rPr>
      </w:pPr>
      <w:r>
        <w:rPr>
          <w:rFonts w:ascii="Myriad Pro Cond" w:hAnsi="Myriad Pro Cond" w:cs="Times-Bold"/>
          <w:b/>
          <w:bCs/>
          <w:sz w:val="22"/>
          <w:szCs w:val="22"/>
        </w:rPr>
        <w:br w:type="page"/>
      </w:r>
    </w:p>
    <w:p w14:paraId="5B671A60" w14:textId="35048B95" w:rsidR="00D54C01" w:rsidRPr="00084463" w:rsidRDefault="00D54C01" w:rsidP="00084463">
      <w:pPr>
        <w:tabs>
          <w:tab w:val="left" w:pos="220"/>
          <w:tab w:val="left" w:pos="720"/>
        </w:tabs>
        <w:autoSpaceDE w:val="0"/>
        <w:autoSpaceDN w:val="0"/>
        <w:adjustRightInd w:val="0"/>
        <w:spacing w:before="240" w:after="240"/>
        <w:rPr>
          <w:rFonts w:ascii="Myriad Pro Cond" w:hAnsi="Myriad Pro Cond" w:cs="Times-Bold"/>
          <w:b/>
          <w:bCs/>
          <w:sz w:val="28"/>
          <w:szCs w:val="26"/>
        </w:rPr>
      </w:pPr>
      <w:r w:rsidRPr="00084463">
        <w:rPr>
          <w:rFonts w:ascii="Myriad Pro Cond" w:hAnsi="Myriad Pro Cond" w:cs="Times-Bold"/>
          <w:b/>
          <w:bCs/>
          <w:sz w:val="28"/>
          <w:szCs w:val="26"/>
        </w:rPr>
        <w:lastRenderedPageBreak/>
        <w:t>Scene 6: Exclusive Access (35-45 seconds)</w:t>
      </w:r>
    </w:p>
    <w:p w14:paraId="1D6BC113" w14:textId="77777777" w:rsidR="00D54C01" w:rsidRPr="00D54C01" w:rsidRDefault="00D54C01" w:rsidP="005931BA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49DAB478" w14:textId="77777777" w:rsidR="00D54C01" w:rsidRPr="00D54C01" w:rsidRDefault="00D54C01" w:rsidP="00D54C01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Show a highlighted zip code area with a "Locked" icon.</w:t>
      </w:r>
    </w:p>
    <w:p w14:paraId="664A2CC5" w14:textId="3FC47E42" w:rsidR="00D54C01" w:rsidRPr="00D54C01" w:rsidRDefault="00D54C01" w:rsidP="00D54C01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Agents' faces light up as they see their </w:t>
      </w:r>
      <w:proofErr w:type="spellStart"/>
      <w:r w:rsidR="00084463"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="00084463" w:rsidRPr="00D54C01">
        <w:rPr>
          <w:rFonts w:ascii="Myriad Pro Cond" w:hAnsi="Myriad Pro Cond" w:cs="Times-Roman"/>
          <w:sz w:val="22"/>
          <w:szCs w:val="22"/>
        </w:rPr>
        <w:t xml:space="preserve"> </w:t>
      </w:r>
      <w:r w:rsidRPr="00D54C01">
        <w:rPr>
          <w:rFonts w:ascii="Myriad Pro Cond" w:hAnsi="Myriad Pro Cond" w:cs="Times-Roman"/>
          <w:sz w:val="22"/>
          <w:szCs w:val="22"/>
        </w:rPr>
        <w:t xml:space="preserve">zip locked </w:t>
      </w:r>
      <w:r w:rsidR="00084463">
        <w:rPr>
          <w:rFonts w:ascii="Myriad Pro Cond" w:hAnsi="Myriad Pro Cond" w:cs="Times-Roman"/>
          <w:sz w:val="22"/>
          <w:szCs w:val="22"/>
        </w:rPr>
        <w:t xml:space="preserve">out to other </w:t>
      </w:r>
      <w:proofErr w:type="gramStart"/>
      <w:r w:rsidR="00084463">
        <w:rPr>
          <w:rFonts w:ascii="Myriad Pro Cond" w:hAnsi="Myriad Pro Cond" w:cs="Times-Roman"/>
          <w:sz w:val="22"/>
          <w:szCs w:val="22"/>
        </w:rPr>
        <w:t>agents</w:t>
      </w:r>
      <w:proofErr w:type="gramEnd"/>
    </w:p>
    <w:p w14:paraId="46A45EDA" w14:textId="77777777" w:rsidR="00D54C01" w:rsidRPr="00084463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Text on Screen:</w:t>
      </w:r>
    </w:p>
    <w:p w14:paraId="2AD7B081" w14:textId="77777777" w:rsidR="00D54C01" w:rsidRPr="00D54C01" w:rsidRDefault="00D54C01" w:rsidP="00D54C0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"Exclusive Access"</w:t>
      </w:r>
    </w:p>
    <w:p w14:paraId="2F9B2080" w14:textId="77777777" w:rsidR="00D54C01" w:rsidRPr="00D54C01" w:rsidRDefault="00D54C01" w:rsidP="00D54C0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"Lock Your Zip Code"</w:t>
      </w:r>
    </w:p>
    <w:p w14:paraId="6D3AADF5" w14:textId="77777777" w:rsidR="00D54C01" w:rsidRPr="00084463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Voiceover:</w:t>
      </w:r>
    </w:p>
    <w:p w14:paraId="7F307993" w14:textId="77777777" w:rsidR="00D54C01" w:rsidRPr="00D54C01" w:rsidRDefault="00D54C01" w:rsidP="00D54C01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"Gain exclusive access to your chosen zip code. Only one agent per area."</w:t>
      </w:r>
    </w:p>
    <w:p w14:paraId="292BDAD7" w14:textId="3C97B5A7" w:rsidR="005931BA" w:rsidRDefault="005931BA">
      <w:pPr>
        <w:rPr>
          <w:rFonts w:ascii="Myriad Pro Cond" w:hAnsi="Myriad Pro Cond" w:cs="Times-Bold"/>
          <w:sz w:val="22"/>
          <w:szCs w:val="22"/>
        </w:rPr>
      </w:pPr>
    </w:p>
    <w:p w14:paraId="01B4FA10" w14:textId="668C231C" w:rsidR="00D54C01" w:rsidRPr="00084463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 w:val="28"/>
          <w:szCs w:val="26"/>
        </w:rPr>
      </w:pPr>
      <w:r w:rsidRPr="00084463">
        <w:rPr>
          <w:rFonts w:ascii="Myriad Pro Cond" w:hAnsi="Myriad Pro Cond" w:cs="Times-Bold"/>
          <w:b/>
          <w:bCs/>
          <w:sz w:val="28"/>
          <w:szCs w:val="26"/>
        </w:rPr>
        <w:t>Scene 7: Testimonials (45-55 seconds)</w:t>
      </w:r>
    </w:p>
    <w:p w14:paraId="16E9DC75" w14:textId="77777777" w:rsidR="00D54C01" w:rsidRPr="00D54C01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24BB212A" w14:textId="77777777" w:rsidR="00D54C01" w:rsidRPr="00D54C01" w:rsidRDefault="00D54C01" w:rsidP="00D54C0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Short clips of testimonials from Gary Gold, Ed Kaminsky, Pete Middleton, David Higgins, Allison Richards, and Steve Hundley, each saying a quick phrase about their success with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Targeting.</w:t>
      </w:r>
    </w:p>
    <w:p w14:paraId="39F41CA1" w14:textId="77777777" w:rsidR="00D54C01" w:rsidRPr="00D54C01" w:rsidRDefault="00D54C01" w:rsidP="00D54C0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Overlay text with their names and companies.</w:t>
      </w:r>
    </w:p>
    <w:p w14:paraId="64FB1431" w14:textId="77777777" w:rsidR="00D54C01" w:rsidRPr="00084463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Text on Screen:</w:t>
      </w:r>
    </w:p>
    <w:p w14:paraId="0F42957D" w14:textId="77777777" w:rsidR="00D54C01" w:rsidRPr="00D54C01" w:rsidRDefault="00D54C01" w:rsidP="00D54C01">
      <w:pPr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"Real Results from Top Real Estate Professionals"</w:t>
      </w:r>
    </w:p>
    <w:p w14:paraId="086D8F4A" w14:textId="77777777" w:rsidR="00D54C01" w:rsidRPr="00D54C01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6E1ECA2B" w14:textId="77777777" w:rsidR="00D54C01" w:rsidRPr="00D54C01" w:rsidRDefault="00D54C01" w:rsidP="00D54C01">
      <w:pPr>
        <w:numPr>
          <w:ilvl w:val="0"/>
          <w:numId w:val="2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"Hear from top professionals who have transformed their marketing with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Targeting."</w:t>
      </w:r>
    </w:p>
    <w:p w14:paraId="2E3ECDFB" w14:textId="77777777" w:rsidR="00D54C01" w:rsidRPr="00084463" w:rsidRDefault="00D54C01" w:rsidP="005931BA">
      <w:pPr>
        <w:autoSpaceDE w:val="0"/>
        <w:autoSpaceDN w:val="0"/>
        <w:adjustRightInd w:val="0"/>
        <w:spacing w:before="240" w:after="319"/>
        <w:rPr>
          <w:rFonts w:ascii="Myriad Pro Cond" w:hAnsi="Myriad Pro Cond" w:cs="Times-Bold"/>
          <w:b/>
          <w:bCs/>
          <w:sz w:val="28"/>
          <w:szCs w:val="26"/>
        </w:rPr>
      </w:pPr>
      <w:r w:rsidRPr="00084463">
        <w:rPr>
          <w:rFonts w:ascii="Myriad Pro Cond" w:hAnsi="Myriad Pro Cond" w:cs="Times-Bold"/>
          <w:b/>
          <w:bCs/>
          <w:sz w:val="28"/>
          <w:szCs w:val="26"/>
        </w:rPr>
        <w:t>Scene 8: Call to Action (55-60 seconds)</w:t>
      </w:r>
    </w:p>
    <w:p w14:paraId="3A70E17D" w14:textId="77777777" w:rsidR="00D54C01" w:rsidRPr="00D54C01" w:rsidRDefault="00D54C01" w:rsidP="005931BA">
      <w:pPr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178740F2" w14:textId="1F32F2B3" w:rsidR="00D54C01" w:rsidRPr="00D54C01" w:rsidRDefault="00D54C01" w:rsidP="00D54C01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Fade to a final screen with the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</w:t>
      </w:r>
      <w:r w:rsidR="005931BA">
        <w:rPr>
          <w:rFonts w:ascii="Myriad Pro Cond" w:hAnsi="Myriad Pro Cond" w:cs="Times-Roman"/>
          <w:sz w:val="22"/>
          <w:szCs w:val="22"/>
        </w:rPr>
        <w:t>logo</w:t>
      </w:r>
      <w:r w:rsidRPr="00D54C01">
        <w:rPr>
          <w:rFonts w:ascii="Myriad Pro Cond" w:hAnsi="Myriad Pro Cond" w:cs="Times-Roman"/>
          <w:sz w:val="22"/>
          <w:szCs w:val="22"/>
        </w:rPr>
        <w:t xml:space="preserve">, a </w:t>
      </w:r>
      <w:proofErr w:type="gramStart"/>
      <w:r w:rsidRPr="00D54C01">
        <w:rPr>
          <w:rFonts w:ascii="Myriad Pro Cond" w:hAnsi="Myriad Pro Cond" w:cs="Times-Roman"/>
          <w:sz w:val="22"/>
          <w:szCs w:val="22"/>
        </w:rPr>
        <w:t>call to action</w:t>
      </w:r>
      <w:proofErr w:type="gramEnd"/>
      <w:r w:rsidRPr="00D54C01">
        <w:rPr>
          <w:rFonts w:ascii="Myriad Pro Cond" w:hAnsi="Myriad Pro Cond" w:cs="Times-Roman"/>
          <w:sz w:val="22"/>
          <w:szCs w:val="22"/>
        </w:rPr>
        <w:t xml:space="preserve"> button, and the website URL.</w:t>
      </w:r>
    </w:p>
    <w:p w14:paraId="3AD330CC" w14:textId="222D3854" w:rsidR="00D54C01" w:rsidRPr="00D54C01" w:rsidRDefault="00D54C01" w:rsidP="00D54C01">
      <w:pPr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 xml:space="preserve">Background shows a subtle animation of </w:t>
      </w:r>
      <w:proofErr w:type="gramStart"/>
      <w:r w:rsidR="005931BA">
        <w:rPr>
          <w:rFonts w:ascii="Myriad Pro Cond" w:hAnsi="Myriad Pro Cond" w:cs="Times-Roman"/>
          <w:sz w:val="22"/>
          <w:szCs w:val="22"/>
        </w:rPr>
        <w:t>Social</w:t>
      </w:r>
      <w:proofErr w:type="gramEnd"/>
      <w:r w:rsidR="005931BA">
        <w:rPr>
          <w:rFonts w:ascii="Myriad Pro Cond" w:hAnsi="Myriad Pro Cond" w:cs="Times-Roman"/>
          <w:sz w:val="22"/>
          <w:szCs w:val="22"/>
        </w:rPr>
        <w:t xml:space="preserve"> </w:t>
      </w:r>
      <w:r w:rsidRPr="00D54C01">
        <w:rPr>
          <w:rFonts w:ascii="Myriad Pro Cond" w:hAnsi="Myriad Pro Cond" w:cs="Times-Roman"/>
          <w:sz w:val="22"/>
          <w:szCs w:val="22"/>
        </w:rPr>
        <w:t>pins dropping on a map.</w:t>
      </w:r>
    </w:p>
    <w:p w14:paraId="5303D461" w14:textId="77777777" w:rsidR="00D54C01" w:rsidRPr="00084463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Text on Screen:</w:t>
      </w:r>
    </w:p>
    <w:p w14:paraId="54F77803" w14:textId="77777777" w:rsidR="00D54C01" w:rsidRPr="00D54C01" w:rsidRDefault="00D54C01" w:rsidP="00D54C01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"Get Your Exclusive Sneak Peek"</w:t>
      </w:r>
    </w:p>
    <w:p w14:paraId="34C3DEB6" w14:textId="6194FD20" w:rsidR="00D54C01" w:rsidRPr="00D54C01" w:rsidRDefault="00D54C01" w:rsidP="00D54C01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"Book Now"</w:t>
      </w:r>
    </w:p>
    <w:p w14:paraId="5943BADE" w14:textId="77777777" w:rsidR="00D54C01" w:rsidRPr="00D54C01" w:rsidRDefault="00D54C01" w:rsidP="00D54C01">
      <w:pPr>
        <w:numPr>
          <w:ilvl w:val="0"/>
          <w:numId w:val="2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"GetGeoSocial.com"</w:t>
      </w:r>
    </w:p>
    <w:p w14:paraId="1664ACD2" w14:textId="77777777" w:rsidR="00D54C01" w:rsidRPr="00D54C01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Bold"/>
          <w:sz w:val="22"/>
          <w:szCs w:val="22"/>
        </w:rPr>
        <w:t>:</w:t>
      </w:r>
    </w:p>
    <w:p w14:paraId="2F46A36C" w14:textId="27B4E3D4" w:rsidR="00D54C01" w:rsidRPr="00D54C01" w:rsidRDefault="00D54C01" w:rsidP="00D54C01">
      <w:pPr>
        <w:numPr>
          <w:ilvl w:val="0"/>
          <w:numId w:val="2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D54C01">
        <w:rPr>
          <w:rFonts w:ascii="Myriad Pro Cond" w:hAnsi="Myriad Pro Cond" w:cs="Times-Roman"/>
          <w:sz w:val="22"/>
          <w:szCs w:val="22"/>
        </w:rPr>
        <w:t>"Book your exclusive sneak peek now."</w:t>
      </w:r>
    </w:p>
    <w:p w14:paraId="5E341CBD" w14:textId="77777777" w:rsidR="00084463" w:rsidRDefault="00084463">
      <w:pPr>
        <w:rPr>
          <w:rFonts w:ascii="Myriad Pro Cond" w:hAnsi="Myriad Pro Cond" w:cs="Times-Bold"/>
          <w:b/>
          <w:bCs/>
          <w:sz w:val="28"/>
          <w:szCs w:val="28"/>
        </w:rPr>
      </w:pPr>
      <w:r>
        <w:rPr>
          <w:rFonts w:ascii="Myriad Pro Cond" w:hAnsi="Myriad Pro Cond" w:cs="Times-Bold"/>
          <w:b/>
          <w:bCs/>
          <w:sz w:val="28"/>
          <w:szCs w:val="28"/>
        </w:rPr>
        <w:br w:type="page"/>
      </w:r>
    </w:p>
    <w:p w14:paraId="43F82360" w14:textId="103F555B" w:rsidR="00D54C01" w:rsidRPr="00084463" w:rsidRDefault="00D54C01" w:rsidP="005931BA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 w:val="28"/>
          <w:szCs w:val="28"/>
        </w:rPr>
      </w:pPr>
      <w:r w:rsidRPr="00084463">
        <w:rPr>
          <w:rFonts w:ascii="Myriad Pro Cond" w:hAnsi="Myriad Pro Cond" w:cs="Times-Bold"/>
          <w:b/>
          <w:bCs/>
          <w:sz w:val="28"/>
          <w:szCs w:val="28"/>
        </w:rPr>
        <w:lastRenderedPageBreak/>
        <w:t>Detailed Script</w:t>
      </w:r>
    </w:p>
    <w:p w14:paraId="2171FC1C" w14:textId="77777777" w:rsidR="00D54C01" w:rsidRPr="00084463" w:rsidRDefault="00D54C01" w:rsidP="005931BA">
      <w:pPr>
        <w:autoSpaceDE w:val="0"/>
        <w:autoSpaceDN w:val="0"/>
        <w:adjustRightInd w:val="0"/>
        <w:rPr>
          <w:rFonts w:ascii="Myriad Pro Cond" w:hAnsi="Myriad Pro Cond" w:cs="Times-Roman"/>
          <w:b/>
          <w:bCs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Scene 1:</w:t>
      </w:r>
    </w:p>
    <w:p w14:paraId="2CE176AB" w14:textId="77777777" w:rsidR="00D54C01" w:rsidRPr="00D54C01" w:rsidRDefault="00D54C01" w:rsidP="00D54C01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Roman"/>
          <w:sz w:val="22"/>
          <w:szCs w:val="22"/>
        </w:rPr>
        <w:t xml:space="preserve">: "Introducing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Targeting, the future of real estate marketing."</w:t>
      </w:r>
    </w:p>
    <w:p w14:paraId="6092564F" w14:textId="77777777" w:rsidR="00D54C01" w:rsidRPr="00D54C01" w:rsidRDefault="00D54C01" w:rsidP="00D54C01">
      <w:pPr>
        <w:numPr>
          <w:ilvl w:val="0"/>
          <w:numId w:val="2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Text</w:t>
      </w:r>
      <w:r w:rsidRPr="00D54C01">
        <w:rPr>
          <w:rFonts w:ascii="Myriad Pro Cond" w:hAnsi="Myriad Pro Cond" w:cs="Times-Roman"/>
          <w:sz w:val="22"/>
          <w:szCs w:val="22"/>
        </w:rPr>
        <w:t xml:space="preserve">: "Welcome to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Targeting" / "Revolutionizing Real Estate Marketing"</w:t>
      </w:r>
    </w:p>
    <w:p w14:paraId="69060CE2" w14:textId="77777777" w:rsidR="00D54C01" w:rsidRPr="00084463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Scene 2:</w:t>
      </w:r>
    </w:p>
    <w:p w14:paraId="2829216E" w14:textId="77777777" w:rsidR="00D54C01" w:rsidRPr="00D54C01" w:rsidRDefault="00D54C01" w:rsidP="00D54C01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Roman"/>
          <w:sz w:val="22"/>
          <w:szCs w:val="22"/>
        </w:rPr>
        <w:t>: "Traditional marketing methods are outdated and often ignored."</w:t>
      </w:r>
    </w:p>
    <w:p w14:paraId="4CF43EF2" w14:textId="77777777" w:rsidR="00D54C01" w:rsidRPr="00D54C01" w:rsidRDefault="00D54C01" w:rsidP="00D54C01">
      <w:pPr>
        <w:numPr>
          <w:ilvl w:val="0"/>
          <w:numId w:val="2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Text</w:t>
      </w:r>
      <w:r w:rsidRPr="00D54C01">
        <w:rPr>
          <w:rFonts w:ascii="Myriad Pro Cond" w:hAnsi="Myriad Pro Cond" w:cs="Times-Roman"/>
          <w:sz w:val="22"/>
          <w:szCs w:val="22"/>
        </w:rPr>
        <w:t>: "Traditional Methods Are Ineffective"</w:t>
      </w:r>
    </w:p>
    <w:p w14:paraId="511F966A" w14:textId="77777777" w:rsidR="00D54C01" w:rsidRPr="00084463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Scene 3:</w:t>
      </w:r>
    </w:p>
    <w:p w14:paraId="43DA4BCE" w14:textId="77777777" w:rsidR="00D54C01" w:rsidRPr="00D54C01" w:rsidRDefault="00D54C01" w:rsidP="00D54C01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Roman"/>
          <w:sz w:val="22"/>
          <w:szCs w:val="22"/>
        </w:rPr>
        <w:t>: "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Targeting brings your message directly to homeowners’ devices."</w:t>
      </w:r>
    </w:p>
    <w:p w14:paraId="289AFBDF" w14:textId="77777777" w:rsidR="00D54C01" w:rsidRPr="00D54C01" w:rsidRDefault="00D54C01" w:rsidP="00D54C01">
      <w:pPr>
        <w:numPr>
          <w:ilvl w:val="0"/>
          <w:numId w:val="2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Text</w:t>
      </w:r>
      <w:r w:rsidRPr="00D54C01">
        <w:rPr>
          <w:rFonts w:ascii="Myriad Pro Cond" w:hAnsi="Myriad Pro Cond" w:cs="Times-Roman"/>
          <w:sz w:val="22"/>
          <w:szCs w:val="22"/>
        </w:rPr>
        <w:t xml:space="preserve">: "Introducing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Targeting"</w:t>
      </w:r>
    </w:p>
    <w:p w14:paraId="5CBD7247" w14:textId="77777777" w:rsidR="00D54C01" w:rsidRPr="00084463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Scene 4:</w:t>
      </w:r>
    </w:p>
    <w:p w14:paraId="6AD5E695" w14:textId="5DA313A6" w:rsidR="00D54C01" w:rsidRPr="00D54C01" w:rsidRDefault="00D54C01" w:rsidP="00D54C01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Roman"/>
          <w:sz w:val="22"/>
          <w:szCs w:val="22"/>
        </w:rPr>
        <w:t>: "</w:t>
      </w:r>
      <w:proofErr w:type="gramStart"/>
      <w:r w:rsidR="00A53D54">
        <w:rPr>
          <w:rFonts w:ascii="Myriad Pro Cond" w:hAnsi="Myriad Pro Cond" w:cs="Times-Roman"/>
          <w:sz w:val="22"/>
          <w:szCs w:val="22"/>
        </w:rPr>
        <w:t>Patented  neighborhoods</w:t>
      </w:r>
      <w:proofErr w:type="gramEnd"/>
      <w:r w:rsidR="00A53D54">
        <w:rPr>
          <w:rFonts w:ascii="Myriad Pro Cond" w:hAnsi="Myriad Pro Cond" w:cs="Times-Roman"/>
          <w:sz w:val="22"/>
          <w:szCs w:val="22"/>
        </w:rPr>
        <w:t xml:space="preserve"> uncovering “</w:t>
      </w:r>
      <w:proofErr w:type="spellStart"/>
      <w:r w:rsidR="00A53D54">
        <w:rPr>
          <w:rFonts w:ascii="Myriad Pro Cond" w:hAnsi="Myriad Pro Cond" w:cs="Times-Roman"/>
          <w:sz w:val="22"/>
          <w:szCs w:val="22"/>
        </w:rPr>
        <w:t>pocle</w:t>
      </w:r>
      <w:r w:rsidRPr="00D54C01">
        <w:rPr>
          <w:rFonts w:ascii="Myriad Pro Cond" w:hAnsi="Myriad Pro Cond" w:cs="Times-Roman"/>
          <w:sz w:val="22"/>
          <w:szCs w:val="22"/>
        </w:rPr>
        <w:t>message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directly to homeowners on social media."</w:t>
      </w:r>
    </w:p>
    <w:p w14:paraId="2AFBC556" w14:textId="77777777" w:rsidR="00D54C01" w:rsidRPr="00D54C01" w:rsidRDefault="00D54C01" w:rsidP="00D54C01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Text</w:t>
      </w:r>
      <w:r w:rsidRPr="00D54C01">
        <w:rPr>
          <w:rFonts w:ascii="Myriad Pro Cond" w:hAnsi="Myriad Pro Cond" w:cs="Times-Roman"/>
          <w:sz w:val="22"/>
          <w:szCs w:val="22"/>
        </w:rPr>
        <w:t>: "Select Neighborhood" / "Analyze Area" / "Targeted Delivery"</w:t>
      </w:r>
    </w:p>
    <w:p w14:paraId="17CE3A9A" w14:textId="77777777" w:rsidR="00D54C01" w:rsidRPr="00084463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Scene 5:</w:t>
      </w:r>
    </w:p>
    <w:p w14:paraId="5DAAEEED" w14:textId="6233C1B6" w:rsidR="00D54C01" w:rsidRPr="00D54C01" w:rsidRDefault="00D54C01" w:rsidP="00D54C01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Roman"/>
          <w:sz w:val="22"/>
          <w:szCs w:val="22"/>
        </w:rPr>
        <w:t>: "</w:t>
      </w:r>
      <w:r w:rsidR="005931BA">
        <w:rPr>
          <w:rFonts w:ascii="Myriad Pro Cond" w:hAnsi="Myriad Pro Cond" w:cs="Times-Roman"/>
          <w:sz w:val="22"/>
          <w:szCs w:val="22"/>
        </w:rPr>
        <w:t>Bypass the mailbox and e</w:t>
      </w:r>
      <w:r w:rsidRPr="00D54C01">
        <w:rPr>
          <w:rFonts w:ascii="Myriad Pro Cond" w:hAnsi="Myriad Pro Cond" w:cs="Times-Roman"/>
          <w:sz w:val="22"/>
          <w:szCs w:val="22"/>
        </w:rPr>
        <w:t>ngage directly with homeowners</w:t>
      </w:r>
      <w:r w:rsidR="005931BA">
        <w:rPr>
          <w:rFonts w:ascii="Myriad Pro Cond" w:hAnsi="Myriad Pro Cond" w:cs="Times-Roman"/>
          <w:sz w:val="22"/>
          <w:szCs w:val="22"/>
        </w:rPr>
        <w:t xml:space="preserve"> </w:t>
      </w:r>
      <w:r w:rsidRPr="00D54C01">
        <w:rPr>
          <w:rFonts w:ascii="Myriad Pro Cond" w:hAnsi="Myriad Pro Cond" w:cs="Times-Roman"/>
          <w:sz w:val="22"/>
          <w:szCs w:val="22"/>
        </w:rPr>
        <w:t>with personalized messaging."</w:t>
      </w:r>
    </w:p>
    <w:p w14:paraId="019CD0CB" w14:textId="17F11A6A" w:rsidR="00D54C01" w:rsidRPr="00D54C01" w:rsidRDefault="00D54C01" w:rsidP="00D54C01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Text</w:t>
      </w:r>
      <w:r w:rsidRPr="00D54C01">
        <w:rPr>
          <w:rFonts w:ascii="Myriad Pro Cond" w:hAnsi="Myriad Pro Cond" w:cs="Times-Roman"/>
          <w:sz w:val="22"/>
          <w:szCs w:val="22"/>
        </w:rPr>
        <w:t>: "</w:t>
      </w:r>
      <w:r w:rsidR="00A53D54">
        <w:rPr>
          <w:rFonts w:ascii="Myriad Pro Cond" w:hAnsi="Myriad Pro Cond" w:cs="Times-Roman"/>
          <w:sz w:val="22"/>
          <w:szCs w:val="22"/>
        </w:rPr>
        <w:t>Real</w:t>
      </w:r>
      <w:r w:rsidRPr="00D54C01">
        <w:rPr>
          <w:rFonts w:ascii="Myriad Pro Cond" w:hAnsi="Myriad Pro Cond" w:cs="Times-Roman"/>
          <w:sz w:val="22"/>
          <w:szCs w:val="22"/>
        </w:rPr>
        <w:t xml:space="preserve"> Engagement" / "Broader Reach"</w:t>
      </w:r>
      <w:r w:rsidR="005931BA">
        <w:rPr>
          <w:rFonts w:ascii="Myriad Pro Cond" w:hAnsi="Myriad Pro Cond" w:cs="Times-Roman"/>
          <w:sz w:val="22"/>
          <w:szCs w:val="22"/>
        </w:rPr>
        <w:t xml:space="preserve"> / “</w:t>
      </w:r>
      <w:r w:rsidR="00084463">
        <w:rPr>
          <w:rFonts w:ascii="Myriad Pro Cond" w:hAnsi="Myriad Pro Cond" w:cs="Times-Roman"/>
          <w:sz w:val="22"/>
          <w:szCs w:val="22"/>
        </w:rPr>
        <w:t>Direct to</w:t>
      </w:r>
      <w:r w:rsidR="005931BA">
        <w:rPr>
          <w:rFonts w:ascii="Myriad Pro Cond" w:hAnsi="Myriad Pro Cond" w:cs="Times-Roman"/>
          <w:sz w:val="22"/>
          <w:szCs w:val="22"/>
        </w:rPr>
        <w:t xml:space="preserve"> Device”</w:t>
      </w:r>
    </w:p>
    <w:p w14:paraId="7802B54A" w14:textId="77777777" w:rsidR="00D54C01" w:rsidRPr="00084463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Scene 6:</w:t>
      </w:r>
    </w:p>
    <w:p w14:paraId="1AF1C4E8" w14:textId="75D71E55" w:rsidR="00D54C01" w:rsidRPr="00D54C01" w:rsidRDefault="00D54C01" w:rsidP="00D54C01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Roman"/>
          <w:sz w:val="22"/>
          <w:szCs w:val="22"/>
        </w:rPr>
        <w:t xml:space="preserve">: "Gain exclusive access to your chosen zip code. Only one agent per </w:t>
      </w:r>
      <w:r w:rsidR="00084463">
        <w:rPr>
          <w:rFonts w:ascii="Myriad Pro Cond" w:hAnsi="Myriad Pro Cond" w:cs="Times-Roman"/>
          <w:sz w:val="22"/>
          <w:szCs w:val="22"/>
        </w:rPr>
        <w:t>zip</w:t>
      </w:r>
      <w:r w:rsidRPr="00D54C01">
        <w:rPr>
          <w:rFonts w:ascii="Myriad Pro Cond" w:hAnsi="Myriad Pro Cond" w:cs="Times-Roman"/>
          <w:sz w:val="22"/>
          <w:szCs w:val="22"/>
        </w:rPr>
        <w:t>."</w:t>
      </w:r>
    </w:p>
    <w:p w14:paraId="481BC263" w14:textId="77777777" w:rsidR="00D54C01" w:rsidRPr="00D54C01" w:rsidRDefault="00D54C01" w:rsidP="00D54C01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Text</w:t>
      </w:r>
      <w:r w:rsidRPr="00D54C01">
        <w:rPr>
          <w:rFonts w:ascii="Myriad Pro Cond" w:hAnsi="Myriad Pro Cond" w:cs="Times-Roman"/>
          <w:sz w:val="22"/>
          <w:szCs w:val="22"/>
        </w:rPr>
        <w:t>: "Exclusive Access" / "Lock Your Zip Code"</w:t>
      </w:r>
    </w:p>
    <w:p w14:paraId="6BFD1C17" w14:textId="77777777" w:rsidR="00D54C01" w:rsidRPr="00084463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Scene 7:</w:t>
      </w:r>
    </w:p>
    <w:p w14:paraId="682B8D2C" w14:textId="77777777" w:rsidR="00D54C01" w:rsidRPr="00D54C01" w:rsidRDefault="00D54C01" w:rsidP="00D54C01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Roman"/>
          <w:sz w:val="22"/>
          <w:szCs w:val="22"/>
        </w:rPr>
        <w:t xml:space="preserve">: "Hear from top professionals who have transformed their marketing with </w:t>
      </w:r>
      <w:proofErr w:type="spellStart"/>
      <w:r w:rsidRPr="00D54C01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54C01">
        <w:rPr>
          <w:rFonts w:ascii="Myriad Pro Cond" w:hAnsi="Myriad Pro Cond" w:cs="Times-Roman"/>
          <w:sz w:val="22"/>
          <w:szCs w:val="22"/>
        </w:rPr>
        <w:t xml:space="preserve"> Targeting."</w:t>
      </w:r>
    </w:p>
    <w:p w14:paraId="69D3C3B3" w14:textId="77777777" w:rsidR="00D54C01" w:rsidRPr="00D54C01" w:rsidRDefault="00D54C01" w:rsidP="00D54C01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Text</w:t>
      </w:r>
      <w:r w:rsidRPr="00D54C01">
        <w:rPr>
          <w:rFonts w:ascii="Myriad Pro Cond" w:hAnsi="Myriad Pro Cond" w:cs="Times-Roman"/>
          <w:sz w:val="22"/>
          <w:szCs w:val="22"/>
        </w:rPr>
        <w:t>: "Real Results from Top Real Estate Professionals"</w:t>
      </w:r>
    </w:p>
    <w:p w14:paraId="7C078762" w14:textId="77777777" w:rsidR="00D54C01" w:rsidRPr="00084463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Roman"/>
          <w:b/>
          <w:bCs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Scene 8:</w:t>
      </w:r>
    </w:p>
    <w:p w14:paraId="47E1C73E" w14:textId="207A4310" w:rsidR="00D54C01" w:rsidRPr="00D54C01" w:rsidRDefault="00D54C01" w:rsidP="00D54C01">
      <w:pPr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Voiceover</w:t>
      </w:r>
      <w:r w:rsidRPr="00D54C01">
        <w:rPr>
          <w:rFonts w:ascii="Myriad Pro Cond" w:hAnsi="Myriad Pro Cond" w:cs="Times-Roman"/>
          <w:sz w:val="22"/>
          <w:szCs w:val="22"/>
        </w:rPr>
        <w:t>: "Book your exclusive sneak peek now."</w:t>
      </w:r>
    </w:p>
    <w:p w14:paraId="3BA56D1D" w14:textId="2969D79E" w:rsidR="00D54C01" w:rsidRPr="00D54C01" w:rsidRDefault="00D54C01" w:rsidP="00D54C01">
      <w:pPr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Roman"/>
          <w:b/>
          <w:bCs/>
          <w:sz w:val="22"/>
          <w:szCs w:val="22"/>
        </w:rPr>
        <w:t>Text</w:t>
      </w:r>
      <w:r w:rsidRPr="00D54C01">
        <w:rPr>
          <w:rFonts w:ascii="Myriad Pro Cond" w:hAnsi="Myriad Pro Cond" w:cs="Times-Roman"/>
          <w:sz w:val="22"/>
          <w:szCs w:val="22"/>
        </w:rPr>
        <w:t>: "Get Your Exclusive Sneak Peek" / "Book a Zoo</w:t>
      </w:r>
      <w:r w:rsidR="00084463">
        <w:rPr>
          <w:rFonts w:ascii="Myriad Pro Cond" w:hAnsi="Myriad Pro Cond" w:cs="Times-Roman"/>
          <w:sz w:val="22"/>
          <w:szCs w:val="22"/>
        </w:rPr>
        <w:t>m</w:t>
      </w:r>
      <w:r w:rsidRPr="00D54C01">
        <w:rPr>
          <w:rFonts w:ascii="Myriad Pro Cond" w:hAnsi="Myriad Pro Cond" w:cs="Times-Roman"/>
          <w:sz w:val="22"/>
          <w:szCs w:val="22"/>
        </w:rPr>
        <w:t>" / "GetGeoSocial.com"</w:t>
      </w:r>
    </w:p>
    <w:p w14:paraId="5457D856" w14:textId="77777777" w:rsidR="00D54C01" w:rsidRPr="00084463" w:rsidRDefault="00D54C01" w:rsidP="00084463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b/>
          <w:bCs/>
          <w:szCs w:val="26"/>
        </w:rPr>
      </w:pPr>
      <w:r w:rsidRPr="00084463">
        <w:rPr>
          <w:rFonts w:ascii="Myriad Pro Cond" w:hAnsi="Myriad Pro Cond" w:cs="Times-Bold"/>
          <w:b/>
          <w:bCs/>
          <w:szCs w:val="26"/>
        </w:rPr>
        <w:t>Animation Notes</w:t>
      </w:r>
    </w:p>
    <w:p w14:paraId="49133D2C" w14:textId="77777777" w:rsidR="00D54C01" w:rsidRPr="00D54C01" w:rsidRDefault="00D54C01" w:rsidP="00D54C01">
      <w:pPr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Transitions</w:t>
      </w:r>
      <w:r w:rsidRPr="00D54C01">
        <w:rPr>
          <w:rFonts w:ascii="Myriad Pro Cond" w:hAnsi="Myriad Pro Cond" w:cs="Times-Bold"/>
          <w:sz w:val="22"/>
          <w:szCs w:val="22"/>
        </w:rPr>
        <w:t>:</w:t>
      </w:r>
      <w:r w:rsidRPr="00D54C01">
        <w:rPr>
          <w:rFonts w:ascii="Myriad Pro Cond" w:hAnsi="Myriad Pro Cond" w:cs="Times-Roman"/>
          <w:sz w:val="22"/>
          <w:szCs w:val="22"/>
        </w:rPr>
        <w:t xml:space="preserve"> Smooth transitions between scenes to maintain a flow.</w:t>
      </w:r>
    </w:p>
    <w:p w14:paraId="021EAA56" w14:textId="77777777" w:rsidR="00D54C01" w:rsidRPr="00D54C01" w:rsidRDefault="00D54C01" w:rsidP="00D54C01">
      <w:pPr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Colors</w:t>
      </w:r>
      <w:r w:rsidRPr="00D54C01">
        <w:rPr>
          <w:rFonts w:ascii="Myriad Pro Cond" w:hAnsi="Myriad Pro Cond" w:cs="Times-Bold"/>
          <w:sz w:val="22"/>
          <w:szCs w:val="22"/>
        </w:rPr>
        <w:t>:</w:t>
      </w:r>
      <w:r w:rsidRPr="00D54C01">
        <w:rPr>
          <w:rFonts w:ascii="Myriad Pro Cond" w:hAnsi="Myriad Pro Cond" w:cs="Times-Roman"/>
          <w:sz w:val="22"/>
          <w:szCs w:val="22"/>
        </w:rPr>
        <w:t xml:space="preserve"> Use a sophisticated color palette (white, black, gold accents) consistent with the overall design.</w:t>
      </w:r>
    </w:p>
    <w:p w14:paraId="6D79678D" w14:textId="77777777" w:rsidR="00D54C01" w:rsidRPr="00D54C01" w:rsidRDefault="00D54C01" w:rsidP="00D54C01">
      <w:pPr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Text</w:t>
      </w:r>
      <w:r w:rsidRPr="00D54C01">
        <w:rPr>
          <w:rFonts w:ascii="Myriad Pro Cond" w:hAnsi="Myriad Pro Cond" w:cs="Times-Bold"/>
          <w:sz w:val="22"/>
          <w:szCs w:val="22"/>
        </w:rPr>
        <w:t xml:space="preserve"> </w:t>
      </w:r>
      <w:r w:rsidRPr="00084463">
        <w:rPr>
          <w:rFonts w:ascii="Myriad Pro Cond" w:hAnsi="Myriad Pro Cond" w:cs="Times-Bold"/>
          <w:b/>
          <w:bCs/>
          <w:sz w:val="22"/>
          <w:szCs w:val="22"/>
        </w:rPr>
        <w:t>Animation</w:t>
      </w:r>
      <w:r w:rsidRPr="00D54C01">
        <w:rPr>
          <w:rFonts w:ascii="Myriad Pro Cond" w:hAnsi="Myriad Pro Cond" w:cs="Times-Bold"/>
          <w:sz w:val="22"/>
          <w:szCs w:val="22"/>
        </w:rPr>
        <w:t>:</w:t>
      </w:r>
      <w:r w:rsidRPr="00D54C01">
        <w:rPr>
          <w:rFonts w:ascii="Myriad Pro Cond" w:hAnsi="Myriad Pro Cond" w:cs="Times-Roman"/>
          <w:sz w:val="22"/>
          <w:szCs w:val="22"/>
        </w:rPr>
        <w:t xml:space="preserve"> Text should appear dynamically, with subtle animations to catch the viewer's eye without being distracting.</w:t>
      </w:r>
    </w:p>
    <w:p w14:paraId="658682E9" w14:textId="77777777" w:rsidR="00D54C01" w:rsidRPr="00D54C01" w:rsidRDefault="00D54C01" w:rsidP="00D54C01">
      <w:pPr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Icons</w:t>
      </w:r>
      <w:r w:rsidRPr="00D54C01">
        <w:rPr>
          <w:rFonts w:ascii="Myriad Pro Cond" w:hAnsi="Myriad Pro Cond" w:cs="Times-Bold"/>
          <w:sz w:val="22"/>
          <w:szCs w:val="22"/>
        </w:rPr>
        <w:t>:</w:t>
      </w:r>
      <w:r w:rsidRPr="00D54C01">
        <w:rPr>
          <w:rFonts w:ascii="Myriad Pro Cond" w:hAnsi="Myriad Pro Cond" w:cs="Times-Roman"/>
          <w:sz w:val="22"/>
          <w:szCs w:val="22"/>
        </w:rPr>
        <w:t xml:space="preserve"> Use modern, sleek icons for steps and features to keep the look polished.</w:t>
      </w:r>
    </w:p>
    <w:p w14:paraId="74590AC5" w14:textId="77777777" w:rsidR="00D54C01" w:rsidRPr="00D54C01" w:rsidRDefault="00D54C01" w:rsidP="005931BA">
      <w:pPr>
        <w:autoSpaceDE w:val="0"/>
        <w:autoSpaceDN w:val="0"/>
        <w:adjustRightInd w:val="0"/>
        <w:spacing w:before="240"/>
        <w:rPr>
          <w:rFonts w:ascii="Myriad Pro Cond" w:hAnsi="Myriad Pro Cond" w:cs="Times-Bold"/>
          <w:szCs w:val="26"/>
        </w:rPr>
      </w:pPr>
      <w:r w:rsidRPr="00084463">
        <w:rPr>
          <w:rFonts w:ascii="Myriad Pro Cond" w:hAnsi="Myriad Pro Cond" w:cs="Times-Bold"/>
          <w:b/>
          <w:bCs/>
          <w:szCs w:val="26"/>
        </w:rPr>
        <w:t>Next</w:t>
      </w:r>
      <w:r w:rsidRPr="00D54C01">
        <w:rPr>
          <w:rFonts w:ascii="Myriad Pro Cond" w:hAnsi="Myriad Pro Cond" w:cs="Times-Bold"/>
          <w:szCs w:val="26"/>
        </w:rPr>
        <w:t xml:space="preserve"> </w:t>
      </w:r>
      <w:r w:rsidRPr="00084463">
        <w:rPr>
          <w:rFonts w:ascii="Myriad Pro Cond" w:hAnsi="Myriad Pro Cond" w:cs="Times-Bold"/>
          <w:b/>
          <w:bCs/>
          <w:szCs w:val="26"/>
        </w:rPr>
        <w:t>Steps</w:t>
      </w:r>
    </w:p>
    <w:p w14:paraId="16FF1783" w14:textId="77777777" w:rsidR="00D54C01" w:rsidRPr="00D54C01" w:rsidRDefault="00D54C01" w:rsidP="00D54C01">
      <w:pPr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Script Approval</w:t>
      </w:r>
      <w:r w:rsidRPr="00D54C01">
        <w:rPr>
          <w:rFonts w:ascii="Myriad Pro Cond" w:hAnsi="Myriad Pro Cond" w:cs="Times-Bold"/>
          <w:sz w:val="22"/>
          <w:szCs w:val="22"/>
        </w:rPr>
        <w:t>:</w:t>
      </w:r>
      <w:r w:rsidRPr="00D54C01">
        <w:rPr>
          <w:rFonts w:ascii="Myriad Pro Cond" w:hAnsi="Myriad Pro Cond" w:cs="Times-Roman"/>
          <w:sz w:val="22"/>
          <w:szCs w:val="22"/>
        </w:rPr>
        <w:t xml:space="preserve"> Review and approve the script and storyboard.</w:t>
      </w:r>
    </w:p>
    <w:p w14:paraId="5335BE73" w14:textId="77777777" w:rsidR="00D54C01" w:rsidRPr="00D54C01" w:rsidRDefault="00D54C01" w:rsidP="00D54C01">
      <w:pPr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Voiceover Recording</w:t>
      </w:r>
      <w:r w:rsidRPr="00D54C01">
        <w:rPr>
          <w:rFonts w:ascii="Myriad Pro Cond" w:hAnsi="Myriad Pro Cond" w:cs="Times-Bold"/>
          <w:sz w:val="22"/>
          <w:szCs w:val="22"/>
        </w:rPr>
        <w:t>:</w:t>
      </w:r>
      <w:r w:rsidRPr="00D54C01">
        <w:rPr>
          <w:rFonts w:ascii="Myriad Pro Cond" w:hAnsi="Myriad Pro Cond" w:cs="Times-Roman"/>
          <w:sz w:val="22"/>
          <w:szCs w:val="22"/>
        </w:rPr>
        <w:t xml:space="preserve"> Hire a professional voiceover artist to record the script.</w:t>
      </w:r>
    </w:p>
    <w:p w14:paraId="4FD83504" w14:textId="1BD39EA8" w:rsidR="00D54C01" w:rsidRPr="00D54C01" w:rsidRDefault="00D54C01" w:rsidP="00D54C01">
      <w:pPr>
        <w:numPr>
          <w:ilvl w:val="0"/>
          <w:numId w:val="3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Myriad Pro Cond" w:hAnsi="Myriad Pro Cond" w:cs="Times-Roman"/>
          <w:sz w:val="22"/>
          <w:szCs w:val="22"/>
        </w:rPr>
      </w:pPr>
      <w:r w:rsidRPr="00084463">
        <w:rPr>
          <w:rFonts w:ascii="Myriad Pro Cond" w:hAnsi="Myriad Pro Cond" w:cs="Times-Bold"/>
          <w:b/>
          <w:bCs/>
          <w:sz w:val="22"/>
          <w:szCs w:val="22"/>
        </w:rPr>
        <w:t>Animation Production</w:t>
      </w:r>
      <w:r w:rsidRPr="00D54C01">
        <w:rPr>
          <w:rFonts w:ascii="Myriad Pro Cond" w:hAnsi="Myriad Pro Cond" w:cs="Times-Bold"/>
          <w:sz w:val="22"/>
          <w:szCs w:val="22"/>
        </w:rPr>
        <w:t>:</w:t>
      </w:r>
      <w:r w:rsidRPr="00D54C01">
        <w:rPr>
          <w:rFonts w:ascii="Myriad Pro Cond" w:hAnsi="Myriad Pro Cond" w:cs="Times-Roman"/>
          <w:sz w:val="22"/>
          <w:szCs w:val="22"/>
        </w:rPr>
        <w:t xml:space="preserve"> Engage a video production team to create animations and compile final video.</w:t>
      </w:r>
    </w:p>
    <w:p w14:paraId="0DCDA1E7" w14:textId="77777777" w:rsidR="007744E9" w:rsidRPr="00D54C01" w:rsidRDefault="007744E9" w:rsidP="00CA1A8F">
      <w:pPr>
        <w:rPr>
          <w:rFonts w:ascii="Myriad Pro Cond" w:hAnsi="Myriad Pro Cond"/>
          <w:sz w:val="16"/>
          <w:szCs w:val="16"/>
        </w:rPr>
      </w:pPr>
    </w:p>
    <w:sectPr w:rsidR="007744E9" w:rsidRPr="00D54C01" w:rsidSect="00D54C01">
      <w:headerReference w:type="default" r:id="rId7"/>
      <w:footerReference w:type="default" r:id="rId8"/>
      <w:pgSz w:w="12240" w:h="15840" w:code="1"/>
      <w:pgMar w:top="1728" w:right="1987" w:bottom="1584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CA499" w14:textId="77777777" w:rsidR="00911211" w:rsidRDefault="00911211">
      <w:r>
        <w:separator/>
      </w:r>
    </w:p>
  </w:endnote>
  <w:endnote w:type="continuationSeparator" w:id="0">
    <w:p w14:paraId="07A16B20" w14:textId="77777777" w:rsidR="00911211" w:rsidRDefault="00911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C4280" w14:textId="77777777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0865D5E" wp14:editId="7DB8B7DC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D54C01">
      <w:rPr>
        <w:rFonts w:ascii="Arial" w:hAnsi="Arial" w:cs="Arial"/>
        <w:noProof/>
        <w:color w:val="C0C0C0"/>
        <w:sz w:val="12"/>
        <w:szCs w:val="12"/>
      </w:rPr>
      <w:t>Document13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D54C01">
      <w:rPr>
        <w:rFonts w:ascii="Arial" w:hAnsi="Arial" w:cs="Arial"/>
        <w:noProof/>
        <w:color w:val="C0C0C0"/>
        <w:sz w:val="12"/>
        <w:szCs w:val="12"/>
      </w:rPr>
      <w:t>6/28/2024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8A73A" w14:textId="77777777" w:rsidR="00911211" w:rsidRDefault="00911211">
      <w:r>
        <w:separator/>
      </w:r>
    </w:p>
  </w:footnote>
  <w:footnote w:type="continuationSeparator" w:id="0">
    <w:p w14:paraId="4D65DB1E" w14:textId="77777777" w:rsidR="00911211" w:rsidRDefault="00911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F187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4F7D1037" wp14:editId="0BE3E2F4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EA683D20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0000038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00000B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1F"/>
    <w:multiLevelType w:val="hybridMultilevel"/>
    <w:tmpl w:val="FFFFFFFF"/>
    <w:lvl w:ilvl="0" w:tplc="00000B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20"/>
    <w:multiLevelType w:val="hybridMultilevel"/>
    <w:tmpl w:val="FFFFFFFF"/>
    <w:lvl w:ilvl="0" w:tplc="00000C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21"/>
    <w:multiLevelType w:val="hybridMultilevel"/>
    <w:tmpl w:val="FFFFFFFF"/>
    <w:lvl w:ilvl="0" w:tplc="00000C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22"/>
    <w:multiLevelType w:val="hybridMultilevel"/>
    <w:tmpl w:val="FFFFFFFF"/>
    <w:lvl w:ilvl="0" w:tplc="00000CE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1764988"/>
    <w:multiLevelType w:val="hybridMultilevel"/>
    <w:tmpl w:val="59127C8E"/>
    <w:lvl w:ilvl="0" w:tplc="000001F5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C766E7"/>
    <w:multiLevelType w:val="hybridMultilevel"/>
    <w:tmpl w:val="F162C544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1B6C2B"/>
    <w:multiLevelType w:val="hybridMultilevel"/>
    <w:tmpl w:val="FA043422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425918">
    <w:abstractNumId w:val="0"/>
  </w:num>
  <w:num w:numId="2" w16cid:durableId="1654530839">
    <w:abstractNumId w:val="1"/>
  </w:num>
  <w:num w:numId="3" w16cid:durableId="1584873052">
    <w:abstractNumId w:val="2"/>
  </w:num>
  <w:num w:numId="4" w16cid:durableId="407775323">
    <w:abstractNumId w:val="3"/>
  </w:num>
  <w:num w:numId="5" w16cid:durableId="1881823854">
    <w:abstractNumId w:val="4"/>
  </w:num>
  <w:num w:numId="6" w16cid:durableId="31460162">
    <w:abstractNumId w:val="5"/>
  </w:num>
  <w:num w:numId="7" w16cid:durableId="428046428">
    <w:abstractNumId w:val="6"/>
  </w:num>
  <w:num w:numId="8" w16cid:durableId="653606358">
    <w:abstractNumId w:val="7"/>
  </w:num>
  <w:num w:numId="9" w16cid:durableId="199754339">
    <w:abstractNumId w:val="8"/>
  </w:num>
  <w:num w:numId="10" w16cid:durableId="819884725">
    <w:abstractNumId w:val="9"/>
  </w:num>
  <w:num w:numId="11" w16cid:durableId="1661150006">
    <w:abstractNumId w:val="10"/>
  </w:num>
  <w:num w:numId="12" w16cid:durableId="1956058616">
    <w:abstractNumId w:val="11"/>
  </w:num>
  <w:num w:numId="13" w16cid:durableId="159934375">
    <w:abstractNumId w:val="12"/>
  </w:num>
  <w:num w:numId="14" w16cid:durableId="1083918836">
    <w:abstractNumId w:val="13"/>
  </w:num>
  <w:num w:numId="15" w16cid:durableId="1364401500">
    <w:abstractNumId w:val="14"/>
  </w:num>
  <w:num w:numId="16" w16cid:durableId="156508031">
    <w:abstractNumId w:val="15"/>
  </w:num>
  <w:num w:numId="17" w16cid:durableId="338389797">
    <w:abstractNumId w:val="16"/>
  </w:num>
  <w:num w:numId="18" w16cid:durableId="723408063">
    <w:abstractNumId w:val="17"/>
  </w:num>
  <w:num w:numId="19" w16cid:durableId="2061436549">
    <w:abstractNumId w:val="18"/>
  </w:num>
  <w:num w:numId="20" w16cid:durableId="1427074053">
    <w:abstractNumId w:val="19"/>
  </w:num>
  <w:num w:numId="21" w16cid:durableId="956061639">
    <w:abstractNumId w:val="20"/>
  </w:num>
  <w:num w:numId="22" w16cid:durableId="640155950">
    <w:abstractNumId w:val="21"/>
  </w:num>
  <w:num w:numId="23" w16cid:durableId="1742828563">
    <w:abstractNumId w:val="22"/>
  </w:num>
  <w:num w:numId="24" w16cid:durableId="1278869763">
    <w:abstractNumId w:val="23"/>
  </w:num>
  <w:num w:numId="25" w16cid:durableId="1941570107">
    <w:abstractNumId w:val="24"/>
  </w:num>
  <w:num w:numId="26" w16cid:durableId="806358774">
    <w:abstractNumId w:val="25"/>
  </w:num>
  <w:num w:numId="27" w16cid:durableId="722602279">
    <w:abstractNumId w:val="26"/>
  </w:num>
  <w:num w:numId="28" w16cid:durableId="1604147546">
    <w:abstractNumId w:val="27"/>
  </w:num>
  <w:num w:numId="29" w16cid:durableId="464391656">
    <w:abstractNumId w:val="28"/>
  </w:num>
  <w:num w:numId="30" w16cid:durableId="669023172">
    <w:abstractNumId w:val="29"/>
  </w:num>
  <w:num w:numId="31" w16cid:durableId="1572084124">
    <w:abstractNumId w:val="30"/>
  </w:num>
  <w:num w:numId="32" w16cid:durableId="822234593">
    <w:abstractNumId w:val="31"/>
  </w:num>
  <w:num w:numId="33" w16cid:durableId="1758752129">
    <w:abstractNumId w:val="32"/>
  </w:num>
  <w:num w:numId="34" w16cid:durableId="1317294955">
    <w:abstractNumId w:val="33"/>
  </w:num>
  <w:num w:numId="35" w16cid:durableId="1519269841">
    <w:abstractNumId w:val="34"/>
  </w:num>
  <w:num w:numId="36" w16cid:durableId="388068132">
    <w:abstractNumId w:val="35"/>
  </w:num>
  <w:num w:numId="37" w16cid:durableId="208660440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C01"/>
    <w:rsid w:val="00084463"/>
    <w:rsid w:val="000A2989"/>
    <w:rsid w:val="00160ADC"/>
    <w:rsid w:val="001624B8"/>
    <w:rsid w:val="0024052F"/>
    <w:rsid w:val="002C2041"/>
    <w:rsid w:val="002E5B33"/>
    <w:rsid w:val="00310FDB"/>
    <w:rsid w:val="0031195B"/>
    <w:rsid w:val="00410927"/>
    <w:rsid w:val="00483751"/>
    <w:rsid w:val="004A3D35"/>
    <w:rsid w:val="0053065F"/>
    <w:rsid w:val="00576B8A"/>
    <w:rsid w:val="005931BA"/>
    <w:rsid w:val="006B0836"/>
    <w:rsid w:val="00737158"/>
    <w:rsid w:val="00745589"/>
    <w:rsid w:val="007700D1"/>
    <w:rsid w:val="007744E9"/>
    <w:rsid w:val="007C58E0"/>
    <w:rsid w:val="00847E22"/>
    <w:rsid w:val="008F7968"/>
    <w:rsid w:val="00911211"/>
    <w:rsid w:val="00911BAB"/>
    <w:rsid w:val="009D25F0"/>
    <w:rsid w:val="00A22C76"/>
    <w:rsid w:val="00A53D54"/>
    <w:rsid w:val="00A846B9"/>
    <w:rsid w:val="00A936E4"/>
    <w:rsid w:val="00B836C0"/>
    <w:rsid w:val="00BB2153"/>
    <w:rsid w:val="00CA1A8F"/>
    <w:rsid w:val="00CD36E9"/>
    <w:rsid w:val="00D54C01"/>
    <w:rsid w:val="00D73013"/>
    <w:rsid w:val="00D96B3E"/>
    <w:rsid w:val="00DB5DE9"/>
    <w:rsid w:val="00E16DA1"/>
    <w:rsid w:val="00EC1C5A"/>
    <w:rsid w:val="00EF31DA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5FAD5F"/>
  <w15:chartTrackingRefBased/>
  <w15:docId w15:val="{0326A7EF-3506-AD4F-9CEB-526BF76A2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54C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126</TotalTime>
  <Pages>5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1</cp:revision>
  <cp:lastPrinted>2003-04-16T20:04:00Z</cp:lastPrinted>
  <dcterms:created xsi:type="dcterms:W3CDTF">2024-06-28T21:52:00Z</dcterms:created>
  <dcterms:modified xsi:type="dcterms:W3CDTF">2024-06-29T05:11:00Z</dcterms:modified>
</cp:coreProperties>
</file>