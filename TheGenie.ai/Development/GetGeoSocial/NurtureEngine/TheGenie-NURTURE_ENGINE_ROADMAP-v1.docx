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CE522" w14:textId="0E9D6B6A" w:rsidR="007744E9" w:rsidRPr="004367E1" w:rsidRDefault="005B6ACB" w:rsidP="00C72BD5">
      <w:pPr>
        <w:jc w:val="center"/>
        <w:rPr>
          <w:rFonts w:ascii="Proxima Nova Alt ExCn Rg" w:hAnsi="Proxima Nova Alt ExCn Rg"/>
          <w:b/>
          <w:bCs/>
          <w:sz w:val="22"/>
          <w:szCs w:val="22"/>
        </w:rPr>
      </w:pPr>
      <w:r w:rsidRPr="004367E1">
        <w:rPr>
          <w:rFonts w:ascii="Proxima Nova Alt ExCn Rg" w:hAnsi="Proxima Nova Alt ExCn Rg"/>
          <w:b/>
          <w:bCs/>
          <w:sz w:val="22"/>
          <w:szCs w:val="22"/>
        </w:rPr>
        <w:t>TheGenie.ai Nurture Engine</w:t>
      </w:r>
      <w:r w:rsidR="007E1B22" w:rsidRPr="004367E1">
        <w:rPr>
          <w:rFonts w:ascii="Proxima Nova Alt ExCn Rg" w:hAnsi="Proxima Nova Alt ExCn Rg"/>
          <w:b/>
          <w:bCs/>
          <w:sz w:val="22"/>
          <w:szCs w:val="22"/>
        </w:rPr>
        <w:t xml:space="preserve"> Lead Gen/Convert</w:t>
      </w:r>
      <w:r w:rsidRPr="004367E1">
        <w:rPr>
          <w:rFonts w:ascii="Proxima Nova Alt ExCn Rg" w:hAnsi="Proxima Nova Alt ExCn Rg"/>
          <w:b/>
          <w:bCs/>
          <w:sz w:val="22"/>
          <w:szCs w:val="22"/>
        </w:rPr>
        <w:t xml:space="preserve"> Roadmap</w:t>
      </w:r>
    </w:p>
    <w:p w14:paraId="07260B6E" w14:textId="77777777" w:rsidR="005B6ACB" w:rsidRPr="004367E1" w:rsidRDefault="005B6ACB" w:rsidP="00CA1A8F">
      <w:pPr>
        <w:rPr>
          <w:rFonts w:ascii="Proxima Nova Alt ExCn Rg" w:hAnsi="Proxima Nova Alt ExCn Rg"/>
          <w:sz w:val="20"/>
          <w:szCs w:val="20"/>
        </w:rPr>
      </w:pPr>
    </w:p>
    <w:p w14:paraId="2FC98637" w14:textId="77777777" w:rsidR="005B6ACB" w:rsidRPr="004367E1" w:rsidRDefault="005B6ACB" w:rsidP="00CA1A8F">
      <w:pPr>
        <w:rPr>
          <w:rFonts w:ascii="Proxima Nova Alt ExCn Rg" w:hAnsi="Proxima Nova Alt ExCn Rg"/>
          <w:sz w:val="20"/>
          <w:szCs w:val="20"/>
        </w:rPr>
      </w:pPr>
    </w:p>
    <w:p w14:paraId="5B39B185" w14:textId="75233E66" w:rsidR="005B6ACB" w:rsidRPr="004367E1" w:rsidRDefault="005B6ACB" w:rsidP="005B6ACB">
      <w:pPr>
        <w:rPr>
          <w:rFonts w:ascii="Proxima Nova Alt ExCn Rg" w:hAnsi="Proxima Nova Alt ExCn Rg"/>
          <w:b/>
          <w:bCs/>
          <w:sz w:val="20"/>
          <w:szCs w:val="20"/>
        </w:rPr>
      </w:pPr>
      <w:r w:rsidRPr="004367E1">
        <w:rPr>
          <w:rFonts w:ascii="Proxima Nova Alt ExCn Rg" w:hAnsi="Proxima Nova Alt ExCn Rg"/>
          <w:b/>
          <w:bCs/>
          <w:sz w:val="20"/>
          <w:szCs w:val="20"/>
        </w:rPr>
        <w:t>NURTURE CAMPAIGN PREREQUESITES:</w:t>
      </w:r>
    </w:p>
    <w:p w14:paraId="5F9E3309" w14:textId="77777777" w:rsidR="005B6ACB" w:rsidRPr="004367E1" w:rsidRDefault="005B6ACB" w:rsidP="005B6ACB">
      <w:pPr>
        <w:rPr>
          <w:rFonts w:ascii="Proxima Nova Alt ExCn Rg" w:hAnsi="Proxima Nova Alt ExCn Rg"/>
          <w:sz w:val="20"/>
          <w:szCs w:val="20"/>
        </w:rPr>
      </w:pPr>
    </w:p>
    <w:p w14:paraId="3CAB3317" w14:textId="0AEEAB25" w:rsidR="005B6ACB" w:rsidRPr="004367E1" w:rsidRDefault="005B6ACB" w:rsidP="005B6ACB">
      <w:pPr>
        <w:ind w:firstLine="720"/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>Typical Campaign Assets</w:t>
      </w:r>
      <w:r w:rsidRPr="004367E1">
        <w:rPr>
          <w:rFonts w:ascii="Proxima Nova Alt ExCn Rg" w:hAnsi="Proxima Nova Alt ExCn Rg"/>
          <w:sz w:val="21"/>
          <w:szCs w:val="21"/>
        </w:rPr>
        <w:t xml:space="preserve"> (all themed to same topic):</w:t>
      </w:r>
      <w:r w:rsidR="00C72BD5" w:rsidRPr="004367E1">
        <w:rPr>
          <w:rFonts w:ascii="Proxima Nova Alt ExCn Rg" w:hAnsi="Proxima Nova Alt ExCn Rg"/>
          <w:sz w:val="21"/>
          <w:szCs w:val="21"/>
        </w:rPr>
        <w:br/>
      </w:r>
    </w:p>
    <w:p w14:paraId="6DD1FCD1" w14:textId="1F14E085" w:rsidR="00C72BD5" w:rsidRPr="004367E1" w:rsidRDefault="006974B7" w:rsidP="00C72BD5">
      <w:pPr>
        <w:pStyle w:val="ListParagraph"/>
        <w:numPr>
          <w:ilvl w:val="0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 xml:space="preserve">Digital </w:t>
      </w:r>
      <w:r w:rsidR="00C72BD5" w:rsidRPr="004367E1">
        <w:rPr>
          <w:rFonts w:ascii="Proxima Nova Alt ExCn Rg" w:hAnsi="Proxima Nova Alt ExCn Rg"/>
          <w:b/>
          <w:bCs/>
          <w:sz w:val="21"/>
          <w:szCs w:val="21"/>
        </w:rPr>
        <w:t>Campaign Launch kit</w:t>
      </w:r>
      <w:r w:rsidR="00832223" w:rsidRPr="004367E1">
        <w:rPr>
          <w:rFonts w:ascii="Proxima Nova Alt ExCn Rg" w:hAnsi="Proxima Nova Alt ExCn Rg"/>
          <w:b/>
          <w:bCs/>
          <w:sz w:val="21"/>
          <w:szCs w:val="21"/>
        </w:rPr>
        <w:t xml:space="preserve"> – TO GENERATE CURIOUSITY</w:t>
      </w:r>
      <w:r w:rsidR="00C72BD5" w:rsidRPr="004367E1">
        <w:rPr>
          <w:rFonts w:ascii="Proxima Nova Alt ExCn Rg" w:hAnsi="Proxima Nova Alt ExCn Rg"/>
          <w:sz w:val="21"/>
          <w:szCs w:val="21"/>
        </w:rPr>
        <w:t>:</w:t>
      </w:r>
    </w:p>
    <w:p w14:paraId="42711E09" w14:textId="49CD4F77" w:rsidR="005B6ACB" w:rsidRPr="004367E1" w:rsidRDefault="00C72BD5" w:rsidP="005B6ACB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TheGenie.ai Optimized Audience – Or CRM IMPORT</w:t>
      </w:r>
      <w:r w:rsidR="00202F7A" w:rsidRPr="004367E1">
        <w:rPr>
          <w:rFonts w:ascii="Proxima Nova Alt ExCn Rg" w:hAnsi="Proxima Nova Alt ExCn Rg"/>
          <w:sz w:val="21"/>
          <w:szCs w:val="21"/>
        </w:rPr>
        <w:t xml:space="preserve"> Audience</w:t>
      </w:r>
    </w:p>
    <w:p w14:paraId="6D193296" w14:textId="09CD206D" w:rsidR="00C72BD5" w:rsidRPr="004367E1" w:rsidRDefault="00C72BD5" w:rsidP="00C72BD5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Campaign blueprint</w:t>
      </w:r>
    </w:p>
    <w:p w14:paraId="2ECFC547" w14:textId="29C20335" w:rsidR="00C72BD5" w:rsidRPr="004367E1" w:rsidRDefault="00C72BD5" w:rsidP="00C72BD5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Blog post re [topic]</w:t>
      </w:r>
    </w:p>
    <w:p w14:paraId="537C1051" w14:textId="21140DE4" w:rsidR="00C72BD5" w:rsidRPr="004367E1" w:rsidRDefault="00C72BD5" w:rsidP="00C72BD5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Call To Action Funnel – (triggers pixel)</w:t>
      </w:r>
    </w:p>
    <w:p w14:paraId="5790C5C9" w14:textId="585CB651" w:rsidR="005B6ACB" w:rsidRPr="004367E1" w:rsidRDefault="005B6ACB" w:rsidP="005B6ACB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Facebook Pixel</w:t>
      </w:r>
    </w:p>
    <w:p w14:paraId="4A3A3F53" w14:textId="2DA71D2D" w:rsidR="005B6ACB" w:rsidRPr="004367E1" w:rsidRDefault="005B6ACB" w:rsidP="005B6ACB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Google Pixel</w:t>
      </w:r>
    </w:p>
    <w:p w14:paraId="4D12525A" w14:textId="3DD2E257" w:rsidR="00C72BD5" w:rsidRPr="004367E1" w:rsidRDefault="00C72BD5" w:rsidP="005B6ACB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Approved TEXT message copy</w:t>
      </w:r>
    </w:p>
    <w:p w14:paraId="31956BD3" w14:textId="5979D9D2" w:rsidR="005B6ACB" w:rsidRPr="004367E1" w:rsidRDefault="005B6ACB" w:rsidP="005B6ACB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 xml:space="preserve">Facebook </w:t>
      </w:r>
      <w:proofErr w:type="gramStart"/>
      <w:r w:rsidR="00C72BD5" w:rsidRPr="004367E1">
        <w:rPr>
          <w:rFonts w:ascii="Proxima Nova Alt ExCn Rg" w:hAnsi="Proxima Nova Alt ExCn Rg"/>
          <w:sz w:val="21"/>
          <w:szCs w:val="21"/>
        </w:rPr>
        <w:t>Lead</w:t>
      </w:r>
      <w:proofErr w:type="gramEnd"/>
      <w:r w:rsidR="00C72BD5" w:rsidRPr="004367E1">
        <w:rPr>
          <w:rFonts w:ascii="Proxima Nova Alt ExCn Rg" w:hAnsi="Proxima Nova Alt ExCn Rg"/>
          <w:sz w:val="21"/>
          <w:szCs w:val="21"/>
        </w:rPr>
        <w:t xml:space="preserve"> ad</w:t>
      </w:r>
    </w:p>
    <w:p w14:paraId="3CAED22A" w14:textId="77777777" w:rsidR="007E1B22" w:rsidRPr="004367E1" w:rsidRDefault="00C72BD5" w:rsidP="005B6ACB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Google</w:t>
      </w:r>
      <w:r w:rsidR="005B6ACB" w:rsidRPr="004367E1">
        <w:rPr>
          <w:rFonts w:ascii="Proxima Nova Alt ExCn Rg" w:hAnsi="Proxima Nova Alt ExCn Rg"/>
          <w:sz w:val="21"/>
          <w:szCs w:val="21"/>
        </w:rPr>
        <w:t xml:space="preserve"> display ad</w:t>
      </w:r>
      <w:r w:rsidRPr="004367E1">
        <w:rPr>
          <w:rFonts w:ascii="Proxima Nova Alt ExCn Rg" w:hAnsi="Proxima Nova Alt ExCn Rg"/>
          <w:sz w:val="21"/>
          <w:szCs w:val="21"/>
        </w:rPr>
        <w:t xml:space="preserve"> (if applicable)</w:t>
      </w:r>
    </w:p>
    <w:p w14:paraId="28986E71" w14:textId="16A5EDBD" w:rsidR="005B6ACB" w:rsidRPr="004367E1" w:rsidRDefault="007E1B22" w:rsidP="005B6ACB">
      <w:pPr>
        <w:pStyle w:val="ListParagraph"/>
        <w:numPr>
          <w:ilvl w:val="1"/>
          <w:numId w:val="2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Is there messenger and TikTok interface?</w:t>
      </w:r>
      <w:r w:rsidR="00C72BD5" w:rsidRPr="004367E1">
        <w:rPr>
          <w:rFonts w:ascii="Proxima Nova Alt ExCn Rg" w:hAnsi="Proxima Nova Alt ExCn Rg"/>
          <w:sz w:val="21"/>
          <w:szCs w:val="21"/>
        </w:rPr>
        <w:br/>
      </w:r>
    </w:p>
    <w:p w14:paraId="22EFE3BF" w14:textId="0C32804D" w:rsidR="00C72BD5" w:rsidRPr="004367E1" w:rsidRDefault="00C72BD5" w:rsidP="00C72BD5">
      <w:pPr>
        <w:pStyle w:val="ListParagraph"/>
        <w:numPr>
          <w:ilvl w:val="0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>Campaign Response Kit</w:t>
      </w:r>
      <w:r w:rsidR="006974B7" w:rsidRPr="004367E1">
        <w:rPr>
          <w:rFonts w:ascii="Proxima Nova Alt ExCn Rg" w:hAnsi="Proxima Nova Alt ExCn Rg"/>
          <w:b/>
          <w:bCs/>
          <w:sz w:val="21"/>
          <w:szCs w:val="21"/>
        </w:rPr>
        <w:t xml:space="preserve"> – CONVERT CURIOUSITY TO ENGAGEMENT</w:t>
      </w:r>
      <w:r w:rsidRPr="004367E1">
        <w:rPr>
          <w:rFonts w:ascii="Proxima Nova Alt ExCn Rg" w:hAnsi="Proxima Nova Alt ExCn Rg"/>
          <w:sz w:val="21"/>
          <w:szCs w:val="21"/>
        </w:rPr>
        <w:t>:</w:t>
      </w:r>
    </w:p>
    <w:p w14:paraId="6A598B24" w14:textId="264A54F7" w:rsidR="00DB2925" w:rsidRPr="004367E1" w:rsidRDefault="00DB2925" w:rsidP="00C72BD5">
      <w:pPr>
        <w:pStyle w:val="ListParagraph"/>
        <w:numPr>
          <w:ilvl w:val="1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Personal letter package</w:t>
      </w:r>
    </w:p>
    <w:p w14:paraId="7C3D9470" w14:textId="2B5FA4E0" w:rsidR="00DB2925" w:rsidRPr="004367E1" w:rsidRDefault="00DB2925" w:rsidP="00C72BD5">
      <w:pPr>
        <w:pStyle w:val="ListParagraph"/>
        <w:numPr>
          <w:ilvl w:val="1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Yellow Letter compliment</w:t>
      </w:r>
    </w:p>
    <w:p w14:paraId="60AD0471" w14:textId="62D8BC9D" w:rsidR="00DB2925" w:rsidRPr="004367E1" w:rsidRDefault="00832223" w:rsidP="00C72BD5">
      <w:pPr>
        <w:pStyle w:val="ListParagraph"/>
        <w:numPr>
          <w:ilvl w:val="1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Stealth Phone Scripts</w:t>
      </w:r>
    </w:p>
    <w:p w14:paraId="7DA83907" w14:textId="3FE23F05" w:rsidR="00C72BD5" w:rsidRPr="004367E1" w:rsidRDefault="00C72BD5" w:rsidP="00C72BD5">
      <w:pPr>
        <w:pStyle w:val="ListParagraph"/>
        <w:numPr>
          <w:ilvl w:val="1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Up to 5 relevant Facebook ads for retargeting rotation</w:t>
      </w:r>
    </w:p>
    <w:p w14:paraId="57B2B3CA" w14:textId="174CE94E" w:rsidR="00C72BD5" w:rsidRPr="004367E1" w:rsidRDefault="00C72BD5" w:rsidP="00C72BD5">
      <w:pPr>
        <w:pStyle w:val="ListParagraph"/>
        <w:numPr>
          <w:ilvl w:val="1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Up to 5 relevant (properly sized display ads for retargeting rotation)</w:t>
      </w:r>
    </w:p>
    <w:p w14:paraId="6DD610BF" w14:textId="02027A35" w:rsidR="005B6ACB" w:rsidRPr="004367E1" w:rsidRDefault="005B6ACB" w:rsidP="00C72BD5">
      <w:pPr>
        <w:pStyle w:val="ListParagraph"/>
        <w:numPr>
          <w:ilvl w:val="1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Deliverable promised from Funnel (</w:t>
      </w:r>
      <w:proofErr w:type="gramStart"/>
      <w:r w:rsidRPr="004367E1">
        <w:rPr>
          <w:rFonts w:ascii="Proxima Nova Alt ExCn Rg" w:hAnsi="Proxima Nova Alt ExCn Rg"/>
          <w:sz w:val="21"/>
          <w:szCs w:val="21"/>
        </w:rPr>
        <w:t>i.e.</w:t>
      </w:r>
      <w:proofErr w:type="gramEnd"/>
      <w:r w:rsidRPr="004367E1">
        <w:rPr>
          <w:rFonts w:ascii="Proxima Nova Alt ExCn Rg" w:hAnsi="Proxima Nova Alt ExCn Rg"/>
          <w:sz w:val="21"/>
          <w:szCs w:val="21"/>
        </w:rPr>
        <w:t xml:space="preserve"> </w:t>
      </w:r>
      <w:proofErr w:type="spellStart"/>
      <w:r w:rsidRPr="004367E1">
        <w:rPr>
          <w:rFonts w:ascii="Proxima Nova Alt ExCn Rg" w:hAnsi="Proxima Nova Alt ExCn Rg"/>
          <w:sz w:val="21"/>
          <w:szCs w:val="21"/>
        </w:rPr>
        <w:t>Ebook</w:t>
      </w:r>
      <w:proofErr w:type="spellEnd"/>
      <w:r w:rsidRPr="004367E1">
        <w:rPr>
          <w:rFonts w:ascii="Proxima Nova Alt ExCn Rg" w:hAnsi="Proxima Nova Alt ExCn Rg"/>
          <w:sz w:val="21"/>
          <w:szCs w:val="21"/>
        </w:rPr>
        <w:t>, Video, Appointment)</w:t>
      </w:r>
    </w:p>
    <w:p w14:paraId="3C73BE6A" w14:textId="3DDAC8E9" w:rsidR="005B6ACB" w:rsidRPr="004367E1" w:rsidRDefault="005B6ACB" w:rsidP="00C72BD5">
      <w:pPr>
        <w:pStyle w:val="ListParagraph"/>
        <w:numPr>
          <w:ilvl w:val="1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 xml:space="preserve">Response email and text campaign based on the funnel </w:t>
      </w:r>
      <w:proofErr w:type="gramStart"/>
      <w:r w:rsidRPr="004367E1">
        <w:rPr>
          <w:rFonts w:ascii="Proxima Nova Alt ExCn Rg" w:hAnsi="Proxima Nova Alt ExCn Rg"/>
          <w:sz w:val="21"/>
          <w:szCs w:val="21"/>
        </w:rPr>
        <w:t>action</w:t>
      </w:r>
      <w:proofErr w:type="gramEnd"/>
    </w:p>
    <w:p w14:paraId="6325AA04" w14:textId="19C46D82" w:rsidR="005B6ACB" w:rsidRPr="004367E1" w:rsidRDefault="005B6ACB" w:rsidP="00C72BD5">
      <w:pPr>
        <w:pStyle w:val="ListParagraph"/>
        <w:numPr>
          <w:ilvl w:val="2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 xml:space="preserve">If incomplete – campaign to get them </w:t>
      </w:r>
      <w:proofErr w:type="gramStart"/>
      <w:r w:rsidRPr="004367E1">
        <w:rPr>
          <w:rFonts w:ascii="Proxima Nova Alt ExCn Rg" w:hAnsi="Proxima Nova Alt ExCn Rg"/>
          <w:sz w:val="21"/>
          <w:szCs w:val="21"/>
        </w:rPr>
        <w:t>back</w:t>
      </w:r>
      <w:proofErr w:type="gramEnd"/>
    </w:p>
    <w:p w14:paraId="50536B12" w14:textId="48186CB4" w:rsidR="005B6ACB" w:rsidRPr="004367E1" w:rsidRDefault="005B6ACB" w:rsidP="00C72BD5">
      <w:pPr>
        <w:pStyle w:val="ListParagraph"/>
        <w:numPr>
          <w:ilvl w:val="2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 xml:space="preserve">If Complete – campaign to confirm </w:t>
      </w:r>
      <w:proofErr w:type="gramStart"/>
      <w:r w:rsidRPr="004367E1">
        <w:rPr>
          <w:rFonts w:ascii="Proxima Nova Alt ExCn Rg" w:hAnsi="Proxima Nova Alt ExCn Rg"/>
          <w:sz w:val="21"/>
          <w:szCs w:val="21"/>
        </w:rPr>
        <w:t>action</w:t>
      </w:r>
      <w:proofErr w:type="gramEnd"/>
    </w:p>
    <w:p w14:paraId="553C2316" w14:textId="370F9A0A" w:rsidR="005B6ACB" w:rsidRPr="004367E1" w:rsidRDefault="005B6ACB" w:rsidP="005B6ACB">
      <w:pPr>
        <w:pStyle w:val="ListParagraph"/>
        <w:numPr>
          <w:ilvl w:val="1"/>
          <w:numId w:val="5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 xml:space="preserve">Trigger message to lead owner for Zap </w:t>
      </w:r>
      <w:proofErr w:type="gramStart"/>
      <w:r w:rsidRPr="004367E1">
        <w:rPr>
          <w:rFonts w:ascii="Proxima Nova Alt ExCn Rg" w:hAnsi="Proxima Nova Alt ExCn Rg"/>
          <w:sz w:val="21"/>
          <w:szCs w:val="21"/>
        </w:rPr>
        <w:t>transfer</w:t>
      </w:r>
      <w:proofErr w:type="gramEnd"/>
    </w:p>
    <w:p w14:paraId="44F584C8" w14:textId="77777777" w:rsidR="005B6ACB" w:rsidRPr="004367E1" w:rsidRDefault="005B6ACB" w:rsidP="005B6ACB">
      <w:pPr>
        <w:rPr>
          <w:rFonts w:ascii="Proxima Nova Alt ExCn Rg" w:hAnsi="Proxima Nova Alt ExCn Rg"/>
          <w:sz w:val="21"/>
          <w:szCs w:val="21"/>
        </w:rPr>
      </w:pPr>
    </w:p>
    <w:p w14:paraId="6B3F2224" w14:textId="15A31792" w:rsidR="007744E9" w:rsidRPr="004367E1" w:rsidRDefault="005B6ACB" w:rsidP="00CA1A8F">
      <w:p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>CAMPAIGN TYPES</w:t>
      </w:r>
      <w:r w:rsidRPr="004367E1">
        <w:rPr>
          <w:rFonts w:ascii="Proxima Nova Alt ExCn Rg" w:hAnsi="Proxima Nova Alt ExCn Rg"/>
          <w:sz w:val="21"/>
          <w:szCs w:val="21"/>
        </w:rPr>
        <w:t>:</w:t>
      </w:r>
      <w:r w:rsidRPr="004367E1">
        <w:rPr>
          <w:rFonts w:ascii="Proxima Nova Alt ExCn Rg" w:hAnsi="Proxima Nova Alt ExCn Rg"/>
          <w:sz w:val="21"/>
          <w:szCs w:val="21"/>
        </w:rPr>
        <w:br/>
      </w:r>
      <w:r w:rsidRPr="004367E1">
        <w:rPr>
          <w:rFonts w:ascii="Proxima Nova Alt ExCn Rg" w:hAnsi="Proxima Nova Alt ExCn Rg"/>
          <w:sz w:val="21"/>
          <w:szCs w:val="21"/>
        </w:rPr>
        <w:br/>
        <w:t xml:space="preserve">1. </w:t>
      </w:r>
      <w:r w:rsidRPr="004367E1">
        <w:rPr>
          <w:rFonts w:ascii="Proxima Nova Alt ExCn Rg" w:hAnsi="Proxima Nova Alt ExCn Rg"/>
          <w:b/>
          <w:bCs/>
          <w:sz w:val="21"/>
          <w:szCs w:val="21"/>
        </w:rPr>
        <w:t>Targeting Owners</w:t>
      </w:r>
      <w:r w:rsidRPr="004367E1">
        <w:rPr>
          <w:rFonts w:ascii="Proxima Nova Alt ExCn Rg" w:hAnsi="Proxima Nova Alt ExCn Rg"/>
          <w:sz w:val="21"/>
          <w:szCs w:val="21"/>
        </w:rPr>
        <w:t xml:space="preserve"> – Listing Lead generation – </w:t>
      </w:r>
      <w:r w:rsidR="006974B7" w:rsidRPr="004367E1">
        <w:rPr>
          <w:rFonts w:ascii="Proxima Nova Alt ExCn Rg" w:hAnsi="Proxima Nova Alt ExCn Rg"/>
          <w:sz w:val="21"/>
          <w:szCs w:val="21"/>
        </w:rPr>
        <w:t>Farming/</w:t>
      </w:r>
      <w:r w:rsidR="00DB2925" w:rsidRPr="004367E1">
        <w:rPr>
          <w:rFonts w:ascii="Proxima Nova Alt ExCn Rg" w:hAnsi="Proxima Nova Alt ExCn Rg"/>
          <w:sz w:val="21"/>
          <w:szCs w:val="21"/>
        </w:rPr>
        <w:t>Neighborhood Command</w:t>
      </w:r>
    </w:p>
    <w:p w14:paraId="3FA75187" w14:textId="3106FB93" w:rsidR="00DB2925" w:rsidRPr="004367E1" w:rsidRDefault="00DB2925" w:rsidP="00DB2925">
      <w:pPr>
        <w:pStyle w:val="ListParagraph"/>
        <w:numPr>
          <w:ilvl w:val="0"/>
          <w:numId w:val="3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Empty Nester</w:t>
      </w:r>
    </w:p>
    <w:p w14:paraId="34D02ACE" w14:textId="34169390" w:rsidR="00DB2925" w:rsidRPr="004367E1" w:rsidRDefault="00DB2925" w:rsidP="00DB2925">
      <w:pPr>
        <w:pStyle w:val="ListParagraph"/>
        <w:numPr>
          <w:ilvl w:val="0"/>
          <w:numId w:val="3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Did not refi after 10 years with 30% equity</w:t>
      </w:r>
    </w:p>
    <w:p w14:paraId="4DC1E684" w14:textId="53B875EE" w:rsidR="00DB2925" w:rsidRPr="004367E1" w:rsidRDefault="00DB2925" w:rsidP="00DB2925">
      <w:pPr>
        <w:pStyle w:val="ListParagraph"/>
        <w:numPr>
          <w:ilvl w:val="0"/>
          <w:numId w:val="3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Expired Listings</w:t>
      </w:r>
    </w:p>
    <w:p w14:paraId="67F60709" w14:textId="3FC10358" w:rsidR="00DB2925" w:rsidRPr="004367E1" w:rsidRDefault="00DB2925" w:rsidP="00DB2925">
      <w:pPr>
        <w:pStyle w:val="ListParagraph"/>
        <w:numPr>
          <w:ilvl w:val="0"/>
          <w:numId w:val="3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Investor – Multi Property</w:t>
      </w:r>
    </w:p>
    <w:p w14:paraId="189D3AB2" w14:textId="2B1DA88F" w:rsidR="00DB2925" w:rsidRPr="004367E1" w:rsidRDefault="00DB2925" w:rsidP="00DB2925">
      <w:pPr>
        <w:pStyle w:val="ListParagraph"/>
        <w:numPr>
          <w:ilvl w:val="0"/>
          <w:numId w:val="3"/>
        </w:num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Circle Prospecting – Listing Command</w:t>
      </w:r>
    </w:p>
    <w:p w14:paraId="11DB797A" w14:textId="77777777" w:rsidR="00DB2925" w:rsidRPr="004367E1" w:rsidRDefault="00DB2925" w:rsidP="00DB2925">
      <w:pPr>
        <w:rPr>
          <w:rFonts w:ascii="Proxima Nova Alt ExCn Rg" w:hAnsi="Proxima Nova Alt ExCn Rg"/>
          <w:sz w:val="21"/>
          <w:szCs w:val="21"/>
        </w:rPr>
      </w:pPr>
    </w:p>
    <w:p w14:paraId="2E588267" w14:textId="3C633666" w:rsidR="005B6ACB" w:rsidRPr="004367E1" w:rsidRDefault="005B6ACB" w:rsidP="00CA1A8F">
      <w:p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 xml:space="preserve">2. </w:t>
      </w:r>
      <w:r w:rsidRPr="004367E1">
        <w:rPr>
          <w:rFonts w:ascii="Proxima Nova Alt ExCn Rg" w:hAnsi="Proxima Nova Alt ExCn Rg"/>
          <w:b/>
          <w:bCs/>
          <w:sz w:val="21"/>
          <w:szCs w:val="21"/>
        </w:rPr>
        <w:t>Targeting Sellers</w:t>
      </w:r>
      <w:r w:rsidRPr="004367E1">
        <w:rPr>
          <w:rFonts w:ascii="Proxima Nova Alt ExCn Rg" w:hAnsi="Proxima Nova Alt ExCn Rg"/>
          <w:sz w:val="21"/>
          <w:szCs w:val="21"/>
        </w:rPr>
        <w:t xml:space="preserve"> – we have their listing</w:t>
      </w:r>
    </w:p>
    <w:p w14:paraId="4E8AFC56" w14:textId="77777777" w:rsidR="00DB2925" w:rsidRPr="004367E1" w:rsidRDefault="00DB2925" w:rsidP="00CA1A8F">
      <w:pPr>
        <w:rPr>
          <w:rFonts w:ascii="Proxima Nova Alt ExCn Rg" w:hAnsi="Proxima Nova Alt ExCn Rg"/>
          <w:sz w:val="21"/>
          <w:szCs w:val="21"/>
        </w:rPr>
      </w:pPr>
    </w:p>
    <w:p w14:paraId="157034C5" w14:textId="2D8B8D68" w:rsidR="005B6ACB" w:rsidRPr="004367E1" w:rsidRDefault="005B6ACB" w:rsidP="00CA1A8F">
      <w:p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 xml:space="preserve">3. </w:t>
      </w:r>
      <w:r w:rsidRPr="004367E1">
        <w:rPr>
          <w:rFonts w:ascii="Proxima Nova Alt ExCn Rg" w:hAnsi="Proxima Nova Alt ExCn Rg"/>
          <w:b/>
          <w:bCs/>
          <w:sz w:val="21"/>
          <w:szCs w:val="21"/>
        </w:rPr>
        <w:t>Targeting Buyers in CRM</w:t>
      </w:r>
      <w:r w:rsidRPr="004367E1">
        <w:rPr>
          <w:rFonts w:ascii="Proxima Nova Alt ExCn Rg" w:hAnsi="Proxima Nova Alt ExCn Rg"/>
          <w:sz w:val="21"/>
          <w:szCs w:val="21"/>
        </w:rPr>
        <w:t xml:space="preserve"> – Wake up call to buyers – Secret Seller</w:t>
      </w:r>
    </w:p>
    <w:p w14:paraId="630F96D0" w14:textId="4DA24812" w:rsidR="00DB2925" w:rsidRPr="004367E1" w:rsidRDefault="00DB2925" w:rsidP="00CA1A8F">
      <w:pPr>
        <w:rPr>
          <w:rFonts w:ascii="Proxima Nova Alt ExCn Rg" w:hAnsi="Proxima Nova Alt ExCn Rg"/>
          <w:sz w:val="21"/>
          <w:szCs w:val="21"/>
        </w:rPr>
      </w:pPr>
    </w:p>
    <w:p w14:paraId="3AF47CFD" w14:textId="77777777" w:rsidR="00DB2925" w:rsidRPr="004367E1" w:rsidRDefault="00DB2925" w:rsidP="00CA1A8F">
      <w:pPr>
        <w:rPr>
          <w:rFonts w:ascii="Proxima Nova Alt ExCn Rg" w:hAnsi="Proxima Nova Alt ExCn Rg"/>
          <w:sz w:val="21"/>
          <w:szCs w:val="21"/>
        </w:rPr>
      </w:pPr>
    </w:p>
    <w:p w14:paraId="1B1B44AA" w14:textId="77777777" w:rsidR="004367E1" w:rsidRDefault="004367E1" w:rsidP="00CA1A8F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B7FAF47" w14:textId="3796467F" w:rsidR="00DB2925" w:rsidRPr="004367E1" w:rsidRDefault="00DB2925" w:rsidP="00CA1A8F">
      <w:pPr>
        <w:rPr>
          <w:rFonts w:ascii="Proxima Nova Alt ExCn Rg" w:hAnsi="Proxima Nova Alt ExCn Rg"/>
          <w:b/>
          <w:bCs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lastRenderedPageBreak/>
        <w:t>For EVERY CAMPAIGN</w:t>
      </w:r>
      <w:r w:rsidR="00202F7A" w:rsidRPr="004367E1">
        <w:rPr>
          <w:rFonts w:ascii="Proxima Nova Alt ExCn Rg" w:hAnsi="Proxima Nova Alt ExCn Rg"/>
          <w:b/>
          <w:bCs/>
          <w:sz w:val="21"/>
          <w:szCs w:val="21"/>
        </w:rPr>
        <w:t>:</w:t>
      </w:r>
    </w:p>
    <w:p w14:paraId="14E73099" w14:textId="77777777" w:rsidR="00202F7A" w:rsidRPr="004367E1" w:rsidRDefault="00202F7A" w:rsidP="00CA1A8F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9106813" w14:textId="76422B9C" w:rsidR="00DB2925" w:rsidRPr="004367E1" w:rsidRDefault="00DB2925" w:rsidP="00DB2925">
      <w:pPr>
        <w:pStyle w:val="ListParagraph"/>
        <w:numPr>
          <w:ilvl w:val="0"/>
          <w:numId w:val="4"/>
        </w:numPr>
        <w:rPr>
          <w:rFonts w:ascii="Proxima Nova Alt ExCn Rg" w:hAnsi="Proxima Nova Alt ExCn Rg"/>
          <w:b/>
          <w:bCs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>Drive traffic to Funnel</w:t>
      </w:r>
    </w:p>
    <w:p w14:paraId="443E9986" w14:textId="77777777" w:rsidR="00C72BD5" w:rsidRPr="004367E1" w:rsidRDefault="00C72BD5" w:rsidP="00C72BD5">
      <w:pPr>
        <w:pStyle w:val="ListParagraph"/>
        <w:rPr>
          <w:rFonts w:ascii="Proxima Nova Alt ExCn Rg" w:hAnsi="Proxima Nova Alt ExCn Rg"/>
          <w:b/>
          <w:bCs/>
          <w:sz w:val="21"/>
          <w:szCs w:val="21"/>
        </w:rPr>
      </w:pPr>
    </w:p>
    <w:p w14:paraId="270FFDD9" w14:textId="541FDF7B" w:rsidR="00DB2925" w:rsidRPr="004367E1" w:rsidRDefault="00DB2925" w:rsidP="00DB2925">
      <w:pPr>
        <w:pStyle w:val="ListParagraph"/>
        <w:numPr>
          <w:ilvl w:val="0"/>
          <w:numId w:val="4"/>
        </w:numPr>
        <w:rPr>
          <w:rFonts w:ascii="Proxima Nova Alt ExCn Rg" w:hAnsi="Proxima Nova Alt ExCn Rg"/>
          <w:b/>
          <w:bCs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>Auto Launch relevant retargeting ads</w:t>
      </w:r>
    </w:p>
    <w:p w14:paraId="5A248E20" w14:textId="77777777" w:rsidR="00C72BD5" w:rsidRPr="004367E1" w:rsidRDefault="00C72BD5" w:rsidP="00C72BD5">
      <w:pPr>
        <w:pStyle w:val="ListParagraph"/>
        <w:rPr>
          <w:rFonts w:ascii="Proxima Nova Alt ExCn Rg" w:hAnsi="Proxima Nova Alt ExCn Rg"/>
          <w:b/>
          <w:bCs/>
          <w:sz w:val="21"/>
          <w:szCs w:val="21"/>
        </w:rPr>
      </w:pPr>
    </w:p>
    <w:p w14:paraId="66282035" w14:textId="5B55185A" w:rsidR="00DB2925" w:rsidRPr="004367E1" w:rsidRDefault="00DB2925" w:rsidP="00DB2925">
      <w:pPr>
        <w:pStyle w:val="ListParagraph"/>
        <w:numPr>
          <w:ilvl w:val="0"/>
          <w:numId w:val="4"/>
        </w:numPr>
        <w:rPr>
          <w:rFonts w:ascii="Proxima Nova Alt ExCn Rg" w:hAnsi="Proxima Nova Alt ExCn Rg"/>
          <w:b/>
          <w:bCs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>CALL TO ACTION</w:t>
      </w:r>
      <w:r w:rsidR="00202F7A" w:rsidRPr="004367E1">
        <w:rPr>
          <w:rFonts w:ascii="Proxima Nova Alt ExCn Rg" w:hAnsi="Proxima Nova Alt ExCn Rg"/>
          <w:b/>
          <w:bCs/>
          <w:sz w:val="21"/>
          <w:szCs w:val="21"/>
        </w:rPr>
        <w:t xml:space="preserve"> focused on converting CURIOSITY to ENGAGEMENT</w:t>
      </w:r>
      <w:r w:rsidR="00202F7A" w:rsidRPr="004367E1">
        <w:rPr>
          <w:rFonts w:ascii="Proxima Nova Alt ExCn Rg" w:hAnsi="Proxima Nova Alt ExCn Rg"/>
          <w:b/>
          <w:bCs/>
          <w:sz w:val="21"/>
          <w:szCs w:val="21"/>
        </w:rPr>
        <w:br/>
      </w:r>
    </w:p>
    <w:p w14:paraId="1A702556" w14:textId="77777777" w:rsidR="00202F7A" w:rsidRPr="004367E1" w:rsidRDefault="00202F7A" w:rsidP="00202F7A">
      <w:pPr>
        <w:pStyle w:val="ListParagraph"/>
        <w:numPr>
          <w:ilvl w:val="0"/>
          <w:numId w:val="4"/>
        </w:numPr>
        <w:rPr>
          <w:rFonts w:ascii="Proxima Nova Alt ExCn Rg" w:hAnsi="Proxima Nova Alt ExCn Rg"/>
          <w:b/>
          <w:bCs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>Then focus on converting ENGAGEMENT to TRANSACTIONS</w:t>
      </w:r>
    </w:p>
    <w:p w14:paraId="4B27E620" w14:textId="77777777" w:rsidR="00202F7A" w:rsidRPr="004367E1" w:rsidRDefault="00202F7A" w:rsidP="00202F7A">
      <w:pPr>
        <w:pStyle w:val="ListParagraph"/>
        <w:rPr>
          <w:rFonts w:ascii="Proxima Nova Alt ExCn Rg" w:hAnsi="Proxima Nova Alt ExCn Rg"/>
          <w:b/>
          <w:bCs/>
          <w:sz w:val="21"/>
          <w:szCs w:val="21"/>
        </w:rPr>
      </w:pPr>
    </w:p>
    <w:p w14:paraId="7C00F0EE" w14:textId="0025EF06" w:rsidR="00202F7A" w:rsidRPr="004367E1" w:rsidRDefault="00202F7A" w:rsidP="00DB2925">
      <w:pPr>
        <w:pStyle w:val="ListParagraph"/>
        <w:numPr>
          <w:ilvl w:val="0"/>
          <w:numId w:val="4"/>
        </w:numPr>
        <w:rPr>
          <w:rFonts w:ascii="Proxima Nova Alt ExCn Rg" w:hAnsi="Proxima Nova Alt ExCn Rg"/>
          <w:b/>
          <w:bCs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 xml:space="preserve">POSSIBLE CALL TO ACTION </w:t>
      </w:r>
      <w:proofErr w:type="gramStart"/>
      <w:r w:rsidRPr="004367E1">
        <w:rPr>
          <w:rFonts w:ascii="Proxima Nova Alt ExCn Rg" w:hAnsi="Proxima Nova Alt ExCn Rg"/>
          <w:b/>
          <w:bCs/>
          <w:sz w:val="21"/>
          <w:szCs w:val="21"/>
        </w:rPr>
        <w:t>REQUESTS;</w:t>
      </w:r>
      <w:proofErr w:type="gramEnd"/>
    </w:p>
    <w:p w14:paraId="4CA8FD6E" w14:textId="50664BB5" w:rsidR="00DB2925" w:rsidRPr="004367E1" w:rsidRDefault="00392B13" w:rsidP="00DB2925">
      <w:pPr>
        <w:pStyle w:val="ListParagraph"/>
        <w:numPr>
          <w:ilvl w:val="1"/>
          <w:numId w:val="4"/>
        </w:numPr>
        <w:rPr>
          <w:rFonts w:ascii="Proxima Nova Alt ExCn Rg" w:hAnsi="Proxima Nova Alt ExCn Rg"/>
          <w:b/>
          <w:bCs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t>The 7 Step Prep Guide for Max Value</w:t>
      </w:r>
    </w:p>
    <w:p w14:paraId="138C9ACA" w14:textId="42FB5291" w:rsidR="00C72BD5" w:rsidRPr="004367E1" w:rsidRDefault="00392B13" w:rsidP="00DB2925">
      <w:pPr>
        <w:pStyle w:val="ListParagraph"/>
        <w:numPr>
          <w:ilvl w:val="1"/>
          <w:numId w:val="4"/>
        </w:numPr>
        <w:rPr>
          <w:rFonts w:ascii="Proxima Nova Alt ExCn Rg" w:hAnsi="Proxima Nova Alt ExCn Rg"/>
          <w:b/>
          <w:bCs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t xml:space="preserve">[MONTH] Insider Market Report </w:t>
      </w:r>
    </w:p>
    <w:p w14:paraId="7A94824E" w14:textId="3E83A39A" w:rsidR="00C72BD5" w:rsidRPr="004367E1" w:rsidRDefault="00C72BD5" w:rsidP="00DB2925">
      <w:pPr>
        <w:pStyle w:val="ListParagraph"/>
        <w:numPr>
          <w:ilvl w:val="1"/>
          <w:numId w:val="4"/>
        </w:numPr>
        <w:rPr>
          <w:rFonts w:ascii="Proxima Nova Alt ExCn Rg" w:hAnsi="Proxima Nova Alt ExCn Rg"/>
          <w:b/>
          <w:bCs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 xml:space="preserve">Permission to call for </w:t>
      </w:r>
      <w:proofErr w:type="gramStart"/>
      <w:r w:rsidRPr="004367E1">
        <w:rPr>
          <w:rFonts w:ascii="Proxima Nova Alt ExCn Rg" w:hAnsi="Proxima Nova Alt ExCn Rg"/>
          <w:b/>
          <w:bCs/>
          <w:sz w:val="21"/>
          <w:szCs w:val="21"/>
        </w:rPr>
        <w:t>anything</w:t>
      </w:r>
      <w:proofErr w:type="gramEnd"/>
    </w:p>
    <w:p w14:paraId="2C773772" w14:textId="77777777" w:rsidR="00C72BD5" w:rsidRPr="004367E1" w:rsidRDefault="00C72BD5" w:rsidP="00DB2925">
      <w:pPr>
        <w:pStyle w:val="ListParagraph"/>
        <w:numPr>
          <w:ilvl w:val="1"/>
          <w:numId w:val="4"/>
        </w:numPr>
        <w:rPr>
          <w:rFonts w:ascii="Proxima Nova Alt ExCn Rg" w:hAnsi="Proxima Nova Alt ExCn Rg"/>
          <w:b/>
          <w:bCs/>
          <w:sz w:val="21"/>
          <w:szCs w:val="21"/>
        </w:rPr>
      </w:pPr>
    </w:p>
    <w:p w14:paraId="110FBFDB" w14:textId="77777777" w:rsidR="00DB2925" w:rsidRPr="004367E1" w:rsidRDefault="00DB2925" w:rsidP="00CA1A8F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6D19446" w14:textId="6B4A00DB" w:rsidR="00DB2925" w:rsidRPr="004367E1" w:rsidRDefault="00DB2925" w:rsidP="00CA1A8F">
      <w:pPr>
        <w:rPr>
          <w:rFonts w:ascii="Proxima Nova Alt ExCn Rg" w:hAnsi="Proxima Nova Alt ExCn Rg"/>
          <w:b/>
          <w:bCs/>
          <w:sz w:val="21"/>
          <w:szCs w:val="21"/>
        </w:rPr>
      </w:pPr>
      <w:r w:rsidRPr="004367E1">
        <w:rPr>
          <w:rFonts w:ascii="Proxima Nova Alt ExCn Rg" w:hAnsi="Proxima Nova Alt ExCn Rg"/>
          <w:b/>
          <w:bCs/>
          <w:sz w:val="21"/>
          <w:szCs w:val="21"/>
        </w:rPr>
        <w:t>ADDITIONAL CHANNELS:</w:t>
      </w:r>
    </w:p>
    <w:p w14:paraId="57C8DE2B" w14:textId="77777777" w:rsidR="00DB2925" w:rsidRPr="004367E1" w:rsidRDefault="00DB2925" w:rsidP="00DB2925">
      <w:pPr>
        <w:rPr>
          <w:rFonts w:ascii="Proxima Nova Alt ExCn Rg" w:hAnsi="Proxima Nova Alt ExCn Rg"/>
          <w:sz w:val="21"/>
          <w:szCs w:val="21"/>
        </w:rPr>
      </w:pPr>
    </w:p>
    <w:p w14:paraId="279BA815" w14:textId="16B27896" w:rsidR="00DB2925" w:rsidRPr="004367E1" w:rsidRDefault="00DB2925" w:rsidP="00DB2925">
      <w:p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Sync with Blog – Weekly post</w:t>
      </w:r>
    </w:p>
    <w:p w14:paraId="52757146" w14:textId="77777777" w:rsidR="00DB2925" w:rsidRPr="004367E1" w:rsidRDefault="00DB2925" w:rsidP="00CA1A8F">
      <w:pPr>
        <w:rPr>
          <w:rFonts w:ascii="Proxima Nova Alt ExCn Rg" w:hAnsi="Proxima Nova Alt ExCn Rg"/>
          <w:sz w:val="21"/>
          <w:szCs w:val="21"/>
        </w:rPr>
      </w:pPr>
    </w:p>
    <w:p w14:paraId="2F09AF9B" w14:textId="3FDF4903" w:rsidR="00DB2925" w:rsidRPr="004367E1" w:rsidRDefault="00DB2925" w:rsidP="00CA1A8F">
      <w:p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Sync with messenger</w:t>
      </w:r>
    </w:p>
    <w:p w14:paraId="182D0DD4" w14:textId="77777777" w:rsidR="00DB2925" w:rsidRPr="004367E1" w:rsidRDefault="00DB2925" w:rsidP="00CA1A8F">
      <w:pPr>
        <w:rPr>
          <w:rFonts w:ascii="Proxima Nova Alt ExCn Rg" w:hAnsi="Proxima Nova Alt ExCn Rg"/>
          <w:sz w:val="21"/>
          <w:szCs w:val="21"/>
        </w:rPr>
      </w:pPr>
    </w:p>
    <w:p w14:paraId="045788BA" w14:textId="47491EA8" w:rsidR="00DB2925" w:rsidRPr="004367E1" w:rsidRDefault="00DB2925" w:rsidP="00CA1A8F">
      <w:pPr>
        <w:rPr>
          <w:rFonts w:ascii="Proxima Nova Alt ExCn Rg" w:hAnsi="Proxima Nova Alt ExCn Rg"/>
          <w:sz w:val="21"/>
          <w:szCs w:val="21"/>
        </w:rPr>
      </w:pPr>
      <w:r w:rsidRPr="004367E1">
        <w:rPr>
          <w:rFonts w:ascii="Proxima Nova Alt ExCn Rg" w:hAnsi="Proxima Nova Alt ExCn Rg"/>
          <w:sz w:val="21"/>
          <w:szCs w:val="21"/>
        </w:rPr>
        <w:t>Promote email signup or IG Broadcast</w:t>
      </w:r>
    </w:p>
    <w:p w14:paraId="700DA248" w14:textId="77777777" w:rsidR="007744E9" w:rsidRDefault="007744E9" w:rsidP="00CA1A8F">
      <w:pPr>
        <w:rPr>
          <w:rFonts w:ascii="Proxima Nova Alt ExCn Rg" w:hAnsi="Proxima Nova Alt ExCn Rg"/>
          <w:sz w:val="21"/>
          <w:szCs w:val="21"/>
        </w:rPr>
      </w:pPr>
    </w:p>
    <w:p w14:paraId="69046571" w14:textId="52DFBC9E" w:rsidR="00392B13" w:rsidRPr="004367E1" w:rsidRDefault="00392B13" w:rsidP="00CA1A8F">
      <w:pPr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Proxima Nova Alt Extra Condensed – Lite and Semi Bold</w:t>
      </w:r>
    </w:p>
    <w:sectPr w:rsidR="00392B13" w:rsidRPr="004367E1" w:rsidSect="00911BAB">
      <w:headerReference w:type="default" r:id="rId7"/>
      <w:footerReference w:type="default" r:id="rId8"/>
      <w:pgSz w:w="12240" w:h="15840" w:code="1"/>
      <w:pgMar w:top="2160" w:right="1980" w:bottom="1800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2416A" w14:textId="77777777" w:rsidR="000C23FE" w:rsidRDefault="000C23FE">
      <w:r>
        <w:separator/>
      </w:r>
    </w:p>
  </w:endnote>
  <w:endnote w:type="continuationSeparator" w:id="0">
    <w:p w14:paraId="7F50C9BB" w14:textId="77777777" w:rsidR="000C23FE" w:rsidRDefault="000C2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Alt ExCn Rg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6887D" w14:textId="3387DF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598931D" wp14:editId="5950A06B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7E1B22">
      <w:rPr>
        <w:rFonts w:ascii="Arial" w:hAnsi="Arial" w:cs="Arial"/>
        <w:noProof/>
        <w:color w:val="C0C0C0"/>
        <w:sz w:val="12"/>
        <w:szCs w:val="12"/>
      </w:rPr>
      <w:t>TheGenie-NURTURE_ENGINE_ROADMAP-v1.docx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4367E1">
      <w:rPr>
        <w:rFonts w:ascii="Arial" w:hAnsi="Arial" w:cs="Arial"/>
        <w:noProof/>
        <w:color w:val="C0C0C0"/>
        <w:sz w:val="12"/>
        <w:szCs w:val="12"/>
      </w:rPr>
      <w:t>7/17/2024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585FD" w14:textId="77777777" w:rsidR="000C23FE" w:rsidRDefault="000C23FE">
      <w:r>
        <w:separator/>
      </w:r>
    </w:p>
  </w:footnote>
  <w:footnote w:type="continuationSeparator" w:id="0">
    <w:p w14:paraId="23B589A2" w14:textId="77777777" w:rsidR="000C23FE" w:rsidRDefault="000C2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70FDB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5F6DC6D5" wp14:editId="1171CB7F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0154"/>
    <w:multiLevelType w:val="hybridMultilevel"/>
    <w:tmpl w:val="5A247ED2"/>
    <w:lvl w:ilvl="0" w:tplc="5FC0A5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C40808"/>
    <w:multiLevelType w:val="hybridMultilevel"/>
    <w:tmpl w:val="0A6E5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D29C3"/>
    <w:multiLevelType w:val="hybridMultilevel"/>
    <w:tmpl w:val="786641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3344A"/>
    <w:multiLevelType w:val="hybridMultilevel"/>
    <w:tmpl w:val="83FE2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36648E"/>
    <w:multiLevelType w:val="hybridMultilevel"/>
    <w:tmpl w:val="30B4F70C"/>
    <w:lvl w:ilvl="0" w:tplc="ACBA0744">
      <w:start w:val="4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033698">
    <w:abstractNumId w:val="3"/>
  </w:num>
  <w:num w:numId="2" w16cid:durableId="722874345">
    <w:abstractNumId w:val="2"/>
  </w:num>
  <w:num w:numId="3" w16cid:durableId="1012953460">
    <w:abstractNumId w:val="0"/>
  </w:num>
  <w:num w:numId="4" w16cid:durableId="920020710">
    <w:abstractNumId w:val="4"/>
  </w:num>
  <w:num w:numId="5" w16cid:durableId="542519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CB"/>
    <w:rsid w:val="000A2989"/>
    <w:rsid w:val="000C23FE"/>
    <w:rsid w:val="00160ADC"/>
    <w:rsid w:val="00187C3C"/>
    <w:rsid w:val="00202F7A"/>
    <w:rsid w:val="0024052F"/>
    <w:rsid w:val="00310FDB"/>
    <w:rsid w:val="0031195B"/>
    <w:rsid w:val="00392B13"/>
    <w:rsid w:val="00410927"/>
    <w:rsid w:val="004367E1"/>
    <w:rsid w:val="00483751"/>
    <w:rsid w:val="004A3D35"/>
    <w:rsid w:val="00576B8A"/>
    <w:rsid w:val="005B6ACB"/>
    <w:rsid w:val="006974B7"/>
    <w:rsid w:val="006B0836"/>
    <w:rsid w:val="007700D1"/>
    <w:rsid w:val="007744E9"/>
    <w:rsid w:val="007E1B22"/>
    <w:rsid w:val="00832223"/>
    <w:rsid w:val="00847E22"/>
    <w:rsid w:val="008F7968"/>
    <w:rsid w:val="00911BAB"/>
    <w:rsid w:val="009D25F0"/>
    <w:rsid w:val="00A22C76"/>
    <w:rsid w:val="00A936E4"/>
    <w:rsid w:val="00B836C0"/>
    <w:rsid w:val="00BB2153"/>
    <w:rsid w:val="00C72BD5"/>
    <w:rsid w:val="00CA1A8F"/>
    <w:rsid w:val="00CD36E9"/>
    <w:rsid w:val="00D73013"/>
    <w:rsid w:val="00DB2925"/>
    <w:rsid w:val="00DB5DE9"/>
    <w:rsid w:val="00E16DA1"/>
    <w:rsid w:val="00EC1C5A"/>
    <w:rsid w:val="00EE452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8AD89"/>
  <w15:chartTrackingRefBased/>
  <w15:docId w15:val="{9833DE79-04BB-7449-84D1-7556F431A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B6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0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2</cp:revision>
  <cp:lastPrinted>2024-01-24T06:21:00Z</cp:lastPrinted>
  <dcterms:created xsi:type="dcterms:W3CDTF">2024-07-18T17:36:00Z</dcterms:created>
  <dcterms:modified xsi:type="dcterms:W3CDTF">2024-07-18T17:36:00Z</dcterms:modified>
</cp:coreProperties>
</file>