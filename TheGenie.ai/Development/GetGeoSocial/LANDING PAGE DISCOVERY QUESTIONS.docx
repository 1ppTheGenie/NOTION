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73716" w14:textId="1FF56751" w:rsidR="0026568A" w:rsidRPr="00BF2A08" w:rsidRDefault="0026568A" w:rsidP="0026568A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sz w:val="36"/>
          <w:szCs w:val="32"/>
        </w:rPr>
      </w:pPr>
      <w:r>
        <w:rPr>
          <w:rFonts w:ascii="Myriad Pro Cond" w:hAnsi="Myriad Pro Cond" w:cs="Times-Bold"/>
          <w:sz w:val="36"/>
          <w:szCs w:val="32"/>
        </w:rPr>
        <w:t xml:space="preserve">LANDING PAGE - </w:t>
      </w:r>
      <w:r w:rsidRPr="00BF2A08">
        <w:rPr>
          <w:rFonts w:ascii="Myriad Pro Cond" w:hAnsi="Myriad Pro Cond" w:cs="Times-Bold"/>
          <w:sz w:val="36"/>
          <w:szCs w:val="32"/>
        </w:rPr>
        <w:t>Discovery Questions</w:t>
      </w:r>
    </w:p>
    <w:p w14:paraId="35893B48" w14:textId="77777777" w:rsidR="0026568A" w:rsidRPr="00BF2A08" w:rsidRDefault="0026568A" w:rsidP="0026568A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  <w:r w:rsidRPr="00BF2A08">
        <w:rPr>
          <w:rFonts w:ascii="Myriad Pro Cond" w:hAnsi="Myriad Pro Cond" w:cs="Times-Bold"/>
          <w:b/>
          <w:bCs/>
          <w:sz w:val="22"/>
          <w:szCs w:val="22"/>
        </w:rPr>
        <w:t>Brand Identity:</w:t>
      </w:r>
    </w:p>
    <w:p w14:paraId="6CB40F65" w14:textId="77777777" w:rsidR="0026568A" w:rsidRPr="00C9369A" w:rsidRDefault="0026568A" w:rsidP="0026568A">
      <w:pPr>
        <w:pStyle w:val="ListParagraph"/>
        <w:numPr>
          <w:ilvl w:val="0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>Can you describe your brand’s personality in three words?</w:t>
      </w:r>
    </w:p>
    <w:p w14:paraId="52BF9884" w14:textId="77777777" w:rsidR="0026568A" w:rsidRPr="00BF2A08" w:rsidRDefault="0026568A" w:rsidP="0026568A">
      <w:pPr>
        <w:pStyle w:val="ListParagraph"/>
        <w:numPr>
          <w:ilvl w:val="0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>What colors, fonts, and design elements best represent your brand?</w:t>
      </w:r>
    </w:p>
    <w:p w14:paraId="1B4ADF7D" w14:textId="77777777" w:rsidR="0026568A" w:rsidRPr="00BF2A08" w:rsidRDefault="0026568A" w:rsidP="0026568A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  <w:r w:rsidRPr="00BF2A08">
        <w:rPr>
          <w:rFonts w:ascii="Myriad Pro Cond" w:hAnsi="Myriad Pro Cond" w:cs="Times-Bold"/>
          <w:b/>
          <w:bCs/>
          <w:sz w:val="22"/>
          <w:szCs w:val="22"/>
        </w:rPr>
        <w:t>Target Audience:</w:t>
      </w:r>
    </w:p>
    <w:p w14:paraId="226C8897" w14:textId="77777777" w:rsidR="0026568A" w:rsidRPr="00BF2A08" w:rsidRDefault="0026568A" w:rsidP="0026568A">
      <w:pPr>
        <w:pStyle w:val="ListParagraph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 xml:space="preserve">Besides Mega Team leaders, </w:t>
      </w:r>
      <w:r>
        <w:rPr>
          <w:rFonts w:ascii="Myriad Pro Cond" w:hAnsi="Myriad Pro Cond" w:cs="Times-Roman"/>
          <w:sz w:val="22"/>
          <w:szCs w:val="22"/>
        </w:rPr>
        <w:t xml:space="preserve">list </w:t>
      </w:r>
      <w:r w:rsidRPr="00BF2A08">
        <w:rPr>
          <w:rFonts w:ascii="Myriad Pro Cond" w:hAnsi="Myriad Pro Cond" w:cs="Times-Roman"/>
          <w:sz w:val="22"/>
          <w:szCs w:val="22"/>
        </w:rPr>
        <w:t xml:space="preserve">specific demographics or characteristics </w:t>
      </w:r>
      <w:r>
        <w:rPr>
          <w:rFonts w:ascii="Myriad Pro Cond" w:hAnsi="Myriad Pro Cond" w:cs="Times-Roman"/>
          <w:sz w:val="22"/>
          <w:szCs w:val="22"/>
        </w:rPr>
        <w:t>to</w:t>
      </w:r>
      <w:r w:rsidRPr="00BF2A08">
        <w:rPr>
          <w:rFonts w:ascii="Myriad Pro Cond" w:hAnsi="Myriad Pro Cond" w:cs="Times-Roman"/>
          <w:sz w:val="22"/>
          <w:szCs w:val="22"/>
        </w:rPr>
        <w:t xml:space="preserve"> define our target audience?</w:t>
      </w:r>
    </w:p>
    <w:p w14:paraId="38C0DBF4" w14:textId="77777777" w:rsidR="0026568A" w:rsidRPr="00BF2A08" w:rsidRDefault="0026568A" w:rsidP="0026568A">
      <w:pPr>
        <w:pStyle w:val="ListParagraph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>What are the common pain points or challenges your target audience faces?</w:t>
      </w:r>
    </w:p>
    <w:p w14:paraId="59C2E3F9" w14:textId="77777777" w:rsidR="0026568A" w:rsidRPr="00BF2A08" w:rsidRDefault="0026568A" w:rsidP="0026568A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  <w:r w:rsidRPr="00BF2A08">
        <w:rPr>
          <w:rFonts w:ascii="Myriad Pro Cond" w:hAnsi="Myriad Pro Cond" w:cs="Times-Bold"/>
          <w:b/>
          <w:bCs/>
          <w:sz w:val="22"/>
          <w:szCs w:val="22"/>
        </w:rPr>
        <w:t>Unique Selling Proposition:</w:t>
      </w:r>
    </w:p>
    <w:p w14:paraId="24B0BA79" w14:textId="77777777" w:rsidR="0026568A" w:rsidRPr="00BF2A08" w:rsidRDefault="0026568A" w:rsidP="0026568A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 xml:space="preserve">What makes </w:t>
      </w:r>
      <w:proofErr w:type="spellStart"/>
      <w:r w:rsidRPr="00BF2A08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BF2A08">
        <w:rPr>
          <w:rFonts w:ascii="Myriad Pro Cond" w:hAnsi="Myriad Pro Cond" w:cs="Times-Roman"/>
          <w:sz w:val="22"/>
          <w:szCs w:val="22"/>
        </w:rPr>
        <w:t xml:space="preserve"> Audience technology unique and groundbreaking?</w:t>
      </w:r>
    </w:p>
    <w:p w14:paraId="2AEE86D4" w14:textId="77777777" w:rsidR="0026568A" w:rsidRPr="00BF2A08" w:rsidRDefault="0026568A" w:rsidP="0026568A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>How does your solution differ from other audience targeting solutions in the market?</w:t>
      </w:r>
    </w:p>
    <w:p w14:paraId="1BB748D0" w14:textId="77777777" w:rsidR="0026568A" w:rsidRPr="00BF2A08" w:rsidRDefault="0026568A" w:rsidP="0026568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BF2A08">
        <w:rPr>
          <w:rFonts w:ascii="Myriad Pro Cond" w:hAnsi="Myriad Pro Cond" w:cs="Times-Bold"/>
          <w:b/>
          <w:bCs/>
          <w:sz w:val="22"/>
          <w:szCs w:val="22"/>
        </w:rPr>
        <w:t>Tone and Style:</w:t>
      </w:r>
    </w:p>
    <w:p w14:paraId="61710636" w14:textId="77777777" w:rsidR="0026568A" w:rsidRPr="00BF2A08" w:rsidRDefault="0026568A" w:rsidP="0026568A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>Should the tone be more formal or casual?</w:t>
      </w:r>
    </w:p>
    <w:p w14:paraId="48083DBA" w14:textId="77777777" w:rsidR="0026568A" w:rsidRPr="00BF2A08" w:rsidRDefault="0026568A" w:rsidP="0026568A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>Do you want the messaging to be straightforward or more creative and playful?</w:t>
      </w:r>
    </w:p>
    <w:p w14:paraId="7F34E8ED" w14:textId="77777777" w:rsidR="0026568A" w:rsidRPr="00BF2A08" w:rsidRDefault="0026568A" w:rsidP="0026568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BF2A08">
        <w:rPr>
          <w:rFonts w:ascii="Myriad Pro Cond" w:hAnsi="Myriad Pro Cond" w:cs="Times-Bold"/>
          <w:b/>
          <w:bCs/>
          <w:sz w:val="22"/>
          <w:szCs w:val="22"/>
        </w:rPr>
        <w:t>Content and Messaging:</w:t>
      </w:r>
    </w:p>
    <w:p w14:paraId="2BD8BC91" w14:textId="77777777" w:rsidR="0026568A" w:rsidRPr="00BF2A08" w:rsidRDefault="0026568A" w:rsidP="0026568A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>What are the key benefits and features of your solution that you want to highlight?</w:t>
      </w:r>
    </w:p>
    <w:p w14:paraId="34C6D2E1" w14:textId="77777777" w:rsidR="0026568A" w:rsidRPr="00BF2A08" w:rsidRDefault="0026568A" w:rsidP="0026568A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>Do you have any specific testimonials, case studies, or statistics that can be used to build credibility?</w:t>
      </w:r>
    </w:p>
    <w:p w14:paraId="4A94D129" w14:textId="77777777" w:rsidR="0026568A" w:rsidRPr="00BF2A08" w:rsidRDefault="0026568A" w:rsidP="0026568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BF2A08">
        <w:rPr>
          <w:rFonts w:ascii="Myriad Pro Cond" w:hAnsi="Myriad Pro Cond" w:cs="Times-Bold"/>
          <w:b/>
          <w:bCs/>
          <w:sz w:val="22"/>
          <w:szCs w:val="22"/>
        </w:rPr>
        <w:t>Call to Action:</w:t>
      </w:r>
    </w:p>
    <w:p w14:paraId="4A29006A" w14:textId="77777777" w:rsidR="0026568A" w:rsidRPr="00BF2A08" w:rsidRDefault="0026568A" w:rsidP="0026568A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 xml:space="preserve">What specific actions do you want visitors to take after landing on the page? (e.g., Book a Zoom call, </w:t>
      </w:r>
      <w:proofErr w:type="gramStart"/>
      <w:r w:rsidRPr="00BF2A08">
        <w:rPr>
          <w:rFonts w:ascii="Myriad Pro Cond" w:hAnsi="Myriad Pro Cond" w:cs="Times-Roman"/>
          <w:sz w:val="22"/>
          <w:szCs w:val="22"/>
        </w:rPr>
        <w:t>Download</w:t>
      </w:r>
      <w:proofErr w:type="gramEnd"/>
      <w:r w:rsidRPr="00BF2A08">
        <w:rPr>
          <w:rFonts w:ascii="Myriad Pro Cond" w:hAnsi="Myriad Pro Cond" w:cs="Times-Roman"/>
          <w:sz w:val="22"/>
          <w:szCs w:val="22"/>
        </w:rPr>
        <w:t xml:space="preserve"> a brochure, Sign up for a newsletter)</w:t>
      </w:r>
    </w:p>
    <w:p w14:paraId="2201B947" w14:textId="77777777" w:rsidR="0026568A" w:rsidRPr="00BF2A08" w:rsidRDefault="0026568A" w:rsidP="0026568A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>Do you have any incentives or special offers for new leads?</w:t>
      </w:r>
    </w:p>
    <w:p w14:paraId="372D994F" w14:textId="77777777" w:rsidR="0026568A" w:rsidRPr="00BF2A08" w:rsidRDefault="0026568A" w:rsidP="0026568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BF2A08">
        <w:rPr>
          <w:rFonts w:ascii="Myriad Pro Cond" w:hAnsi="Myriad Pro Cond" w:cs="Times-Bold"/>
          <w:b/>
          <w:bCs/>
          <w:sz w:val="22"/>
          <w:szCs w:val="22"/>
        </w:rPr>
        <w:t>Design Preferences:</w:t>
      </w:r>
    </w:p>
    <w:p w14:paraId="6B5F2E3C" w14:textId="77777777" w:rsidR="0026568A" w:rsidRPr="00BF2A08" w:rsidRDefault="0026568A" w:rsidP="0026568A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>Are there any existing websites or landing pages you admire in terms of design and functionality?</w:t>
      </w:r>
    </w:p>
    <w:p w14:paraId="3D7D9907" w14:textId="77777777" w:rsidR="0026568A" w:rsidRPr="00BF2A08" w:rsidRDefault="0026568A" w:rsidP="0026568A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>Do you prefer a single-page design or multiple pages for different stages of the funnel?</w:t>
      </w:r>
    </w:p>
    <w:p w14:paraId="1664644F" w14:textId="77777777" w:rsidR="0026568A" w:rsidRPr="00BF2A08" w:rsidRDefault="0026568A" w:rsidP="0026568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BF2A08">
        <w:rPr>
          <w:rFonts w:ascii="Myriad Pro Cond" w:hAnsi="Myriad Pro Cond" w:cs="Times-Bold"/>
          <w:b/>
          <w:bCs/>
          <w:sz w:val="22"/>
          <w:szCs w:val="22"/>
        </w:rPr>
        <w:t>Competitive Landscape:</w:t>
      </w:r>
    </w:p>
    <w:p w14:paraId="2468D81C" w14:textId="77777777" w:rsidR="0026568A" w:rsidRPr="00BF2A08" w:rsidRDefault="0026568A" w:rsidP="0026568A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>Who are your main competitors, and how do you position yourself against them?</w:t>
      </w:r>
    </w:p>
    <w:p w14:paraId="6537607E" w14:textId="77777777" w:rsidR="0026568A" w:rsidRPr="00BF2A08" w:rsidRDefault="0026568A" w:rsidP="0026568A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>Are there any industry trends or shifts you want to capitalize on?</w:t>
      </w:r>
    </w:p>
    <w:p w14:paraId="187DB611" w14:textId="52CE6384" w:rsidR="0026568A" w:rsidRDefault="0026568A" w:rsidP="0026568A">
      <w:pPr>
        <w:rPr>
          <w:rFonts w:ascii="Times-Bold" w:hAnsi="Times-Bold" w:cs="Times-Bold"/>
          <w:b/>
          <w:bCs/>
          <w:sz w:val="28"/>
          <w:szCs w:val="28"/>
        </w:rPr>
      </w:pPr>
    </w:p>
    <w:p w14:paraId="70636F92" w14:textId="77777777" w:rsidR="007744E9" w:rsidRDefault="007744E9" w:rsidP="00CA1A8F">
      <w:pPr>
        <w:rPr>
          <w:rFonts w:ascii="Verdana" w:hAnsi="Verdana"/>
          <w:sz w:val="18"/>
          <w:szCs w:val="18"/>
        </w:rPr>
      </w:pPr>
    </w:p>
    <w:p w14:paraId="31BC3345" w14:textId="77777777" w:rsidR="007744E9" w:rsidRDefault="007744E9" w:rsidP="00CA1A8F">
      <w:pPr>
        <w:rPr>
          <w:rFonts w:ascii="Verdana" w:hAnsi="Verdana"/>
          <w:sz w:val="18"/>
          <w:szCs w:val="18"/>
        </w:rPr>
      </w:pPr>
    </w:p>
    <w:p w14:paraId="1C07A207" w14:textId="77777777" w:rsidR="007744E9" w:rsidRPr="00A22C76" w:rsidRDefault="007744E9" w:rsidP="00CA1A8F">
      <w:pPr>
        <w:rPr>
          <w:rFonts w:ascii="Verdana" w:hAnsi="Verdana"/>
          <w:sz w:val="18"/>
          <w:szCs w:val="18"/>
        </w:rPr>
      </w:pPr>
    </w:p>
    <w:sectPr w:rsidR="007744E9" w:rsidRPr="00A22C76" w:rsidSect="00911BAB">
      <w:headerReference w:type="default" r:id="rId7"/>
      <w:footerReference w:type="default" r:id="rId8"/>
      <w:pgSz w:w="12240" w:h="15840" w:code="1"/>
      <w:pgMar w:top="2160" w:right="1980" w:bottom="1800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4FC9D" w14:textId="77777777" w:rsidR="003029CF" w:rsidRDefault="003029CF">
      <w:r>
        <w:separator/>
      </w:r>
    </w:p>
  </w:endnote>
  <w:endnote w:type="continuationSeparator" w:id="0">
    <w:p w14:paraId="2D41CD25" w14:textId="77777777" w:rsidR="003029CF" w:rsidRDefault="00302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39260" w14:textId="77777777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C4B211A" wp14:editId="6941E93D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26568A">
      <w:rPr>
        <w:rFonts w:ascii="Arial" w:hAnsi="Arial" w:cs="Arial"/>
        <w:noProof/>
        <w:color w:val="C0C0C0"/>
        <w:sz w:val="12"/>
        <w:szCs w:val="12"/>
      </w:rPr>
      <w:t>Document10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26568A">
      <w:rPr>
        <w:rFonts w:ascii="Arial" w:hAnsi="Arial" w:cs="Arial"/>
        <w:noProof/>
        <w:color w:val="C0C0C0"/>
        <w:sz w:val="12"/>
        <w:szCs w:val="12"/>
      </w:rPr>
      <w:t>6/27/2024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CD1D7" w14:textId="77777777" w:rsidR="003029CF" w:rsidRDefault="003029CF">
      <w:r>
        <w:separator/>
      </w:r>
    </w:p>
  </w:footnote>
  <w:footnote w:type="continuationSeparator" w:id="0">
    <w:p w14:paraId="42DC7794" w14:textId="77777777" w:rsidR="003029CF" w:rsidRDefault="00302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79E34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102FBB1F" wp14:editId="122A4FFC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E1A82"/>
    <w:multiLevelType w:val="hybridMultilevel"/>
    <w:tmpl w:val="48F08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B76B4"/>
    <w:multiLevelType w:val="hybridMultilevel"/>
    <w:tmpl w:val="62140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809CD"/>
    <w:multiLevelType w:val="hybridMultilevel"/>
    <w:tmpl w:val="7E003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970763">
    <w:abstractNumId w:val="0"/>
  </w:num>
  <w:num w:numId="2" w16cid:durableId="7022172">
    <w:abstractNumId w:val="2"/>
  </w:num>
  <w:num w:numId="3" w16cid:durableId="1831019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68A"/>
    <w:rsid w:val="000A2989"/>
    <w:rsid w:val="00160ADC"/>
    <w:rsid w:val="0024052F"/>
    <w:rsid w:val="0026568A"/>
    <w:rsid w:val="003029CF"/>
    <w:rsid w:val="00310FDB"/>
    <w:rsid w:val="0031195B"/>
    <w:rsid w:val="00410927"/>
    <w:rsid w:val="00483751"/>
    <w:rsid w:val="004A3D35"/>
    <w:rsid w:val="00576B8A"/>
    <w:rsid w:val="006B0836"/>
    <w:rsid w:val="007700D1"/>
    <w:rsid w:val="007744E9"/>
    <w:rsid w:val="00847E22"/>
    <w:rsid w:val="008F7968"/>
    <w:rsid w:val="00911BAB"/>
    <w:rsid w:val="009D25F0"/>
    <w:rsid w:val="00A22C76"/>
    <w:rsid w:val="00A936E4"/>
    <w:rsid w:val="00B836C0"/>
    <w:rsid w:val="00BB2153"/>
    <w:rsid w:val="00CA1A8F"/>
    <w:rsid w:val="00CD36E9"/>
    <w:rsid w:val="00D73013"/>
    <w:rsid w:val="00DB5DE9"/>
    <w:rsid w:val="00E16DA1"/>
    <w:rsid w:val="00EC1C5A"/>
    <w:rsid w:val="00EF31DA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C5495"/>
  <w15:chartTrackingRefBased/>
  <w15:docId w15:val="{6A6F3B30-0FD4-7B4F-A545-FE7CE6B62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6568A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656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0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1</cp:revision>
  <cp:lastPrinted>2003-04-16T20:04:00Z</cp:lastPrinted>
  <dcterms:created xsi:type="dcterms:W3CDTF">2024-06-27T19:22:00Z</dcterms:created>
  <dcterms:modified xsi:type="dcterms:W3CDTF">2024-06-27T19:22:00Z</dcterms:modified>
</cp:coreProperties>
</file>