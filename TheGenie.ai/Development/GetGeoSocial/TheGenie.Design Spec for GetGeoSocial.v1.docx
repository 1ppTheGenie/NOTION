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920AE" w14:textId="77777777" w:rsidR="007744E9" w:rsidRPr="003B1BE0" w:rsidRDefault="007744E9" w:rsidP="00CA1A8F">
      <w:pPr>
        <w:rPr>
          <w:rFonts w:ascii="Myriad Pro Cond" w:hAnsi="Myriad Pro Cond"/>
          <w:sz w:val="16"/>
          <w:szCs w:val="16"/>
        </w:rPr>
      </w:pPr>
    </w:p>
    <w:p w14:paraId="31B77BE5" w14:textId="77777777" w:rsidR="007744E9" w:rsidRPr="003B1BE0" w:rsidRDefault="007744E9" w:rsidP="00CA1A8F">
      <w:pPr>
        <w:rPr>
          <w:rFonts w:ascii="Myriad Pro Cond" w:hAnsi="Myriad Pro Cond"/>
          <w:sz w:val="16"/>
          <w:szCs w:val="16"/>
        </w:rPr>
      </w:pPr>
    </w:p>
    <w:p w14:paraId="7815A8F6" w14:textId="74E0C351" w:rsidR="003B1BE0" w:rsidRPr="0027679A" w:rsidRDefault="003B1BE0" w:rsidP="003B1BE0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36"/>
          <w:szCs w:val="32"/>
        </w:rPr>
      </w:pPr>
      <w:r w:rsidRPr="0027679A">
        <w:rPr>
          <w:rFonts w:ascii="Myriad Pro Cond" w:hAnsi="Myriad Pro Cond" w:cs="Times-Bold"/>
          <w:sz w:val="36"/>
          <w:szCs w:val="32"/>
        </w:rPr>
        <w:t>Design Specification for GetGeoSocial.com Single Page Funnel</w:t>
      </w:r>
      <w:r w:rsidR="004477E0">
        <w:rPr>
          <w:rFonts w:ascii="Myriad Pro Cond" w:hAnsi="Myriad Pro Cond" w:cs="Times-Bold"/>
          <w:sz w:val="36"/>
          <w:szCs w:val="32"/>
        </w:rPr>
        <w:t xml:space="preserve"> -v1.1</w:t>
      </w:r>
    </w:p>
    <w:p w14:paraId="71FFCE6A" w14:textId="77777777" w:rsidR="003B1BE0" w:rsidRPr="003B1BE0" w:rsidRDefault="003B1BE0" w:rsidP="003B1BE0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Overview</w:t>
      </w:r>
      <w:r w:rsidRPr="003B1BE0">
        <w:rPr>
          <w:rFonts w:ascii="Myriad Pro Cond" w:hAnsi="Myriad Pro Cond" w:cs="Times-Bold"/>
          <w:sz w:val="22"/>
          <w:szCs w:val="22"/>
        </w:rPr>
        <w:t>:</w:t>
      </w:r>
    </w:p>
    <w:p w14:paraId="7D9EABD2" w14:textId="77777777" w:rsidR="003B1BE0" w:rsidRPr="003B1BE0" w:rsidRDefault="003B1BE0" w:rsidP="003B1BE0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 xml:space="preserve">Create a single-page funnel for GetGeoSocial.com designed to attract real estate professionals by showcasing the benefits of </w:t>
      </w:r>
      <w:proofErr w:type="spellStart"/>
      <w:r w:rsidRPr="003B1BE0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3B1BE0">
        <w:rPr>
          <w:rFonts w:ascii="Myriad Pro Cond" w:hAnsi="Myriad Pro Cond" w:cs="Times-Roman"/>
          <w:sz w:val="22"/>
          <w:szCs w:val="22"/>
        </w:rPr>
        <w:t xml:space="preserve"> Audience technology. The page should focus on creating a sense of exclusivity and urgency (FOMO) while maintaining an elegant and modern design. The goal is to convert visitors into leads and prompt them to book a Zoom meeting.</w:t>
      </w:r>
    </w:p>
    <w:p w14:paraId="4B32861C" w14:textId="77777777" w:rsidR="003B1BE0" w:rsidRPr="003B1BE0" w:rsidRDefault="003B1BE0" w:rsidP="000E42E8">
      <w:pPr>
        <w:autoSpaceDE w:val="0"/>
        <w:autoSpaceDN w:val="0"/>
        <w:adjustRightInd w:val="0"/>
        <w:rPr>
          <w:rFonts w:ascii="Myriad Pro Cond" w:hAnsi="Myriad Pro Cond" w:cs="Times-Bold"/>
          <w:b/>
          <w:bCs/>
          <w:szCs w:val="26"/>
        </w:rPr>
      </w:pPr>
      <w:r w:rsidRPr="003B1BE0">
        <w:rPr>
          <w:rFonts w:ascii="Myriad Pro Cond" w:hAnsi="Myriad Pro Cond" w:cs="Times-Bold"/>
          <w:b/>
          <w:bCs/>
          <w:szCs w:val="26"/>
        </w:rPr>
        <w:t>Design Specification</w:t>
      </w:r>
    </w:p>
    <w:p w14:paraId="6C4FAC85" w14:textId="77777777" w:rsidR="003B1BE0" w:rsidRPr="003B1BE0" w:rsidRDefault="003B1BE0" w:rsidP="003B1BE0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 xml:space="preserve">1. </w:t>
      </w:r>
      <w:r w:rsidRPr="003B1BE0">
        <w:rPr>
          <w:rFonts w:ascii="Myriad Pro Cond" w:hAnsi="Myriad Pro Cond" w:cs="Times-Bold"/>
          <w:b/>
          <w:bCs/>
          <w:sz w:val="22"/>
          <w:szCs w:val="22"/>
        </w:rPr>
        <w:t>Header</w:t>
      </w:r>
    </w:p>
    <w:p w14:paraId="479A6E0A" w14:textId="77777777" w:rsidR="003B1BE0" w:rsidRPr="003B1BE0" w:rsidRDefault="003B1BE0" w:rsidP="003B1BE0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Logo on the left</w:t>
      </w:r>
    </w:p>
    <w:p w14:paraId="0A7C5C10" w14:textId="77777777" w:rsidR="003B1BE0" w:rsidRPr="003B1BE0" w:rsidRDefault="003B1BE0" w:rsidP="003B1BE0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Navigation links on the right: Home | Features | Contact</w:t>
      </w:r>
    </w:p>
    <w:p w14:paraId="5FE490E7" w14:textId="77777777" w:rsidR="003B1BE0" w:rsidRPr="0027679A" w:rsidRDefault="003B1BE0" w:rsidP="003B1BE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2. Hero Section</w:t>
      </w:r>
    </w:p>
    <w:p w14:paraId="5E97C582" w14:textId="77777777" w:rsidR="003B1BE0" w:rsidRPr="003B1BE0" w:rsidRDefault="003B1BE0" w:rsidP="003B1BE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Background Image/Animation:</w:t>
      </w:r>
      <w:r w:rsidRPr="003B1BE0">
        <w:rPr>
          <w:rFonts w:ascii="Myriad Pro Cond" w:hAnsi="Myriad Pro Cond" w:cs="Times-Roman"/>
          <w:sz w:val="22"/>
          <w:szCs w:val="22"/>
        </w:rPr>
        <w:t xml:space="preserve"> Luxury neighborhood map with social media pins</w:t>
      </w:r>
    </w:p>
    <w:p w14:paraId="7F80F306" w14:textId="77777777" w:rsidR="003B1BE0" w:rsidRPr="003B1BE0" w:rsidRDefault="003B1BE0" w:rsidP="003B1BE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Headline:</w:t>
      </w:r>
      <w:r w:rsidRPr="003B1BE0">
        <w:rPr>
          <w:rFonts w:ascii="Myriad Pro Cond" w:hAnsi="Myriad Pro Cond" w:cs="Times-Roman"/>
          <w:sz w:val="22"/>
          <w:szCs w:val="22"/>
        </w:rPr>
        <w:t xml:space="preserve"> "Dominate Your Market with </w:t>
      </w:r>
      <w:proofErr w:type="spellStart"/>
      <w:r w:rsidRPr="003B1BE0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3B1BE0">
        <w:rPr>
          <w:rFonts w:ascii="Myriad Pro Cond" w:hAnsi="Myriad Pro Cond" w:cs="Times-Roman"/>
          <w:sz w:val="22"/>
          <w:szCs w:val="22"/>
        </w:rPr>
        <w:t xml:space="preserve"> Targeting"</w:t>
      </w:r>
    </w:p>
    <w:p w14:paraId="10F8357A" w14:textId="77777777" w:rsidR="003B1BE0" w:rsidRPr="003B1BE0" w:rsidRDefault="003B1BE0" w:rsidP="003B1BE0">
      <w:pPr>
        <w:pStyle w:val="ListParagraph"/>
        <w:numPr>
          <w:ilvl w:val="1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proofErr w:type="spellStart"/>
      <w:r w:rsidRPr="003B1BE0">
        <w:rPr>
          <w:rFonts w:ascii="Myriad Pro Cond" w:hAnsi="Myriad Pro Cond" w:cs="Times-Bold"/>
          <w:sz w:val="22"/>
          <w:szCs w:val="22"/>
        </w:rPr>
        <w:t>Subheadline</w:t>
      </w:r>
      <w:proofErr w:type="spellEnd"/>
      <w:r w:rsidRPr="003B1BE0">
        <w:rPr>
          <w:rFonts w:ascii="Myriad Pro Cond" w:hAnsi="Myriad Pro Cond" w:cs="Times-Bold"/>
          <w:sz w:val="22"/>
          <w:szCs w:val="22"/>
        </w:rPr>
        <w:t>:</w:t>
      </w:r>
      <w:r w:rsidRPr="003B1BE0">
        <w:rPr>
          <w:rFonts w:ascii="Myriad Pro Cond" w:hAnsi="Myriad Pro Cond" w:cs="Times-Roman"/>
          <w:sz w:val="22"/>
          <w:szCs w:val="22"/>
        </w:rPr>
        <w:t xml:space="preserve"> "Revolutionary technology to engage and build trust with homeowners by neighborhood."</w:t>
      </w:r>
    </w:p>
    <w:p w14:paraId="1D284C62" w14:textId="77777777" w:rsidR="003B1BE0" w:rsidRPr="003B1BE0" w:rsidRDefault="003B1BE0" w:rsidP="003B1BE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Call to Action:</w:t>
      </w:r>
      <w:r w:rsidRPr="003B1BE0">
        <w:rPr>
          <w:rFonts w:ascii="Myriad Pro Cond" w:hAnsi="Myriad Pro Cond" w:cs="Times-Roman"/>
          <w:sz w:val="22"/>
          <w:szCs w:val="22"/>
        </w:rPr>
        <w:t xml:space="preserve"> "Get Your Exclusive Sneak Peek - Book a Zoom Call Now"</w:t>
      </w:r>
    </w:p>
    <w:p w14:paraId="2E0714E2" w14:textId="77777777" w:rsidR="003B1BE0" w:rsidRPr="003B1BE0" w:rsidRDefault="003B1BE0" w:rsidP="003B1BE0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Button Text:</w:t>
      </w:r>
      <w:r w:rsidRPr="003B1BE0">
        <w:rPr>
          <w:rFonts w:ascii="Myriad Pro Cond" w:hAnsi="Myriad Pro Cond" w:cs="Times-Roman"/>
          <w:sz w:val="22"/>
          <w:szCs w:val="22"/>
        </w:rPr>
        <w:t xml:space="preserve"> "Book My Zoom Call"</w:t>
      </w:r>
    </w:p>
    <w:p w14:paraId="60B8EE4D" w14:textId="77777777" w:rsidR="003B1BE0" w:rsidRPr="0027679A" w:rsidRDefault="003B1BE0" w:rsidP="003B1BE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3. Video Section</w:t>
      </w:r>
    </w:p>
    <w:p w14:paraId="319AF5C3" w14:textId="77777777" w:rsidR="003B1BE0" w:rsidRPr="003B1BE0" w:rsidRDefault="003B1BE0" w:rsidP="003B1BE0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Embed Video/Animation:</w:t>
      </w:r>
      <w:r w:rsidRPr="003B1BE0">
        <w:rPr>
          <w:rFonts w:ascii="Myriad Pro Cond" w:hAnsi="Myriad Pro Cond" w:cs="Times-Roman"/>
          <w:sz w:val="22"/>
          <w:szCs w:val="22"/>
        </w:rPr>
        <w:t xml:space="preserve"> Illustrating the benefits of </w:t>
      </w:r>
      <w:proofErr w:type="spellStart"/>
      <w:r w:rsidRPr="003B1BE0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3B1BE0">
        <w:rPr>
          <w:rFonts w:ascii="Myriad Pro Cond" w:hAnsi="Myriad Pro Cond" w:cs="Times-Roman"/>
          <w:sz w:val="22"/>
          <w:szCs w:val="22"/>
        </w:rPr>
        <w:t xml:space="preserve"> Targeting</w:t>
      </w:r>
    </w:p>
    <w:p w14:paraId="20D301FF" w14:textId="77777777" w:rsidR="003B1BE0" w:rsidRPr="003B1BE0" w:rsidRDefault="003B1BE0" w:rsidP="003B1BE0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Text Below Video:</w:t>
      </w:r>
      <w:r w:rsidRPr="003B1BE0">
        <w:rPr>
          <w:rFonts w:ascii="Myriad Pro Cond" w:hAnsi="Myriad Pro Cond" w:cs="Times-Roman"/>
          <w:sz w:val="22"/>
          <w:szCs w:val="22"/>
        </w:rPr>
        <w:t xml:space="preserve"> "Watch how our innovative technology brings your message directly to homeowners’ devices."</w:t>
      </w:r>
    </w:p>
    <w:p w14:paraId="5A006A67" w14:textId="77777777" w:rsidR="003B1BE0" w:rsidRPr="0027679A" w:rsidRDefault="003B1BE0" w:rsidP="003B1BE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4. Features Section</w:t>
      </w:r>
    </w:p>
    <w:p w14:paraId="5CFED84B" w14:textId="77777777" w:rsidR="003B1BE0" w:rsidRPr="003B1BE0" w:rsidRDefault="003B1BE0" w:rsidP="003B1BE0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Headline:</w:t>
      </w:r>
      <w:r w:rsidRPr="003B1BE0">
        <w:rPr>
          <w:rFonts w:ascii="Myriad Pro Cond" w:hAnsi="Myriad Pro Cond" w:cs="Times-Roman"/>
          <w:sz w:val="22"/>
          <w:szCs w:val="22"/>
        </w:rPr>
        <w:t xml:space="preserve"> "</w:t>
      </w:r>
      <w:proofErr w:type="spellStart"/>
      <w:r w:rsidRPr="003B1BE0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3B1BE0">
        <w:rPr>
          <w:rFonts w:ascii="Myriad Pro Cond" w:hAnsi="Myriad Pro Cond" w:cs="Times-Roman"/>
          <w:sz w:val="22"/>
          <w:szCs w:val="22"/>
        </w:rPr>
        <w:t xml:space="preserve"> Audience Technology"</w:t>
      </w:r>
    </w:p>
    <w:p w14:paraId="37BC9E26" w14:textId="77777777" w:rsidR="003B1BE0" w:rsidRPr="003B1BE0" w:rsidRDefault="003B1BE0" w:rsidP="003B1BE0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proofErr w:type="spellStart"/>
      <w:r w:rsidRPr="003B1BE0">
        <w:rPr>
          <w:rFonts w:ascii="Myriad Pro Cond" w:hAnsi="Myriad Pro Cond" w:cs="Times-Bold"/>
          <w:sz w:val="22"/>
          <w:szCs w:val="22"/>
        </w:rPr>
        <w:t>Subheadline</w:t>
      </w:r>
      <w:proofErr w:type="spellEnd"/>
      <w:r w:rsidRPr="003B1BE0">
        <w:rPr>
          <w:rFonts w:ascii="Myriad Pro Cond" w:hAnsi="Myriad Pro Cond" w:cs="Times-Bold"/>
          <w:sz w:val="22"/>
          <w:szCs w:val="22"/>
        </w:rPr>
        <w:t>:</w:t>
      </w:r>
      <w:r w:rsidRPr="003B1BE0">
        <w:rPr>
          <w:rFonts w:ascii="Myriad Pro Cond" w:hAnsi="Myriad Pro Cond" w:cs="Times-Roman"/>
          <w:sz w:val="22"/>
          <w:szCs w:val="22"/>
        </w:rPr>
        <w:t xml:space="preserve"> "Unlock the Power of Neighborhood-Level Engagement"</w:t>
      </w:r>
    </w:p>
    <w:p w14:paraId="5A0BD6AB" w14:textId="77777777" w:rsidR="003B1BE0" w:rsidRPr="003B1BE0" w:rsidRDefault="003B1BE0" w:rsidP="003B1BE0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Content:</w:t>
      </w:r>
      <w:r w:rsidRPr="003B1BE0">
        <w:rPr>
          <w:rFonts w:ascii="Myriad Pro Cond" w:hAnsi="Myriad Pro Cond" w:cs="Times-Roman"/>
          <w:sz w:val="22"/>
          <w:szCs w:val="22"/>
        </w:rPr>
        <w:t xml:space="preserve"> Detailed descriptions of key features with icons and brief descriptions</w:t>
      </w:r>
    </w:p>
    <w:p w14:paraId="1337472C" w14:textId="77777777" w:rsidR="003B1BE0" w:rsidRPr="003B1BE0" w:rsidRDefault="003B1BE0" w:rsidP="003B1BE0">
      <w:pPr>
        <w:pStyle w:val="ListParagraph"/>
        <w:numPr>
          <w:ilvl w:val="2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Example Features:</w:t>
      </w:r>
    </w:p>
    <w:p w14:paraId="4AB22FC9" w14:textId="77777777" w:rsidR="003B1BE0" w:rsidRPr="003B1BE0" w:rsidRDefault="003B1BE0" w:rsidP="003B1BE0">
      <w:pPr>
        <w:pStyle w:val="ListParagraph"/>
        <w:numPr>
          <w:ilvl w:val="0"/>
          <w:numId w:val="19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Targeted Reach:</w:t>
      </w:r>
      <w:r w:rsidRPr="003B1BE0">
        <w:rPr>
          <w:rFonts w:ascii="Myriad Pro Cond" w:hAnsi="Myriad Pro Cond" w:cs="Times-Roman"/>
          <w:sz w:val="22"/>
          <w:szCs w:val="22"/>
        </w:rPr>
        <w:t xml:space="preserve"> Engage homeowners directly on social </w:t>
      </w:r>
      <w:proofErr w:type="gramStart"/>
      <w:r w:rsidRPr="003B1BE0">
        <w:rPr>
          <w:rFonts w:ascii="Myriad Pro Cond" w:hAnsi="Myriad Pro Cond" w:cs="Times-Roman"/>
          <w:sz w:val="22"/>
          <w:szCs w:val="22"/>
        </w:rPr>
        <w:t>media</w:t>
      </w:r>
      <w:proofErr w:type="gramEnd"/>
    </w:p>
    <w:p w14:paraId="30E012D4" w14:textId="77777777" w:rsidR="003B1BE0" w:rsidRPr="003B1BE0" w:rsidRDefault="003B1BE0" w:rsidP="003B1BE0">
      <w:pPr>
        <w:pStyle w:val="ListParagraph"/>
        <w:numPr>
          <w:ilvl w:val="0"/>
          <w:numId w:val="19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Advanced Algorithms:</w:t>
      </w:r>
      <w:r w:rsidRPr="003B1BE0">
        <w:rPr>
          <w:rFonts w:ascii="Myriad Pro Cond" w:hAnsi="Myriad Pro Cond" w:cs="Times-Roman"/>
          <w:sz w:val="22"/>
          <w:szCs w:val="22"/>
        </w:rPr>
        <w:t xml:space="preserve"> Leveraging TheGenie.ai for precise </w:t>
      </w:r>
      <w:proofErr w:type="gramStart"/>
      <w:r w:rsidRPr="003B1BE0">
        <w:rPr>
          <w:rFonts w:ascii="Myriad Pro Cond" w:hAnsi="Myriad Pro Cond" w:cs="Times-Roman"/>
          <w:sz w:val="22"/>
          <w:szCs w:val="22"/>
        </w:rPr>
        <w:t>targeting</w:t>
      </w:r>
      <w:proofErr w:type="gramEnd"/>
    </w:p>
    <w:p w14:paraId="1F3F1C92" w14:textId="77777777" w:rsidR="003B1BE0" w:rsidRPr="003B1BE0" w:rsidRDefault="003B1BE0" w:rsidP="003B1BE0">
      <w:pPr>
        <w:pStyle w:val="ListParagraph"/>
        <w:numPr>
          <w:ilvl w:val="0"/>
          <w:numId w:val="19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Comprehensive Audience:</w:t>
      </w:r>
      <w:r w:rsidRPr="003B1BE0">
        <w:rPr>
          <w:rFonts w:ascii="Myriad Pro Cond" w:hAnsi="Myriad Pro Cond" w:cs="Times-Roman"/>
          <w:sz w:val="22"/>
          <w:szCs w:val="22"/>
        </w:rPr>
        <w:t xml:space="preserve"> Reach all titleholders in each </w:t>
      </w:r>
      <w:proofErr w:type="gramStart"/>
      <w:r w:rsidRPr="003B1BE0">
        <w:rPr>
          <w:rFonts w:ascii="Myriad Pro Cond" w:hAnsi="Myriad Pro Cond" w:cs="Times-Roman"/>
          <w:sz w:val="22"/>
          <w:szCs w:val="22"/>
        </w:rPr>
        <w:t>household</w:t>
      </w:r>
      <w:proofErr w:type="gramEnd"/>
    </w:p>
    <w:p w14:paraId="5337C070" w14:textId="7E4A48AE" w:rsidR="003B1BE0" w:rsidRPr="003B1BE0" w:rsidRDefault="003B1BE0" w:rsidP="003B1BE0">
      <w:pPr>
        <w:pStyle w:val="ListParagraph"/>
        <w:numPr>
          <w:ilvl w:val="0"/>
          <w:numId w:val="19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 xml:space="preserve">Trust </w:t>
      </w:r>
      <w:r>
        <w:rPr>
          <w:rFonts w:ascii="Myriad Pro Cond" w:hAnsi="Myriad Pro Cond" w:cs="Times-Bold"/>
          <w:sz w:val="22"/>
          <w:szCs w:val="22"/>
        </w:rPr>
        <w:t>&amp;</w:t>
      </w:r>
      <w:r w:rsidRPr="003B1BE0">
        <w:rPr>
          <w:rFonts w:ascii="Myriad Pro Cond" w:hAnsi="Myriad Pro Cond" w:cs="Times-Bold"/>
          <w:sz w:val="22"/>
          <w:szCs w:val="22"/>
        </w:rPr>
        <w:t xml:space="preserve"> Relationship Building:</w:t>
      </w:r>
      <w:r w:rsidRPr="003B1BE0">
        <w:rPr>
          <w:rFonts w:ascii="Myriad Pro Cond" w:hAnsi="Myriad Pro Cond" w:cs="Times-Roman"/>
          <w:sz w:val="22"/>
          <w:szCs w:val="22"/>
        </w:rPr>
        <w:t xml:space="preserve"> Personalized messaging to build trust and stay top-of-</w:t>
      </w:r>
      <w:proofErr w:type="gramStart"/>
      <w:r w:rsidRPr="003B1BE0">
        <w:rPr>
          <w:rFonts w:ascii="Myriad Pro Cond" w:hAnsi="Myriad Pro Cond" w:cs="Times-Roman"/>
          <w:sz w:val="22"/>
          <w:szCs w:val="22"/>
        </w:rPr>
        <w:t>mind</w:t>
      </w:r>
      <w:proofErr w:type="gramEnd"/>
    </w:p>
    <w:p w14:paraId="1CDE79C2" w14:textId="77777777" w:rsidR="003B1BE0" w:rsidRPr="0027679A" w:rsidRDefault="003B1BE0" w:rsidP="003B1BE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5. How It Works Section</w:t>
      </w:r>
    </w:p>
    <w:p w14:paraId="1DF1BEA0" w14:textId="77777777" w:rsidR="003B1BE0" w:rsidRPr="003B1BE0" w:rsidRDefault="003B1BE0" w:rsidP="003B1BE0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Headline:</w:t>
      </w:r>
      <w:r w:rsidRPr="003B1BE0">
        <w:rPr>
          <w:rFonts w:ascii="Myriad Pro Cond" w:hAnsi="Myriad Pro Cond" w:cs="Times-Roman"/>
          <w:sz w:val="22"/>
          <w:szCs w:val="22"/>
        </w:rPr>
        <w:t xml:space="preserve"> "How It Works"</w:t>
      </w:r>
    </w:p>
    <w:p w14:paraId="5E2ACDF9" w14:textId="77777777" w:rsidR="003B1BE0" w:rsidRPr="003B1BE0" w:rsidRDefault="003B1BE0" w:rsidP="003B1BE0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Content:</w:t>
      </w:r>
      <w:r w:rsidRPr="003B1BE0">
        <w:rPr>
          <w:rFonts w:ascii="Myriad Pro Cond" w:hAnsi="Myriad Pro Cond" w:cs="Times-Roman"/>
          <w:sz w:val="22"/>
          <w:szCs w:val="22"/>
        </w:rPr>
        <w:t xml:space="preserve"> Step-by-step explanation of how </w:t>
      </w:r>
      <w:proofErr w:type="spellStart"/>
      <w:r w:rsidRPr="003B1BE0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3B1BE0">
        <w:rPr>
          <w:rFonts w:ascii="Myriad Pro Cond" w:hAnsi="Myriad Pro Cond" w:cs="Times-Roman"/>
          <w:sz w:val="22"/>
          <w:szCs w:val="22"/>
        </w:rPr>
        <w:t xml:space="preserve"> Audience technology functions</w:t>
      </w:r>
    </w:p>
    <w:p w14:paraId="2B2CBF19" w14:textId="77777777" w:rsidR="003B1BE0" w:rsidRPr="003B1BE0" w:rsidRDefault="003B1BE0" w:rsidP="003B1BE0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Visuals:</w:t>
      </w:r>
      <w:r w:rsidRPr="003B1BE0">
        <w:rPr>
          <w:rFonts w:ascii="Myriad Pro Cond" w:hAnsi="Myriad Pro Cond" w:cs="Times-Roman"/>
          <w:sz w:val="22"/>
          <w:szCs w:val="22"/>
        </w:rPr>
        <w:t xml:space="preserve"> Flowchart or infographic illustrating the process</w:t>
      </w:r>
    </w:p>
    <w:p w14:paraId="6EABDC4C" w14:textId="77777777" w:rsidR="003B1BE0" w:rsidRPr="0027679A" w:rsidRDefault="003B1BE0" w:rsidP="003B1BE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6. Testimonials Section</w:t>
      </w:r>
    </w:p>
    <w:p w14:paraId="522F54FB" w14:textId="77777777" w:rsidR="003B1BE0" w:rsidRPr="003B1BE0" w:rsidRDefault="003B1BE0" w:rsidP="003B1BE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Headline:</w:t>
      </w:r>
      <w:r w:rsidRPr="003B1BE0">
        <w:rPr>
          <w:rFonts w:ascii="Myriad Pro Cond" w:hAnsi="Myriad Pro Cond" w:cs="Times-Roman"/>
          <w:sz w:val="22"/>
          <w:szCs w:val="22"/>
        </w:rPr>
        <w:t xml:space="preserve"> "What Our Clients Say"</w:t>
      </w:r>
    </w:p>
    <w:p w14:paraId="7CDC074F" w14:textId="77777777" w:rsidR="003B1BE0" w:rsidRPr="003B1BE0" w:rsidRDefault="003B1BE0" w:rsidP="003B1BE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proofErr w:type="spellStart"/>
      <w:r w:rsidRPr="003B1BE0">
        <w:rPr>
          <w:rFonts w:ascii="Myriad Pro Cond" w:hAnsi="Myriad Pro Cond" w:cs="Times-Bold"/>
          <w:sz w:val="22"/>
          <w:szCs w:val="22"/>
        </w:rPr>
        <w:t>Subheadline</w:t>
      </w:r>
      <w:proofErr w:type="spellEnd"/>
      <w:r w:rsidRPr="003B1BE0">
        <w:rPr>
          <w:rFonts w:ascii="Myriad Pro Cond" w:hAnsi="Myriad Pro Cond" w:cs="Times-Bold"/>
          <w:sz w:val="22"/>
          <w:szCs w:val="22"/>
        </w:rPr>
        <w:t>:</w:t>
      </w:r>
      <w:r w:rsidRPr="003B1BE0">
        <w:rPr>
          <w:rFonts w:ascii="Myriad Pro Cond" w:hAnsi="Myriad Pro Cond" w:cs="Times-Roman"/>
          <w:sz w:val="22"/>
          <w:szCs w:val="22"/>
        </w:rPr>
        <w:t xml:space="preserve"> "Real results from top real estate professionals."</w:t>
      </w:r>
    </w:p>
    <w:p w14:paraId="201151A5" w14:textId="18ECC791" w:rsidR="003B1BE0" w:rsidRPr="003B1BE0" w:rsidRDefault="003B1BE0" w:rsidP="003B1BE0">
      <w:pPr>
        <w:pStyle w:val="ListParagraph"/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lastRenderedPageBreak/>
        <w:t>Testimonial Slider:</w:t>
      </w:r>
      <w:r w:rsidRPr="003B1BE0">
        <w:rPr>
          <w:rFonts w:ascii="Myriad Pro Cond" w:hAnsi="Myriad Pro Cond" w:cs="Times-Roman"/>
          <w:sz w:val="22"/>
          <w:szCs w:val="22"/>
        </w:rPr>
        <w:t xml:space="preserve"> Auto-scrolls </w:t>
      </w:r>
      <w:r w:rsidRPr="003B1BE0">
        <w:rPr>
          <w:rFonts w:ascii="Myriad Pro Cond" w:hAnsi="Myriad Pro Cond" w:cs="Times-Roman"/>
          <w:sz w:val="22"/>
          <w:szCs w:val="22"/>
        </w:rPr>
        <w:t xml:space="preserve">testimonials </w:t>
      </w:r>
      <w:r w:rsidRPr="003B1BE0">
        <w:rPr>
          <w:rFonts w:ascii="Myriad Pro Cond" w:hAnsi="Myriad Pro Cond" w:cs="Times-Roman"/>
          <w:sz w:val="22"/>
          <w:szCs w:val="22"/>
        </w:rPr>
        <w:t xml:space="preserve">left to right </w:t>
      </w:r>
      <w:r w:rsidRPr="003B1BE0">
        <w:rPr>
          <w:rFonts w:ascii="Myriad Pro Cond" w:hAnsi="Myriad Pro Cond" w:cs="Times-Roman"/>
          <w:sz w:val="22"/>
          <w:szCs w:val="22"/>
        </w:rPr>
        <w:t>each with a</w:t>
      </w:r>
      <w:r w:rsidRPr="003B1BE0">
        <w:rPr>
          <w:rFonts w:ascii="Myriad Pro Cond" w:hAnsi="Myriad Pro Cond" w:cs="Times-Roman"/>
          <w:sz w:val="22"/>
          <w:szCs w:val="22"/>
        </w:rPr>
        <w:t xml:space="preserve"> </w:t>
      </w:r>
      <w:r w:rsidRPr="003B1BE0">
        <w:rPr>
          <w:rFonts w:ascii="Myriad Pro Cond" w:hAnsi="Myriad Pro Cond" w:cs="Times-Roman"/>
          <w:sz w:val="22"/>
          <w:szCs w:val="22"/>
        </w:rPr>
        <w:t>photo</w:t>
      </w:r>
      <w:r w:rsidRPr="003B1BE0">
        <w:rPr>
          <w:rFonts w:ascii="Myriad Pro Cond" w:hAnsi="Myriad Pro Cond" w:cs="Times-Roman"/>
          <w:sz w:val="22"/>
          <w:szCs w:val="22"/>
        </w:rPr>
        <w:t xml:space="preserve">, quote, and company </w:t>
      </w:r>
      <w:proofErr w:type="gramStart"/>
      <w:r w:rsidRPr="003B1BE0">
        <w:rPr>
          <w:rFonts w:ascii="Myriad Pro Cond" w:hAnsi="Myriad Pro Cond" w:cs="Times-Roman"/>
          <w:sz w:val="22"/>
          <w:szCs w:val="22"/>
        </w:rPr>
        <w:t>logo</w:t>
      </w:r>
      <w:proofErr w:type="gramEnd"/>
    </w:p>
    <w:p w14:paraId="5375E8CD" w14:textId="77777777" w:rsidR="003B1BE0" w:rsidRPr="003B1BE0" w:rsidRDefault="003B1BE0" w:rsidP="003B1BE0">
      <w:pPr>
        <w:pStyle w:val="ListParagraph"/>
        <w:numPr>
          <w:ilvl w:val="1"/>
          <w:numId w:val="23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Testimonials:</w:t>
      </w:r>
    </w:p>
    <w:p w14:paraId="6D70F3B6" w14:textId="77777777" w:rsidR="003B1BE0" w:rsidRPr="003B1BE0" w:rsidRDefault="003B1BE0" w:rsidP="003B1BE0">
      <w:pPr>
        <w:pStyle w:val="ListParagraph"/>
        <w:numPr>
          <w:ilvl w:val="2"/>
          <w:numId w:val="23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Gary Gold</w:t>
      </w:r>
    </w:p>
    <w:p w14:paraId="214274E5" w14:textId="77777777" w:rsidR="003B1BE0" w:rsidRPr="003B1BE0" w:rsidRDefault="003B1BE0" w:rsidP="003B1BE0">
      <w:pPr>
        <w:pStyle w:val="ListParagraph"/>
        <w:numPr>
          <w:ilvl w:val="2"/>
          <w:numId w:val="23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Ed Kaminsky</w:t>
      </w:r>
    </w:p>
    <w:p w14:paraId="0D8B3EB3" w14:textId="77777777" w:rsidR="003B1BE0" w:rsidRPr="003B1BE0" w:rsidRDefault="003B1BE0" w:rsidP="003B1BE0">
      <w:pPr>
        <w:pStyle w:val="ListParagraph"/>
        <w:numPr>
          <w:ilvl w:val="2"/>
          <w:numId w:val="23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Pete Middleton</w:t>
      </w:r>
    </w:p>
    <w:p w14:paraId="31F113C6" w14:textId="77777777" w:rsidR="003B1BE0" w:rsidRPr="003B1BE0" w:rsidRDefault="003B1BE0" w:rsidP="003B1BE0">
      <w:pPr>
        <w:pStyle w:val="ListParagraph"/>
        <w:numPr>
          <w:ilvl w:val="2"/>
          <w:numId w:val="23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David Higgins</w:t>
      </w:r>
    </w:p>
    <w:p w14:paraId="089055FF" w14:textId="77777777" w:rsidR="003B1BE0" w:rsidRPr="003B1BE0" w:rsidRDefault="003B1BE0" w:rsidP="003B1BE0">
      <w:pPr>
        <w:pStyle w:val="ListParagraph"/>
        <w:numPr>
          <w:ilvl w:val="2"/>
          <w:numId w:val="23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Allison Richards</w:t>
      </w:r>
    </w:p>
    <w:p w14:paraId="243FBA8E" w14:textId="77777777" w:rsidR="003B1BE0" w:rsidRPr="003B1BE0" w:rsidRDefault="003B1BE0" w:rsidP="003B1BE0">
      <w:pPr>
        <w:pStyle w:val="ListParagraph"/>
        <w:numPr>
          <w:ilvl w:val="2"/>
          <w:numId w:val="23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Steve Hundley</w:t>
      </w:r>
    </w:p>
    <w:p w14:paraId="3BE4A5CA" w14:textId="77777777" w:rsidR="003B1BE0" w:rsidRPr="0027679A" w:rsidRDefault="003B1BE0" w:rsidP="003B1BE0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7. Exclusivity and Scarcity Section</w:t>
      </w:r>
    </w:p>
    <w:p w14:paraId="4DB905CE" w14:textId="77777777" w:rsidR="003B1BE0" w:rsidRPr="007A3908" w:rsidRDefault="003B1BE0" w:rsidP="007A3908">
      <w:pPr>
        <w:pStyle w:val="ListParagraph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Headline:</w:t>
      </w:r>
      <w:r w:rsidRPr="007A3908">
        <w:rPr>
          <w:rFonts w:ascii="Myriad Pro Cond" w:hAnsi="Myriad Pro Cond" w:cs="Times-Roman"/>
          <w:sz w:val="22"/>
          <w:szCs w:val="22"/>
        </w:rPr>
        <w:t xml:space="preserve"> "Limited Availability"</w:t>
      </w:r>
    </w:p>
    <w:p w14:paraId="4E209E5B" w14:textId="77777777" w:rsidR="003B1BE0" w:rsidRPr="007A3908" w:rsidRDefault="003B1BE0" w:rsidP="007A3908">
      <w:pPr>
        <w:pStyle w:val="ListParagraph"/>
        <w:numPr>
          <w:ilvl w:val="1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Content:</w:t>
      </w:r>
    </w:p>
    <w:p w14:paraId="5467DFD3" w14:textId="77777777" w:rsidR="003B1BE0" w:rsidRDefault="003B1BE0" w:rsidP="007A3908">
      <w:pPr>
        <w:tabs>
          <w:tab w:val="left" w:pos="940"/>
          <w:tab w:val="left" w:pos="1440"/>
        </w:tabs>
        <w:autoSpaceDE w:val="0"/>
        <w:autoSpaceDN w:val="0"/>
        <w:adjustRightInd w:val="0"/>
        <w:ind w:left="72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Roman"/>
          <w:sz w:val="22"/>
          <w:szCs w:val="22"/>
        </w:rPr>
        <w:t>"As we introduce this breakthrough solution, we're releasing a limited number of zip codes where only one agent will have the solution per zip. Claim yours before they are gone."</w:t>
      </w:r>
    </w:p>
    <w:p w14:paraId="7B8097AD" w14:textId="77777777" w:rsidR="007A3908" w:rsidRPr="007A3908" w:rsidRDefault="007A3908" w:rsidP="007A3908">
      <w:pPr>
        <w:tabs>
          <w:tab w:val="left" w:pos="940"/>
          <w:tab w:val="left" w:pos="1440"/>
        </w:tabs>
        <w:autoSpaceDE w:val="0"/>
        <w:autoSpaceDN w:val="0"/>
        <w:adjustRightInd w:val="0"/>
        <w:ind w:left="720"/>
        <w:rPr>
          <w:rFonts w:ascii="Myriad Pro Cond" w:hAnsi="Myriad Pro Cond" w:cs="Times-Roman"/>
          <w:sz w:val="22"/>
          <w:szCs w:val="22"/>
        </w:rPr>
      </w:pPr>
    </w:p>
    <w:p w14:paraId="30028888" w14:textId="77777777" w:rsidR="003B1BE0" w:rsidRPr="007A3908" w:rsidRDefault="003B1BE0" w:rsidP="007A3908">
      <w:pPr>
        <w:pStyle w:val="ListParagraph"/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proofErr w:type="spellStart"/>
      <w:r w:rsidRPr="007A3908">
        <w:rPr>
          <w:rFonts w:ascii="Myriad Pro Cond" w:hAnsi="Myriad Pro Cond" w:cs="Times-Bold"/>
          <w:sz w:val="22"/>
          <w:szCs w:val="22"/>
        </w:rPr>
        <w:t>Subheadline</w:t>
      </w:r>
      <w:proofErr w:type="spellEnd"/>
      <w:r w:rsidRPr="007A3908">
        <w:rPr>
          <w:rFonts w:ascii="Myriad Pro Cond" w:hAnsi="Myriad Pro Cond" w:cs="Times-Bold"/>
          <w:sz w:val="22"/>
          <w:szCs w:val="22"/>
        </w:rPr>
        <w:t>:</w:t>
      </w:r>
      <w:r w:rsidRPr="007A3908">
        <w:rPr>
          <w:rFonts w:ascii="Myriad Pro Cond" w:hAnsi="Myriad Pro Cond" w:cs="Times-Roman"/>
          <w:sz w:val="22"/>
          <w:szCs w:val="22"/>
        </w:rPr>
        <w:t xml:space="preserve"> "Lock a Zip Code for 48 Hours"</w:t>
      </w:r>
    </w:p>
    <w:p w14:paraId="6C3C8BF1" w14:textId="2F6D8307" w:rsidR="003B1BE0" w:rsidRDefault="003B1BE0" w:rsidP="007A3908">
      <w:pPr>
        <w:tabs>
          <w:tab w:val="left" w:pos="940"/>
          <w:tab w:val="left" w:pos="1440"/>
        </w:tabs>
        <w:autoSpaceDE w:val="0"/>
        <w:autoSpaceDN w:val="0"/>
        <w:adjustRightInd w:val="0"/>
        <w:ind w:left="72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Content:</w:t>
      </w:r>
      <w:r w:rsidRPr="007A3908">
        <w:rPr>
          <w:rFonts w:ascii="Myriad Pro Cond" w:hAnsi="Myriad Pro Cond" w:cs="Times-Roman"/>
          <w:sz w:val="22"/>
          <w:szCs w:val="22"/>
        </w:rPr>
        <w:t xml:space="preserve"> "Book a Zoom call now with no obligation. Lock your zip code for 48 hours and decide during the meeting if you want to move </w:t>
      </w:r>
      <w:proofErr w:type="gramStart"/>
      <w:r w:rsidRPr="007A3908">
        <w:rPr>
          <w:rFonts w:ascii="Myriad Pro Cond" w:hAnsi="Myriad Pro Cond" w:cs="Times-Roman"/>
          <w:sz w:val="22"/>
          <w:szCs w:val="22"/>
        </w:rPr>
        <w:t>forward..</w:t>
      </w:r>
      <w:proofErr w:type="gramEnd"/>
      <w:r w:rsidRPr="007A3908">
        <w:rPr>
          <w:rFonts w:ascii="Myriad Pro Cond" w:hAnsi="Myriad Pro Cond" w:cs="Times-Roman"/>
          <w:sz w:val="22"/>
          <w:szCs w:val="22"/>
        </w:rPr>
        <w:t>"</w:t>
      </w:r>
    </w:p>
    <w:p w14:paraId="23BBB90A" w14:textId="77777777" w:rsidR="007A3908" w:rsidRPr="007A3908" w:rsidRDefault="007A3908" w:rsidP="007A3908">
      <w:pPr>
        <w:tabs>
          <w:tab w:val="left" w:pos="940"/>
          <w:tab w:val="left" w:pos="1440"/>
        </w:tabs>
        <w:autoSpaceDE w:val="0"/>
        <w:autoSpaceDN w:val="0"/>
        <w:adjustRightInd w:val="0"/>
        <w:ind w:left="720"/>
        <w:rPr>
          <w:rFonts w:ascii="Myriad Pro Cond" w:hAnsi="Myriad Pro Cond" w:cs="Times-Roman"/>
          <w:sz w:val="22"/>
          <w:szCs w:val="22"/>
        </w:rPr>
      </w:pPr>
    </w:p>
    <w:p w14:paraId="69D181C7" w14:textId="77777777" w:rsidR="003B1BE0" w:rsidRPr="007A3908" w:rsidRDefault="003B1BE0" w:rsidP="007A3908">
      <w:pPr>
        <w:pStyle w:val="ListParagraph"/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Call to Action:</w:t>
      </w:r>
      <w:r w:rsidRPr="007A3908">
        <w:rPr>
          <w:rFonts w:ascii="Myriad Pro Cond" w:hAnsi="Myriad Pro Cond" w:cs="Times-Roman"/>
          <w:sz w:val="22"/>
          <w:szCs w:val="22"/>
        </w:rPr>
        <w:t xml:space="preserve"> "Secure Your Zip Code - Book a Zoom Call"</w:t>
      </w:r>
    </w:p>
    <w:p w14:paraId="256C986B" w14:textId="77777777" w:rsidR="003B1BE0" w:rsidRPr="007A3908" w:rsidRDefault="003B1BE0" w:rsidP="007A3908">
      <w:pPr>
        <w:pStyle w:val="ListParagraph"/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Button Text:</w:t>
      </w:r>
      <w:r w:rsidRPr="007A3908">
        <w:rPr>
          <w:rFonts w:ascii="Myriad Pro Cond" w:hAnsi="Myriad Pro Cond" w:cs="Times-Roman"/>
          <w:sz w:val="22"/>
          <w:szCs w:val="22"/>
        </w:rPr>
        <w:t xml:space="preserve"> "Lock My Zip Code"</w:t>
      </w:r>
    </w:p>
    <w:p w14:paraId="522014A4" w14:textId="77777777" w:rsidR="003B1BE0" w:rsidRPr="0027679A" w:rsidRDefault="003B1BE0" w:rsidP="007A3908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8. Multi-Step Form Section</w:t>
      </w:r>
    </w:p>
    <w:p w14:paraId="33C4B444" w14:textId="77777777" w:rsidR="003B1BE0" w:rsidRPr="007A3908" w:rsidRDefault="003B1BE0" w:rsidP="007A3908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Headline:</w:t>
      </w:r>
      <w:r w:rsidRPr="007A3908">
        <w:rPr>
          <w:rFonts w:ascii="Myriad Pro Cond" w:hAnsi="Myriad Pro Cond" w:cs="Times-Roman"/>
          <w:sz w:val="22"/>
          <w:szCs w:val="22"/>
        </w:rPr>
        <w:t xml:space="preserve"> "Check Availability"</w:t>
      </w:r>
    </w:p>
    <w:p w14:paraId="1C4462A2" w14:textId="77777777" w:rsidR="003B1BE0" w:rsidRPr="003B1BE0" w:rsidRDefault="003B1BE0" w:rsidP="0027679A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/>
        <w:ind w:left="108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Step 1:</w:t>
      </w:r>
      <w:r w:rsidRPr="003B1BE0">
        <w:rPr>
          <w:rFonts w:ascii="Myriad Pro Cond" w:hAnsi="Myriad Pro Cond" w:cs="Times-Roman"/>
          <w:sz w:val="22"/>
          <w:szCs w:val="22"/>
        </w:rPr>
        <w:t xml:space="preserve"> Zip Code Check</w:t>
      </w:r>
    </w:p>
    <w:p w14:paraId="068890BC" w14:textId="77777777" w:rsidR="003B1BE0" w:rsidRPr="007A3908" w:rsidRDefault="003B1BE0" w:rsidP="0027679A">
      <w:pPr>
        <w:pStyle w:val="ListParagraph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ind w:left="180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Field:</w:t>
      </w:r>
      <w:r w:rsidRPr="007A3908">
        <w:rPr>
          <w:rFonts w:ascii="Myriad Pro Cond" w:hAnsi="Myriad Pro Cond" w:cs="Times-Roman"/>
          <w:sz w:val="22"/>
          <w:szCs w:val="22"/>
        </w:rPr>
        <w:t xml:space="preserve"> Enter up to 3 zip codes</w:t>
      </w:r>
    </w:p>
    <w:p w14:paraId="40253265" w14:textId="77777777" w:rsidR="003B1BE0" w:rsidRPr="007A3908" w:rsidRDefault="003B1BE0" w:rsidP="0027679A">
      <w:pPr>
        <w:pStyle w:val="ListParagraph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ind w:left="180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Button Text:</w:t>
      </w:r>
      <w:r w:rsidRPr="007A3908">
        <w:rPr>
          <w:rFonts w:ascii="Myriad Pro Cond" w:hAnsi="Myriad Pro Cond" w:cs="Times-Roman"/>
          <w:sz w:val="22"/>
          <w:szCs w:val="22"/>
        </w:rPr>
        <w:t xml:space="preserve"> "Next"</w:t>
      </w:r>
    </w:p>
    <w:p w14:paraId="6E0B2C13" w14:textId="77777777" w:rsidR="003B1BE0" w:rsidRPr="003B1BE0" w:rsidRDefault="003B1BE0" w:rsidP="0027679A">
      <w:pPr>
        <w:tabs>
          <w:tab w:val="left" w:pos="220"/>
          <w:tab w:val="left" w:pos="720"/>
        </w:tabs>
        <w:autoSpaceDE w:val="0"/>
        <w:autoSpaceDN w:val="0"/>
        <w:adjustRightInd w:val="0"/>
        <w:ind w:left="108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Step 2:</w:t>
      </w:r>
      <w:r w:rsidRPr="003B1BE0">
        <w:rPr>
          <w:rFonts w:ascii="Myriad Pro Cond" w:hAnsi="Myriad Pro Cond" w:cs="Times-Roman"/>
          <w:sz w:val="22"/>
          <w:szCs w:val="22"/>
        </w:rPr>
        <w:t xml:space="preserve"> Personal Information</w:t>
      </w:r>
    </w:p>
    <w:p w14:paraId="3DA6B782" w14:textId="77777777" w:rsidR="003B1BE0" w:rsidRPr="007A3908" w:rsidRDefault="003B1BE0" w:rsidP="0027679A">
      <w:pPr>
        <w:pStyle w:val="ListParagraph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ind w:left="180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Fields:</w:t>
      </w:r>
      <w:r w:rsidRPr="007A3908">
        <w:rPr>
          <w:rFonts w:ascii="Myriad Pro Cond" w:hAnsi="Myriad Pro Cond" w:cs="Times-Roman"/>
          <w:sz w:val="22"/>
          <w:szCs w:val="22"/>
        </w:rPr>
        <w:t xml:space="preserve"> Name, Phone Number, Email</w:t>
      </w:r>
    </w:p>
    <w:p w14:paraId="3FDAD191" w14:textId="77777777" w:rsidR="003B1BE0" w:rsidRPr="007A3908" w:rsidRDefault="003B1BE0" w:rsidP="0027679A">
      <w:pPr>
        <w:pStyle w:val="ListParagraph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ind w:left="180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Button Text:</w:t>
      </w:r>
      <w:r w:rsidRPr="007A3908">
        <w:rPr>
          <w:rFonts w:ascii="Myriad Pro Cond" w:hAnsi="Myriad Pro Cond" w:cs="Times-Roman"/>
          <w:sz w:val="22"/>
          <w:szCs w:val="22"/>
        </w:rPr>
        <w:t xml:space="preserve"> "Next"</w:t>
      </w:r>
    </w:p>
    <w:p w14:paraId="48A66B43" w14:textId="77777777" w:rsidR="003B1BE0" w:rsidRPr="003B1BE0" w:rsidRDefault="003B1BE0" w:rsidP="0027679A">
      <w:pPr>
        <w:tabs>
          <w:tab w:val="left" w:pos="220"/>
          <w:tab w:val="left" w:pos="720"/>
        </w:tabs>
        <w:autoSpaceDE w:val="0"/>
        <w:autoSpaceDN w:val="0"/>
        <w:adjustRightInd w:val="0"/>
        <w:ind w:left="108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Bold"/>
          <w:sz w:val="22"/>
          <w:szCs w:val="22"/>
        </w:rPr>
        <w:t>Step 3:</w:t>
      </w:r>
      <w:r w:rsidRPr="003B1BE0">
        <w:rPr>
          <w:rFonts w:ascii="Myriad Pro Cond" w:hAnsi="Myriad Pro Cond" w:cs="Times-Roman"/>
          <w:sz w:val="22"/>
          <w:szCs w:val="22"/>
        </w:rPr>
        <w:t xml:space="preserve"> Address</w:t>
      </w:r>
    </w:p>
    <w:p w14:paraId="336DBD09" w14:textId="77777777" w:rsidR="003B1BE0" w:rsidRPr="007A3908" w:rsidRDefault="003B1BE0" w:rsidP="0027679A">
      <w:pPr>
        <w:pStyle w:val="ListParagraph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ind w:left="180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Field:</w:t>
      </w:r>
      <w:r w:rsidRPr="007A3908">
        <w:rPr>
          <w:rFonts w:ascii="Myriad Pro Cond" w:hAnsi="Myriad Pro Cond" w:cs="Times-Roman"/>
          <w:sz w:val="22"/>
          <w:szCs w:val="22"/>
        </w:rPr>
        <w:t xml:space="preserve"> Address</w:t>
      </w:r>
    </w:p>
    <w:p w14:paraId="13F9D7FE" w14:textId="77777777" w:rsidR="003B1BE0" w:rsidRDefault="003B1BE0" w:rsidP="0027679A">
      <w:pPr>
        <w:pStyle w:val="ListParagraph"/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ind w:left="180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Button Text:</w:t>
      </w:r>
      <w:r w:rsidRPr="007A3908">
        <w:rPr>
          <w:rFonts w:ascii="Myriad Pro Cond" w:hAnsi="Myriad Pro Cond" w:cs="Times-Roman"/>
          <w:sz w:val="22"/>
          <w:szCs w:val="22"/>
        </w:rPr>
        <w:t xml:space="preserve"> "Submit"</w:t>
      </w:r>
    </w:p>
    <w:p w14:paraId="2B433F4E" w14:textId="77777777" w:rsidR="0027679A" w:rsidRPr="007A3908" w:rsidRDefault="0027679A" w:rsidP="0027679A">
      <w:pPr>
        <w:pStyle w:val="ListParagraph"/>
        <w:tabs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="Myriad Pro Cond" w:hAnsi="Myriad Pro Cond" w:cs="Times-Roman"/>
          <w:sz w:val="22"/>
          <w:szCs w:val="22"/>
        </w:rPr>
      </w:pPr>
    </w:p>
    <w:p w14:paraId="72DFD6F4" w14:textId="77777777" w:rsidR="003B1BE0" w:rsidRPr="0027679A" w:rsidRDefault="003B1BE0" w:rsidP="0027679A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Form Submission Logic:</w:t>
      </w:r>
    </w:p>
    <w:p w14:paraId="10464AE0" w14:textId="77777777" w:rsidR="003B1BE0" w:rsidRPr="007A3908" w:rsidRDefault="003B1BE0" w:rsidP="0027679A">
      <w:pPr>
        <w:pStyle w:val="ListParagraph"/>
        <w:tabs>
          <w:tab w:val="left" w:pos="940"/>
          <w:tab w:val="left" w:pos="1440"/>
        </w:tabs>
        <w:autoSpaceDE w:val="0"/>
        <w:autoSpaceDN w:val="0"/>
        <w:adjustRightInd w:val="0"/>
        <w:ind w:left="1440"/>
        <w:rPr>
          <w:rFonts w:ascii="Myriad Pro Cond" w:hAnsi="Myriad Pro Cond" w:cs="Times-Roman"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If Zip Code is available</w:t>
      </w:r>
      <w:r w:rsidRPr="007A3908">
        <w:rPr>
          <w:rFonts w:ascii="Myriad Pro Cond" w:hAnsi="Myriad Pro Cond" w:cs="Times-Bold"/>
          <w:sz w:val="22"/>
          <w:szCs w:val="22"/>
        </w:rPr>
        <w:t>:</w:t>
      </w:r>
    </w:p>
    <w:p w14:paraId="73B32D24" w14:textId="182F04B8" w:rsidR="003B1BE0" w:rsidRPr="007A3908" w:rsidRDefault="0027679A" w:rsidP="0027679A">
      <w:pPr>
        <w:pStyle w:val="ListParagraph"/>
        <w:numPr>
          <w:ilvl w:val="2"/>
          <w:numId w:val="8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P</w:t>
      </w:r>
      <w:r w:rsidR="003B1BE0" w:rsidRPr="007A3908">
        <w:rPr>
          <w:rFonts w:ascii="Myriad Pro Cond" w:hAnsi="Myriad Pro Cond" w:cs="Times-Roman"/>
          <w:sz w:val="22"/>
          <w:szCs w:val="22"/>
        </w:rPr>
        <w:t xml:space="preserve">roceed to the Zoom booking </w:t>
      </w:r>
      <w:proofErr w:type="gramStart"/>
      <w:r w:rsidR="003B1BE0" w:rsidRPr="007A3908">
        <w:rPr>
          <w:rFonts w:ascii="Myriad Pro Cond" w:hAnsi="Myriad Pro Cond" w:cs="Times-Roman"/>
          <w:sz w:val="22"/>
          <w:szCs w:val="22"/>
        </w:rPr>
        <w:t>scheduler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</w:t>
      </w:r>
    </w:p>
    <w:p w14:paraId="3BD7C001" w14:textId="5ED4D25F" w:rsidR="003B1BE0" w:rsidRPr="007A3908" w:rsidRDefault="003B1BE0" w:rsidP="0027679A">
      <w:pPr>
        <w:pStyle w:val="ListParagraph"/>
        <w:numPr>
          <w:ilvl w:val="2"/>
          <w:numId w:val="8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Message:</w:t>
      </w:r>
      <w:r w:rsidRPr="007A3908">
        <w:rPr>
          <w:rFonts w:ascii="Myriad Pro Cond" w:hAnsi="Myriad Pro Cond" w:cs="Times-Roman"/>
          <w:sz w:val="22"/>
          <w:szCs w:val="22"/>
        </w:rPr>
        <w:t xml:space="preserve"> " Let's schedule your personal consultation."</w:t>
      </w:r>
    </w:p>
    <w:p w14:paraId="5EEDBF00" w14:textId="259763F3" w:rsidR="003B1BE0" w:rsidRPr="007A3908" w:rsidRDefault="0027679A" w:rsidP="0027679A">
      <w:pPr>
        <w:pStyle w:val="ListParagraph"/>
        <w:tabs>
          <w:tab w:val="left" w:pos="940"/>
          <w:tab w:val="left" w:pos="1440"/>
        </w:tabs>
        <w:autoSpaceDE w:val="0"/>
        <w:autoSpaceDN w:val="0"/>
        <w:adjustRightInd w:val="0"/>
        <w:spacing w:before="240"/>
        <w:ind w:left="144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br/>
      </w:r>
      <w:r w:rsidR="003B1BE0" w:rsidRPr="0027679A">
        <w:rPr>
          <w:rFonts w:ascii="Myriad Pro Cond" w:hAnsi="Myriad Pro Cond" w:cs="Times-Bold"/>
          <w:b/>
          <w:bCs/>
          <w:sz w:val="22"/>
          <w:szCs w:val="22"/>
        </w:rPr>
        <w:t>If Zip Code is not available</w:t>
      </w:r>
      <w:r w:rsidR="003B1BE0" w:rsidRPr="007A3908">
        <w:rPr>
          <w:rFonts w:ascii="Myriad Pro Cond" w:hAnsi="Myriad Pro Cond" w:cs="Times-Bold"/>
          <w:sz w:val="22"/>
          <w:szCs w:val="22"/>
        </w:rPr>
        <w:t>:</w:t>
      </w:r>
    </w:p>
    <w:p w14:paraId="61C55EA1" w14:textId="78EC6C7E" w:rsidR="003B1BE0" w:rsidRPr="007A3908" w:rsidRDefault="0027679A" w:rsidP="0027679A">
      <w:pPr>
        <w:pStyle w:val="ListParagraph"/>
        <w:numPr>
          <w:ilvl w:val="2"/>
          <w:numId w:val="8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Do NOT show the Scheduling </w:t>
      </w:r>
      <w:proofErr w:type="gramStart"/>
      <w:r>
        <w:rPr>
          <w:rFonts w:ascii="Myriad Pro Cond" w:hAnsi="Myriad Pro Cond" w:cs="Times-Roman"/>
          <w:sz w:val="22"/>
          <w:szCs w:val="22"/>
        </w:rPr>
        <w:t>page</w:t>
      </w:r>
      <w:proofErr w:type="gramEnd"/>
    </w:p>
    <w:p w14:paraId="6BCC3B73" w14:textId="77777777" w:rsidR="003B1BE0" w:rsidRPr="007A3908" w:rsidRDefault="003B1BE0" w:rsidP="0027679A">
      <w:pPr>
        <w:pStyle w:val="ListParagraph"/>
        <w:numPr>
          <w:ilvl w:val="2"/>
          <w:numId w:val="8"/>
        </w:numPr>
        <w:tabs>
          <w:tab w:val="left" w:pos="1660"/>
          <w:tab w:val="left" w:pos="216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Message:</w:t>
      </w:r>
      <w:r w:rsidRPr="007A3908">
        <w:rPr>
          <w:rFonts w:ascii="Myriad Pro Cond" w:hAnsi="Myriad Pro Cond" w:cs="Times-Roman"/>
          <w:sz w:val="22"/>
          <w:szCs w:val="22"/>
        </w:rPr>
        <w:t xml:space="preserve"> "Thank you! We will be in touch soon."</w:t>
      </w:r>
    </w:p>
    <w:p w14:paraId="0C3EC3A4" w14:textId="77777777" w:rsidR="0027679A" w:rsidRDefault="0027679A">
      <w:pPr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br w:type="page"/>
      </w:r>
    </w:p>
    <w:p w14:paraId="6E8D45D6" w14:textId="77777777" w:rsidR="0027679A" w:rsidRDefault="0027679A" w:rsidP="007A3908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</w:p>
    <w:p w14:paraId="3C0FB0F9" w14:textId="77777777" w:rsidR="0027679A" w:rsidRDefault="0027679A" w:rsidP="007A3908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</w:p>
    <w:p w14:paraId="15119960" w14:textId="3CBD0FB0" w:rsidR="003B1BE0" w:rsidRPr="0027679A" w:rsidRDefault="003B1BE0" w:rsidP="007A3908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9. Zoom Booking Scheduler</w:t>
      </w:r>
    </w:p>
    <w:p w14:paraId="5F35AF3F" w14:textId="77777777" w:rsidR="003B1BE0" w:rsidRPr="0027679A" w:rsidRDefault="003B1BE0" w:rsidP="0027679A">
      <w:pPr>
        <w:pStyle w:val="ListParagraph"/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7679A">
        <w:rPr>
          <w:rFonts w:ascii="Myriad Pro Cond" w:hAnsi="Myriad Pro Cond" w:cs="Times-Bold"/>
          <w:sz w:val="22"/>
          <w:szCs w:val="22"/>
        </w:rPr>
        <w:t>Headline:</w:t>
      </w:r>
      <w:r w:rsidRPr="0027679A">
        <w:rPr>
          <w:rFonts w:ascii="Myriad Pro Cond" w:hAnsi="Myriad Pro Cond" w:cs="Times-Roman"/>
          <w:sz w:val="22"/>
          <w:szCs w:val="22"/>
        </w:rPr>
        <w:t xml:space="preserve"> "Schedule Your Exclusive Sneak Peek"</w:t>
      </w:r>
    </w:p>
    <w:p w14:paraId="2990E6A5" w14:textId="77777777" w:rsidR="003B1BE0" w:rsidRPr="0027679A" w:rsidRDefault="003B1BE0" w:rsidP="0027679A">
      <w:pPr>
        <w:pStyle w:val="ListParagraph"/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7679A">
        <w:rPr>
          <w:rFonts w:ascii="Myriad Pro Cond" w:hAnsi="Myriad Pro Cond" w:cs="Times-Bold"/>
          <w:sz w:val="22"/>
          <w:szCs w:val="22"/>
        </w:rPr>
        <w:t>Call to Action:</w:t>
      </w:r>
      <w:r w:rsidRPr="0027679A">
        <w:rPr>
          <w:rFonts w:ascii="Myriad Pro Cond" w:hAnsi="Myriad Pro Cond" w:cs="Times-Roman"/>
          <w:sz w:val="22"/>
          <w:szCs w:val="22"/>
        </w:rPr>
        <w:t xml:space="preserve"> "Choose a convenient time for your personal consultation."</w:t>
      </w:r>
    </w:p>
    <w:p w14:paraId="36ED0ADA" w14:textId="77777777" w:rsidR="003B1BE0" w:rsidRPr="0027679A" w:rsidRDefault="003B1BE0" w:rsidP="007A3908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2"/>
          <w:szCs w:val="22"/>
        </w:rPr>
      </w:pPr>
      <w:r w:rsidRPr="0027679A">
        <w:rPr>
          <w:rFonts w:ascii="Myriad Pro Cond" w:hAnsi="Myriad Pro Cond" w:cs="Times-Bold"/>
          <w:b/>
          <w:bCs/>
          <w:sz w:val="22"/>
          <w:szCs w:val="22"/>
        </w:rPr>
        <w:t>10. Footer</w:t>
      </w:r>
    </w:p>
    <w:p w14:paraId="3EC62EE7" w14:textId="2E60DFD8" w:rsidR="003B1BE0" w:rsidRDefault="003B1BE0" w:rsidP="007A3908">
      <w:pPr>
        <w:pStyle w:val="ListParagraph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7A3908">
        <w:rPr>
          <w:rFonts w:ascii="Myriad Pro Cond" w:hAnsi="Myriad Pro Cond" w:cs="Times-Bold"/>
          <w:sz w:val="22"/>
          <w:szCs w:val="22"/>
        </w:rPr>
        <w:t>Content:</w:t>
      </w:r>
      <w:r w:rsidRPr="007A3908">
        <w:rPr>
          <w:rFonts w:ascii="Myriad Pro Cond" w:hAnsi="Myriad Pro Cond" w:cs="Times-Roman"/>
          <w:sz w:val="22"/>
          <w:szCs w:val="22"/>
        </w:rPr>
        <w:t xml:space="preserve"> Standard 1parkplace footer</w:t>
      </w:r>
      <w:r w:rsidR="007A3908">
        <w:rPr>
          <w:rFonts w:ascii="Myriad Pro Cond" w:hAnsi="Myriad Pro Cond" w:cs="Times-Roman"/>
          <w:sz w:val="22"/>
          <w:szCs w:val="22"/>
        </w:rPr>
        <w:t>:</w:t>
      </w:r>
      <w:r w:rsidR="0027679A">
        <w:rPr>
          <w:rFonts w:ascii="Myriad Pro Cond" w:hAnsi="Myriad Pro Cond" w:cs="Times-Roman"/>
          <w:sz w:val="22"/>
          <w:szCs w:val="22"/>
        </w:rPr>
        <w:t xml:space="preserve">  See  </w:t>
      </w:r>
      <w:hyperlink r:id="rId7" w:history="1">
        <w:r w:rsidR="0027679A" w:rsidRPr="00706475">
          <w:rPr>
            <w:rStyle w:val="Hyperlink"/>
            <w:rFonts w:ascii="Myriad Pro Cond" w:hAnsi="Myriad Pro Cond" w:cs="Times-Roman"/>
            <w:sz w:val="22"/>
            <w:szCs w:val="22"/>
          </w:rPr>
          <w:t>https://thegenie.ai</w:t>
        </w:r>
      </w:hyperlink>
      <w:r w:rsidR="0027679A">
        <w:rPr>
          <w:rFonts w:ascii="Myriad Pro Cond" w:hAnsi="Myriad Pro Cond" w:cs="Times-Roman"/>
          <w:sz w:val="22"/>
          <w:szCs w:val="22"/>
        </w:rPr>
        <w:t xml:space="preserve"> </w:t>
      </w:r>
    </w:p>
    <w:p w14:paraId="0696CF94" w14:textId="77777777" w:rsidR="007A3908" w:rsidRPr="007A3908" w:rsidRDefault="007A3908" w:rsidP="007A3908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</w:p>
    <w:p w14:paraId="5402285C" w14:textId="77777777" w:rsidR="003B1BE0" w:rsidRPr="003B1BE0" w:rsidRDefault="003B1BE0" w:rsidP="007A3908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"Copyright © 2024 1parkplace, Inc. All rights reserved."</w:t>
      </w:r>
    </w:p>
    <w:p w14:paraId="71D34675" w14:textId="77777777" w:rsidR="003B1BE0" w:rsidRPr="003B1BE0" w:rsidRDefault="003B1BE0" w:rsidP="007A3908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 xml:space="preserve">"TheGenie.ai | Made with Love in San </w:t>
      </w:r>
      <w:proofErr w:type="gramStart"/>
      <w:r w:rsidRPr="003B1BE0">
        <w:rPr>
          <w:rFonts w:ascii="Myriad Pro Cond" w:hAnsi="Myriad Pro Cond" w:cs="Times-Roman"/>
          <w:sz w:val="22"/>
          <w:szCs w:val="22"/>
        </w:rPr>
        <w:t>Diego</w:t>
      </w:r>
      <w:proofErr w:type="gramEnd"/>
      <w:r w:rsidRPr="003B1BE0">
        <w:rPr>
          <w:rFonts w:ascii="Myriad Pro Cond" w:hAnsi="Myriad Pro Cond" w:cs="Times-Roman"/>
          <w:sz w:val="22"/>
          <w:szCs w:val="22"/>
        </w:rPr>
        <w:t>"</w:t>
      </w:r>
    </w:p>
    <w:p w14:paraId="5142EC11" w14:textId="77777777" w:rsidR="003B1BE0" w:rsidRPr="003B1BE0" w:rsidRDefault="003B1BE0" w:rsidP="007A3908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"US Patent #: 10,713,325"</w:t>
      </w:r>
    </w:p>
    <w:p w14:paraId="0F6721DE" w14:textId="77777777" w:rsidR="003B1BE0" w:rsidRPr="003B1BE0" w:rsidRDefault="003B1BE0" w:rsidP="007A3908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"Power Tools for your Real Estate Business!"</w:t>
      </w:r>
    </w:p>
    <w:p w14:paraId="028B0563" w14:textId="77777777" w:rsidR="003B1BE0" w:rsidRPr="003B1BE0" w:rsidRDefault="003B1BE0" w:rsidP="007A3908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3B1BE0">
        <w:rPr>
          <w:rFonts w:ascii="Myriad Pro Cond" w:hAnsi="Myriad Pro Cond" w:cs="Times-Roman"/>
          <w:sz w:val="22"/>
          <w:szCs w:val="22"/>
        </w:rPr>
        <w:t>"Privacy Policy"</w:t>
      </w:r>
    </w:p>
    <w:p w14:paraId="6718BB02" w14:textId="77777777" w:rsidR="007744E9" w:rsidRPr="003B1BE0" w:rsidRDefault="007744E9" w:rsidP="00CA1A8F">
      <w:pPr>
        <w:rPr>
          <w:rFonts w:ascii="Myriad Pro Cond" w:hAnsi="Myriad Pro Cond"/>
          <w:sz w:val="16"/>
          <w:szCs w:val="16"/>
        </w:rPr>
      </w:pPr>
    </w:p>
    <w:sectPr w:rsidR="007744E9" w:rsidRPr="003B1BE0" w:rsidSect="0027679A">
      <w:headerReference w:type="default" r:id="rId8"/>
      <w:footerReference w:type="default" r:id="rId9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87183" w14:textId="77777777" w:rsidR="00212C23" w:rsidRDefault="00212C23">
      <w:r>
        <w:separator/>
      </w:r>
    </w:p>
  </w:endnote>
  <w:endnote w:type="continuationSeparator" w:id="0">
    <w:p w14:paraId="78F5248F" w14:textId="77777777" w:rsidR="00212C23" w:rsidRDefault="00212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87FCF" w14:textId="1E12984A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291DB8C" wp14:editId="10A086C5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B74E20">
      <w:rPr>
        <w:rFonts w:ascii="Arial" w:hAnsi="Arial" w:cs="Arial"/>
        <w:noProof/>
        <w:color w:val="C0C0C0"/>
        <w:sz w:val="12"/>
        <w:szCs w:val="12"/>
      </w:rPr>
      <w:t>TheGenie.Design Spec for GetGeoSocial.v1.docx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B74E20">
      <w:rPr>
        <w:rFonts w:ascii="Arial" w:hAnsi="Arial" w:cs="Arial"/>
        <w:noProof/>
        <w:color w:val="C0C0C0"/>
        <w:sz w:val="12"/>
        <w:szCs w:val="12"/>
      </w:rPr>
      <w:t>6/27/2024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E0443" w14:textId="77777777" w:rsidR="00212C23" w:rsidRDefault="00212C23">
      <w:r>
        <w:separator/>
      </w:r>
    </w:p>
  </w:footnote>
  <w:footnote w:type="continuationSeparator" w:id="0">
    <w:p w14:paraId="67EFD1AC" w14:textId="77777777" w:rsidR="00212C23" w:rsidRDefault="00212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1A970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9AAF886" wp14:editId="6F0D0BFD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0000012F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925091BA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◦"/>
      <w:lvlJc w:val="left"/>
      <w:pPr>
        <w:ind w:left="1440" w:hanging="360"/>
      </w:pPr>
    </w:lvl>
    <w:lvl w:ilvl="2" w:tplc="000001F7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6FC08AE2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A562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000002BF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19A8C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84D2828"/>
    <w:multiLevelType w:val="hybridMultilevel"/>
    <w:tmpl w:val="68F27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6D1B38"/>
    <w:multiLevelType w:val="hybridMultilevel"/>
    <w:tmpl w:val="C38E9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50235"/>
    <w:multiLevelType w:val="hybridMultilevel"/>
    <w:tmpl w:val="C1BA7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33D7E"/>
    <w:multiLevelType w:val="hybridMultilevel"/>
    <w:tmpl w:val="7D0CB4E6"/>
    <w:lvl w:ilvl="0" w:tplc="0000012E">
      <w:start w:val="1"/>
      <w:numFmt w:val="bullet"/>
      <w:lvlText w:val="◦"/>
      <w:lvlJc w:val="left"/>
      <w:pPr>
        <w:ind w:left="580" w:hanging="360"/>
      </w:pPr>
    </w:lvl>
    <w:lvl w:ilvl="1" w:tplc="04090003" w:tentative="1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abstractNum w:abstractNumId="14" w15:restartNumberingAfterBreak="0">
    <w:nsid w:val="49394137"/>
    <w:multiLevelType w:val="hybridMultilevel"/>
    <w:tmpl w:val="73480F1C"/>
    <w:lvl w:ilvl="0" w:tplc="00000066">
      <w:start w:val="1"/>
      <w:numFmt w:val="bullet"/>
      <w:lvlText w:val="◦"/>
      <w:lvlJc w:val="left"/>
      <w:pPr>
        <w:ind w:left="16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◦"/>
      <w:lvlJc w:val="left"/>
      <w:pPr>
        <w:ind w:left="2380" w:hanging="360"/>
      </w:pPr>
    </w:lvl>
    <w:lvl w:ilvl="4" w:tplc="FFFFFFFF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 w15:restartNumberingAfterBreak="0">
    <w:nsid w:val="496D1ABC"/>
    <w:multiLevelType w:val="hybridMultilevel"/>
    <w:tmpl w:val="275442CC"/>
    <w:lvl w:ilvl="0" w:tplc="FFFFFFFF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0000066">
      <w:start w:val="1"/>
      <w:numFmt w:val="bullet"/>
      <w:lvlText w:val="◦"/>
      <w:lvlJc w:val="left"/>
      <w:pPr>
        <w:ind w:left="2380" w:hanging="360"/>
      </w:pPr>
    </w:lvl>
    <w:lvl w:ilvl="4" w:tplc="FFFFFFFF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6" w15:restartNumberingAfterBreak="0">
    <w:nsid w:val="4FB22491"/>
    <w:multiLevelType w:val="hybridMultilevel"/>
    <w:tmpl w:val="0AAE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74380"/>
    <w:multiLevelType w:val="hybridMultilevel"/>
    <w:tmpl w:val="70306550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F27EF"/>
    <w:multiLevelType w:val="hybridMultilevel"/>
    <w:tmpl w:val="D1343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abstractNum w:abstractNumId="19" w15:restartNumberingAfterBreak="0">
    <w:nsid w:val="5A6C1793"/>
    <w:multiLevelType w:val="hybridMultilevel"/>
    <w:tmpl w:val="0D0A9722"/>
    <w:lvl w:ilvl="0" w:tplc="00000066">
      <w:start w:val="1"/>
      <w:numFmt w:val="bullet"/>
      <w:lvlText w:val="◦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90475"/>
    <w:multiLevelType w:val="hybridMultilevel"/>
    <w:tmpl w:val="DB20D6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0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abstractNum w:abstractNumId="21" w15:restartNumberingAfterBreak="0">
    <w:nsid w:val="738D49C6"/>
    <w:multiLevelType w:val="hybridMultilevel"/>
    <w:tmpl w:val="A2AE7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023E50"/>
    <w:multiLevelType w:val="hybridMultilevel"/>
    <w:tmpl w:val="343EB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E53AB2"/>
    <w:multiLevelType w:val="hybridMultilevel"/>
    <w:tmpl w:val="4DE497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5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00" w:hanging="360"/>
      </w:pPr>
      <w:rPr>
        <w:rFonts w:ascii="Wingdings" w:hAnsi="Wingdings" w:hint="default"/>
      </w:rPr>
    </w:lvl>
    <w:lvl w:ilvl="3" w:tplc="00000066">
      <w:start w:val="1"/>
      <w:numFmt w:val="bullet"/>
      <w:lvlText w:val="◦"/>
      <w:lvlJc w:val="left"/>
      <w:pPr>
        <w:ind w:left="2020" w:hanging="360"/>
      </w:pPr>
    </w:lvl>
    <w:lvl w:ilvl="4" w:tplc="FFFFFFFF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</w:abstractNum>
  <w:num w:numId="1" w16cid:durableId="1144735238">
    <w:abstractNumId w:val="0"/>
  </w:num>
  <w:num w:numId="2" w16cid:durableId="696201385">
    <w:abstractNumId w:val="1"/>
  </w:num>
  <w:num w:numId="3" w16cid:durableId="222646341">
    <w:abstractNumId w:val="2"/>
  </w:num>
  <w:num w:numId="4" w16cid:durableId="1039670597">
    <w:abstractNumId w:val="3"/>
  </w:num>
  <w:num w:numId="5" w16cid:durableId="347567090">
    <w:abstractNumId w:val="4"/>
  </w:num>
  <w:num w:numId="6" w16cid:durableId="1262572196">
    <w:abstractNumId w:val="5"/>
  </w:num>
  <w:num w:numId="7" w16cid:durableId="509024168">
    <w:abstractNumId w:val="6"/>
  </w:num>
  <w:num w:numId="8" w16cid:durableId="842207905">
    <w:abstractNumId w:val="7"/>
  </w:num>
  <w:num w:numId="9" w16cid:durableId="1835295638">
    <w:abstractNumId w:val="8"/>
  </w:num>
  <w:num w:numId="10" w16cid:durableId="1066147611">
    <w:abstractNumId w:val="9"/>
  </w:num>
  <w:num w:numId="11" w16cid:durableId="100689997">
    <w:abstractNumId w:val="12"/>
  </w:num>
  <w:num w:numId="12" w16cid:durableId="1851941841">
    <w:abstractNumId w:val="11"/>
  </w:num>
  <w:num w:numId="13" w16cid:durableId="105853559">
    <w:abstractNumId w:val="16"/>
  </w:num>
  <w:num w:numId="14" w16cid:durableId="644357248">
    <w:abstractNumId w:val="13"/>
  </w:num>
  <w:num w:numId="15" w16cid:durableId="629556822">
    <w:abstractNumId w:val="18"/>
  </w:num>
  <w:num w:numId="16" w16cid:durableId="143544159">
    <w:abstractNumId w:val="23"/>
  </w:num>
  <w:num w:numId="17" w16cid:durableId="623275768">
    <w:abstractNumId w:val="20"/>
  </w:num>
  <w:num w:numId="18" w16cid:durableId="1682272160">
    <w:abstractNumId w:val="15"/>
  </w:num>
  <w:num w:numId="19" w16cid:durableId="749236352">
    <w:abstractNumId w:val="14"/>
  </w:num>
  <w:num w:numId="20" w16cid:durableId="307906012">
    <w:abstractNumId w:val="19"/>
  </w:num>
  <w:num w:numId="21" w16cid:durableId="137651839">
    <w:abstractNumId w:val="21"/>
  </w:num>
  <w:num w:numId="22" w16cid:durableId="1783724832">
    <w:abstractNumId w:val="17"/>
  </w:num>
  <w:num w:numId="23" w16cid:durableId="875653919">
    <w:abstractNumId w:val="22"/>
  </w:num>
  <w:num w:numId="24" w16cid:durableId="4036020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E0"/>
    <w:rsid w:val="000A2989"/>
    <w:rsid w:val="000E42E8"/>
    <w:rsid w:val="00160ADC"/>
    <w:rsid w:val="00212C23"/>
    <w:rsid w:val="0024052F"/>
    <w:rsid w:val="0027679A"/>
    <w:rsid w:val="00310FDB"/>
    <w:rsid w:val="0031195B"/>
    <w:rsid w:val="003B1BE0"/>
    <w:rsid w:val="00410927"/>
    <w:rsid w:val="004477E0"/>
    <w:rsid w:val="00483751"/>
    <w:rsid w:val="004A3D35"/>
    <w:rsid w:val="00576B8A"/>
    <w:rsid w:val="006B0836"/>
    <w:rsid w:val="007700D1"/>
    <w:rsid w:val="007744E9"/>
    <w:rsid w:val="007A3908"/>
    <w:rsid w:val="00847E22"/>
    <w:rsid w:val="008F7968"/>
    <w:rsid w:val="00911BAB"/>
    <w:rsid w:val="009D25F0"/>
    <w:rsid w:val="00A22C76"/>
    <w:rsid w:val="00A936E4"/>
    <w:rsid w:val="00B74E20"/>
    <w:rsid w:val="00B836C0"/>
    <w:rsid w:val="00BB2153"/>
    <w:rsid w:val="00CA1A8F"/>
    <w:rsid w:val="00CD36E9"/>
    <w:rsid w:val="00D73013"/>
    <w:rsid w:val="00DB5DE9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EA512"/>
  <w15:chartTrackingRefBased/>
  <w15:docId w15:val="{C6EF284E-1CF1-4D48-B9DE-53933216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1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hegenie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0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3</cp:revision>
  <cp:lastPrinted>2024-06-28T01:02:00Z</cp:lastPrinted>
  <dcterms:created xsi:type="dcterms:W3CDTF">2024-06-28T01:02:00Z</dcterms:created>
  <dcterms:modified xsi:type="dcterms:W3CDTF">2024-06-28T01:03:00Z</dcterms:modified>
</cp:coreProperties>
</file>