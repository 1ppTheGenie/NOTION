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31B23" w14:textId="369260FC" w:rsidR="00F01A62" w:rsidRPr="00F01A62" w:rsidRDefault="00F01A62" w:rsidP="00CA1A8F">
      <w:pPr>
        <w:rPr>
          <w:rFonts w:ascii="Proxima Nova Alt ExCn Rg" w:hAnsi="Proxima Nova Alt ExCn Rg"/>
          <w:sz w:val="36"/>
          <w:szCs w:val="36"/>
        </w:rPr>
      </w:pPr>
      <w:r w:rsidRPr="00F01A62">
        <w:rPr>
          <w:rFonts w:ascii="Proxima Nova Alt ExCn Rg" w:hAnsi="Proxima Nova Alt ExCn Rg"/>
          <w:sz w:val="36"/>
          <w:szCs w:val="36"/>
        </w:rPr>
        <w:t>TheGenie.ai – Marketing Kit Inventory</w:t>
      </w:r>
    </w:p>
    <w:p w14:paraId="18AA2116" w14:textId="77777777" w:rsidR="00F01A62" w:rsidRPr="00F01A62" w:rsidRDefault="00F01A62" w:rsidP="00CA1A8F">
      <w:pPr>
        <w:rPr>
          <w:rFonts w:ascii="Proxima Nova Alt ExCn Rg" w:hAnsi="Proxima Nova Alt ExCn Rg"/>
          <w:sz w:val="22"/>
          <w:szCs w:val="22"/>
        </w:rPr>
      </w:pPr>
    </w:p>
    <w:p w14:paraId="68D2E114" w14:textId="77777777" w:rsidR="00F01A62" w:rsidRPr="00F01A62" w:rsidRDefault="00F01A62" w:rsidP="00CA1A8F">
      <w:pPr>
        <w:rPr>
          <w:rFonts w:ascii="Proxima Nova Alt ExCn Rg" w:hAnsi="Proxima Nova Alt ExCn Rg"/>
          <w:sz w:val="22"/>
          <w:szCs w:val="22"/>
        </w:rPr>
      </w:pPr>
    </w:p>
    <w:p w14:paraId="7EA389AB" w14:textId="33E0AFC0" w:rsidR="007744E9" w:rsidRPr="00F01A62" w:rsidRDefault="00F01A62" w:rsidP="00CA1A8F">
      <w:pPr>
        <w:rPr>
          <w:rFonts w:ascii="Proxima Nova Alt ExCn Rg" w:hAnsi="Proxima Nova Alt ExCn Rg"/>
          <w:sz w:val="22"/>
          <w:szCs w:val="22"/>
        </w:rPr>
      </w:pPr>
      <w:r w:rsidRPr="00F01A62">
        <w:rPr>
          <w:rFonts w:ascii="Proxima Nova Alt ExCn Rg" w:hAnsi="Proxima Nova Alt ExCn Rg"/>
          <w:sz w:val="22"/>
          <w:szCs w:val="22"/>
        </w:rPr>
        <w:t xml:space="preserve">Develop the kits below to be </w:t>
      </w:r>
      <w:proofErr w:type="gramStart"/>
      <w:r w:rsidRPr="00F01A62">
        <w:rPr>
          <w:rFonts w:ascii="Proxima Nova Alt ExCn Rg" w:hAnsi="Proxima Nova Alt ExCn Rg"/>
          <w:sz w:val="22"/>
          <w:szCs w:val="22"/>
        </w:rPr>
        <w:t>turn key</w:t>
      </w:r>
      <w:proofErr w:type="gramEnd"/>
      <w:r w:rsidRPr="00F01A62">
        <w:rPr>
          <w:rFonts w:ascii="Proxima Nova Alt ExCn Rg" w:hAnsi="Proxima Nova Alt ExCn Rg"/>
          <w:sz w:val="22"/>
          <w:szCs w:val="22"/>
        </w:rPr>
        <w:t xml:space="preserve">, specialized, with instructions.  Essence of kit is to have complete content kits for each subject to be used for marketing. </w:t>
      </w:r>
    </w:p>
    <w:p w14:paraId="29C2DE8E" w14:textId="77777777" w:rsidR="00F01A62" w:rsidRPr="00F01A62" w:rsidRDefault="00F01A62" w:rsidP="00CA1A8F">
      <w:pPr>
        <w:rPr>
          <w:rFonts w:ascii="Proxima Nova Alt ExCn Rg" w:hAnsi="Proxima Nova Alt ExCn Rg"/>
          <w:sz w:val="18"/>
          <w:szCs w:val="18"/>
        </w:rPr>
      </w:pPr>
    </w:p>
    <w:p w14:paraId="62E560C0" w14:textId="77777777" w:rsidR="007744E9" w:rsidRPr="00F01A62" w:rsidRDefault="007744E9" w:rsidP="00CA1A8F">
      <w:pPr>
        <w:rPr>
          <w:rFonts w:ascii="Proxima Nova Alt ExCn Rg" w:hAnsi="Proxima Nova Alt ExCn Rg"/>
          <w:sz w:val="18"/>
          <w:szCs w:val="18"/>
        </w:rPr>
      </w:pPr>
    </w:p>
    <w:p w14:paraId="33DCE139" w14:textId="77777777" w:rsidR="00F01A62" w:rsidRPr="00F01A62" w:rsidRDefault="00F01A62" w:rsidP="00F01A62">
      <w:pPr>
        <w:ind w:left="360"/>
        <w:rPr>
          <w:rFonts w:ascii="Proxima Nova Alt ExCn Rg" w:hAnsi="Proxima Nova Alt ExCn Rg"/>
          <w:b/>
          <w:bCs/>
        </w:rPr>
      </w:pPr>
      <w:r w:rsidRPr="00F01A62">
        <w:rPr>
          <w:rFonts w:ascii="Proxima Nova Alt ExCn Rg" w:hAnsi="Proxima Nova Alt ExCn Rg"/>
          <w:b/>
          <w:bCs/>
        </w:rPr>
        <w:t xml:space="preserve">CREATE REAL MARKETING KITS for transactional </w:t>
      </w:r>
      <w:proofErr w:type="gramStart"/>
      <w:r w:rsidRPr="00F01A62">
        <w:rPr>
          <w:rFonts w:ascii="Proxima Nova Alt ExCn Rg" w:hAnsi="Proxima Nova Alt ExCn Rg"/>
          <w:b/>
          <w:bCs/>
        </w:rPr>
        <w:t>scenarios</w:t>
      </w:r>
      <w:proofErr w:type="gramEnd"/>
      <w:r w:rsidRPr="00F01A62">
        <w:rPr>
          <w:rFonts w:ascii="Proxima Nova Alt ExCn Rg" w:hAnsi="Proxima Nova Alt ExCn Rg"/>
          <w:b/>
          <w:bCs/>
        </w:rPr>
        <w:t xml:space="preserve">  </w:t>
      </w:r>
    </w:p>
    <w:p w14:paraId="3BB9218C" w14:textId="77777777" w:rsidR="00F01A62" w:rsidRPr="00F01A62" w:rsidRDefault="00F01A62" w:rsidP="00F01A62">
      <w:pPr>
        <w:ind w:left="360"/>
        <w:rPr>
          <w:rFonts w:ascii="Proxima Nova Alt ExCn Rg" w:hAnsi="Proxima Nova Alt ExCn Rg"/>
          <w:sz w:val="22"/>
          <w:szCs w:val="22"/>
        </w:rPr>
      </w:pPr>
      <w:r w:rsidRPr="00F01A62">
        <w:rPr>
          <w:rFonts w:ascii="Proxima Nova Alt ExCn Rg" w:hAnsi="Proxima Nova Alt ExCn Rg"/>
          <w:sz w:val="22"/>
          <w:szCs w:val="22"/>
        </w:rPr>
        <w:t>- Actionable Assets and Instructions for USE</w:t>
      </w:r>
    </w:p>
    <w:p w14:paraId="4848C988" w14:textId="77777777" w:rsidR="00F01A62" w:rsidRPr="00F01A62" w:rsidRDefault="00F01A62" w:rsidP="00F01A62">
      <w:pPr>
        <w:spacing w:after="240"/>
        <w:ind w:left="360"/>
        <w:rPr>
          <w:rFonts w:ascii="Proxima Nova Alt ExCn Rg" w:hAnsi="Proxima Nova Alt ExCn Rg"/>
          <w:sz w:val="22"/>
          <w:szCs w:val="22"/>
        </w:rPr>
      </w:pPr>
      <w:r w:rsidRPr="00F01A62">
        <w:rPr>
          <w:rFonts w:ascii="Proxima Nova Alt ExCn Rg" w:hAnsi="Proxima Nova Alt ExCn Rg"/>
          <w:sz w:val="22"/>
          <w:szCs w:val="22"/>
        </w:rPr>
        <w:t>- Create SOP for each &amp; select SME’s</w:t>
      </w:r>
    </w:p>
    <w:p w14:paraId="2B683FCC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Farming – 52 Unique Campaigns</w:t>
      </w:r>
    </w:p>
    <w:p w14:paraId="59644355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Community Engagement – Local &amp; Industry Content</w:t>
      </w:r>
    </w:p>
    <w:p w14:paraId="767805FE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Buyer Journey</w:t>
      </w:r>
    </w:p>
    <w:p w14:paraId="758AD39C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Cash Offer</w:t>
      </w:r>
    </w:p>
    <w:p w14:paraId="69E50F11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Empty Nesting</w:t>
      </w:r>
    </w:p>
    <w:p w14:paraId="137FE1B6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 xml:space="preserve">Improve To Move </w:t>
      </w:r>
    </w:p>
    <w:p w14:paraId="2C02B120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Expired</w:t>
      </w:r>
    </w:p>
    <w:p w14:paraId="7E51E054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Divorce</w:t>
      </w:r>
    </w:p>
    <w:p w14:paraId="2617F033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Defaults</w:t>
      </w:r>
    </w:p>
    <w:p w14:paraId="7F66ADC3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Death</w:t>
      </w:r>
    </w:p>
    <w:p w14:paraId="21251EDB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Pre-Listing</w:t>
      </w:r>
    </w:p>
    <w:p w14:paraId="281D8BB4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Seller Journey - Listing Presentation w FLASH CMA</w:t>
      </w:r>
    </w:p>
    <w:p w14:paraId="1085518F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 xml:space="preserve">Seller Did Not Sign 30 </w:t>
      </w:r>
      <w:proofErr w:type="gramStart"/>
      <w:r w:rsidRPr="00F01A62">
        <w:rPr>
          <w:rFonts w:ascii="Proxima Nova Alt ExCn Rg" w:hAnsi="Proxima Nova Alt ExCn Rg"/>
        </w:rPr>
        <w:t>day</w:t>
      </w:r>
      <w:proofErr w:type="gramEnd"/>
    </w:p>
    <w:p w14:paraId="65969444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Coming Soon</w:t>
      </w:r>
    </w:p>
    <w:p w14:paraId="5CC2F32E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Active Listing</w:t>
      </w:r>
    </w:p>
    <w:p w14:paraId="3DF81CEE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Seller Update</w:t>
      </w:r>
    </w:p>
    <w:p w14:paraId="727A9B8B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Under Contract</w:t>
      </w:r>
    </w:p>
    <w:p w14:paraId="64AE0F77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Open House</w:t>
      </w:r>
    </w:p>
    <w:p w14:paraId="04943EB2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Under Contract</w:t>
      </w:r>
    </w:p>
    <w:p w14:paraId="4635ECCF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Just Closed</w:t>
      </w:r>
    </w:p>
    <w:p w14:paraId="1DCA993E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Client for life - CRM</w:t>
      </w:r>
    </w:p>
    <w:p w14:paraId="0065A36A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Sale Anniversary</w:t>
      </w:r>
    </w:p>
    <w:p w14:paraId="563ABC59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proofErr w:type="spellStart"/>
      <w:r w:rsidRPr="00F01A62">
        <w:rPr>
          <w:rFonts w:ascii="Proxima Nova Alt ExCn Rg" w:hAnsi="Proxima Nova Alt ExCn Rg"/>
        </w:rPr>
        <w:t>HomeOwner</w:t>
      </w:r>
      <w:proofErr w:type="spellEnd"/>
      <w:r w:rsidRPr="00F01A62">
        <w:rPr>
          <w:rFonts w:ascii="Proxima Nova Alt ExCn Rg" w:hAnsi="Proxima Nova Alt ExCn Rg"/>
        </w:rPr>
        <w:t xml:space="preserve"> Workshops</w:t>
      </w:r>
    </w:p>
    <w:p w14:paraId="26588DEF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Thanksgiving Pie kit</w:t>
      </w:r>
    </w:p>
    <w:p w14:paraId="2E49C565" w14:textId="77777777" w:rsidR="00F01A62" w:rsidRPr="00F01A62" w:rsidRDefault="00F01A62" w:rsidP="00F01A62">
      <w:pPr>
        <w:pStyle w:val="ListParagraph"/>
        <w:numPr>
          <w:ilvl w:val="0"/>
          <w:numId w:val="1"/>
        </w:numPr>
        <w:spacing w:line="276" w:lineRule="auto"/>
        <w:rPr>
          <w:rFonts w:ascii="Proxima Nova Alt ExCn Rg" w:hAnsi="Proxima Nova Alt ExCn Rg"/>
        </w:rPr>
      </w:pPr>
      <w:r w:rsidRPr="00F01A62">
        <w:rPr>
          <w:rFonts w:ascii="Proxima Nova Alt ExCn Rg" w:hAnsi="Proxima Nova Alt ExCn Rg"/>
        </w:rPr>
        <w:t>Letters To Santa kit</w:t>
      </w:r>
    </w:p>
    <w:p w14:paraId="14BD9ADE" w14:textId="77777777" w:rsidR="007744E9" w:rsidRPr="00F01A62" w:rsidRDefault="007744E9" w:rsidP="00CA1A8F">
      <w:pPr>
        <w:rPr>
          <w:rFonts w:ascii="Proxima Nova Alt ExCn Rg" w:hAnsi="Proxima Nova Alt ExCn Rg"/>
          <w:sz w:val="18"/>
          <w:szCs w:val="18"/>
        </w:rPr>
      </w:pPr>
    </w:p>
    <w:sectPr w:rsidR="007744E9" w:rsidRPr="00F01A62" w:rsidSect="00F01A62">
      <w:headerReference w:type="default" r:id="rId7"/>
      <w:footerReference w:type="default" r:id="rId8"/>
      <w:pgSz w:w="12240" w:h="15840" w:code="1"/>
      <w:pgMar w:top="1584" w:right="1987" w:bottom="1800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B2F3C" w14:textId="77777777" w:rsidR="00B95B76" w:rsidRDefault="00B95B76">
      <w:r>
        <w:separator/>
      </w:r>
    </w:p>
  </w:endnote>
  <w:endnote w:type="continuationSeparator" w:id="0">
    <w:p w14:paraId="61ED8116" w14:textId="77777777" w:rsidR="00B95B76" w:rsidRDefault="00B95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Alt ExCn Rg">
    <w:panose1 w:val="02000506030000020004"/>
    <w:charset w:val="4D"/>
    <w:family w:val="auto"/>
    <w:notTrueType/>
    <w:pitch w:val="variable"/>
    <w:sig w:usb0="800000AF" w:usb1="5000E0FB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C093A" w14:textId="77777777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A3303C1" wp14:editId="7223E305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F01A62">
      <w:rPr>
        <w:rFonts w:ascii="Arial" w:hAnsi="Arial" w:cs="Arial"/>
        <w:noProof/>
        <w:color w:val="C0C0C0"/>
        <w:sz w:val="12"/>
        <w:szCs w:val="12"/>
      </w:rPr>
      <w:t>Document6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F01A62">
      <w:rPr>
        <w:rFonts w:ascii="Arial" w:hAnsi="Arial" w:cs="Arial"/>
        <w:noProof/>
        <w:color w:val="C0C0C0"/>
        <w:sz w:val="12"/>
        <w:szCs w:val="12"/>
      </w:rPr>
      <w:t>7/25/2024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6E914" w14:textId="77777777" w:rsidR="00B95B76" w:rsidRDefault="00B95B76">
      <w:r>
        <w:separator/>
      </w:r>
    </w:p>
  </w:footnote>
  <w:footnote w:type="continuationSeparator" w:id="0">
    <w:p w14:paraId="33899C12" w14:textId="77777777" w:rsidR="00B95B76" w:rsidRDefault="00B95B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5A8AA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1BDE0559" wp14:editId="2F7FF050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67E20"/>
    <w:multiLevelType w:val="hybridMultilevel"/>
    <w:tmpl w:val="B582E5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5810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62"/>
    <w:rsid w:val="000A2989"/>
    <w:rsid w:val="00160ADC"/>
    <w:rsid w:val="0024052F"/>
    <w:rsid w:val="00310FDB"/>
    <w:rsid w:val="0031195B"/>
    <w:rsid w:val="00410927"/>
    <w:rsid w:val="00483751"/>
    <w:rsid w:val="004A3D35"/>
    <w:rsid w:val="00576B8A"/>
    <w:rsid w:val="006B0836"/>
    <w:rsid w:val="007700D1"/>
    <w:rsid w:val="007744E9"/>
    <w:rsid w:val="00847E22"/>
    <w:rsid w:val="008F7968"/>
    <w:rsid w:val="00911BAB"/>
    <w:rsid w:val="009D25F0"/>
    <w:rsid w:val="00A22C76"/>
    <w:rsid w:val="00A936E4"/>
    <w:rsid w:val="00B836C0"/>
    <w:rsid w:val="00B95B76"/>
    <w:rsid w:val="00BB2153"/>
    <w:rsid w:val="00CA1A8F"/>
    <w:rsid w:val="00CD36E9"/>
    <w:rsid w:val="00D73013"/>
    <w:rsid w:val="00DB5DE9"/>
    <w:rsid w:val="00E16DA1"/>
    <w:rsid w:val="00EC1C5A"/>
    <w:rsid w:val="00EF31DA"/>
    <w:rsid w:val="00F01A62"/>
    <w:rsid w:val="00FB4196"/>
    <w:rsid w:val="00FB58F2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C36CA9"/>
  <w15:chartTrackingRefBased/>
  <w15:docId w15:val="{DC23CB3C-5685-0140-82FC-B073A8A90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01A62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01A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6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1</cp:revision>
  <cp:lastPrinted>2003-04-16T20:04:00Z</cp:lastPrinted>
  <dcterms:created xsi:type="dcterms:W3CDTF">2024-07-25T05:55:00Z</dcterms:created>
  <dcterms:modified xsi:type="dcterms:W3CDTF">2024-07-25T06:01:00Z</dcterms:modified>
</cp:coreProperties>
</file>