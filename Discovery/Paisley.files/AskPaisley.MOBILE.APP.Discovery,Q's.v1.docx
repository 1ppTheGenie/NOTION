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0751F" w14:textId="32AD60B8" w:rsidR="00EC13DD" w:rsidRPr="00EC13DD" w:rsidRDefault="00EC13DD" w:rsidP="00EC13DD">
      <w:pPr>
        <w:spacing w:before="100" w:beforeAutospacing="1" w:after="100" w:afterAutospacing="1"/>
        <w:outlineLvl w:val="2"/>
        <w:rPr>
          <w:rFonts w:ascii="Proxima Nova Alt ExCn Rg" w:hAnsi="Proxima Nova Alt ExCn Rg" w:cstheme="minorHAnsi"/>
          <w:b/>
          <w:bCs/>
          <w:sz w:val="28"/>
          <w:szCs w:val="28"/>
        </w:rPr>
      </w:pPr>
      <w:r>
        <w:rPr>
          <w:rFonts w:ascii="Proxima Nova Alt ExCn Rg" w:hAnsi="Proxima Nova Alt ExCn Rg" w:cstheme="minorHAnsi"/>
          <w:b/>
          <w:bCs/>
          <w:sz w:val="28"/>
          <w:szCs w:val="28"/>
        </w:rPr>
        <w:t xml:space="preserve">AskPaisley.com – New Site and Mobile Ap </w:t>
      </w:r>
      <w:r w:rsidRPr="00EC13DD">
        <w:rPr>
          <w:rFonts w:ascii="Proxima Nova Alt ExCn Rg" w:hAnsi="Proxima Nova Alt ExCn Rg" w:cstheme="minorHAnsi"/>
          <w:b/>
          <w:bCs/>
          <w:sz w:val="28"/>
          <w:szCs w:val="28"/>
        </w:rPr>
        <w:t>Discovery Questions</w:t>
      </w:r>
    </w:p>
    <w:p w14:paraId="7B99EAAB"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General Questions</w:t>
      </w:r>
    </w:p>
    <w:p w14:paraId="5ACC9C1A" w14:textId="77777777" w:rsidR="00EC13DD" w:rsidRPr="00EC13DD" w:rsidRDefault="00EC13DD" w:rsidP="00EC13DD">
      <w:pPr>
        <w:numPr>
          <w:ilvl w:val="0"/>
          <w:numId w:val="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User Base</w:t>
      </w:r>
      <w:r w:rsidRPr="00EC13DD">
        <w:rPr>
          <w:rFonts w:ascii="Proxima Nova Alt ExCn Rg" w:hAnsi="Proxima Nova Alt ExCn Rg" w:cstheme="minorHAnsi"/>
          <w:sz w:val="21"/>
          <w:szCs w:val="21"/>
        </w:rPr>
        <w:t>:</w:t>
      </w:r>
    </w:p>
    <w:p w14:paraId="5B2D42B5" w14:textId="77777777" w:rsidR="00EC13DD" w:rsidRPr="002B524B" w:rsidRDefault="00EC13DD" w:rsidP="00EC13DD">
      <w:pPr>
        <w:numPr>
          <w:ilvl w:val="1"/>
          <w:numId w:val="1"/>
        </w:numPr>
        <w:spacing w:before="100" w:beforeAutospacing="1"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Who are the primary users of this integration?</w:t>
      </w:r>
      <w:r w:rsidRPr="002B524B">
        <w:rPr>
          <w:rFonts w:ascii="Proxima Nova Alt ExCn Rg" w:hAnsi="Proxima Nova Alt ExCn Rg" w:cstheme="minorHAnsi"/>
          <w:b/>
          <w:bCs/>
          <w:sz w:val="21"/>
          <w:szCs w:val="21"/>
        </w:rPr>
        <w:t xml:space="preserve"> </w:t>
      </w:r>
    </w:p>
    <w:p w14:paraId="768D868E" w14:textId="7741B892" w:rsidR="00EC13DD" w:rsidRDefault="00EC13DD" w:rsidP="00EC13DD">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Real Estate Professionals and their Marketing Staff </w:t>
      </w:r>
    </w:p>
    <w:p w14:paraId="06DE8A83" w14:textId="09963C8B" w:rsidR="00EC13DD" w:rsidRDefault="00EC13DD" w:rsidP="00EC13DD">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Real Estate Brokers</w:t>
      </w:r>
    </w:p>
    <w:p w14:paraId="76B5F154" w14:textId="4EB82EC2" w:rsidR="00EC13DD" w:rsidRDefault="00EC13DD" w:rsidP="00EC13DD">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Real Estate Teams</w:t>
      </w:r>
    </w:p>
    <w:p w14:paraId="7C288D60" w14:textId="77777777" w:rsidR="002B524B" w:rsidRPr="002B524B" w:rsidRDefault="002B524B" w:rsidP="002B524B">
      <w:pPr>
        <w:numPr>
          <w:ilvl w:val="1"/>
          <w:numId w:val="1"/>
        </w:numPr>
        <w:spacing w:before="240"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What are their main use cases?</w:t>
      </w:r>
      <w:r w:rsidRPr="002B524B">
        <w:rPr>
          <w:rFonts w:ascii="Proxima Nova Alt ExCn Rg" w:hAnsi="Proxima Nova Alt ExCn Rg" w:cstheme="minorHAnsi"/>
          <w:b/>
          <w:bCs/>
          <w:sz w:val="21"/>
          <w:szCs w:val="21"/>
        </w:rPr>
        <w:t xml:space="preserve"> </w:t>
      </w:r>
    </w:p>
    <w:p w14:paraId="3AC489B8" w14:textId="2F66E48A" w:rsidR="002B524B" w:rsidRPr="006D1D17" w:rsidRDefault="006D1D17" w:rsidP="002B524B">
      <w:pPr>
        <w:numPr>
          <w:ilvl w:val="2"/>
          <w:numId w:val="1"/>
        </w:numPr>
        <w:spacing w:before="100" w:beforeAutospacing="1" w:after="100" w:afterAutospacing="1"/>
        <w:rPr>
          <w:rFonts w:ascii="Proxima Nova Alt ExCn Rg" w:hAnsi="Proxima Nova Alt ExCn Rg" w:cstheme="minorHAnsi"/>
          <w:b/>
          <w:bCs/>
          <w:sz w:val="21"/>
          <w:szCs w:val="21"/>
        </w:rPr>
      </w:pPr>
      <w:r>
        <w:rPr>
          <w:rFonts w:ascii="Proxima Nova Alt ExCn Rg" w:hAnsi="Proxima Nova Alt ExCn Rg" w:cstheme="minorHAnsi"/>
          <w:b/>
          <w:bCs/>
          <w:sz w:val="21"/>
          <w:szCs w:val="21"/>
        </w:rPr>
        <w:t>Generate</w:t>
      </w:r>
      <w:r w:rsidR="002B524B" w:rsidRPr="006D1D17">
        <w:rPr>
          <w:rFonts w:ascii="Proxima Nova Alt ExCn Rg" w:hAnsi="Proxima Nova Alt ExCn Rg" w:cstheme="minorHAnsi"/>
          <w:b/>
          <w:bCs/>
          <w:sz w:val="21"/>
          <w:szCs w:val="21"/>
        </w:rPr>
        <w:t xml:space="preserve"> marketing content and turnkey kits for various use case </w:t>
      </w:r>
      <w:proofErr w:type="gramStart"/>
      <w:r w:rsidR="002B524B" w:rsidRPr="006D1D17">
        <w:rPr>
          <w:rFonts w:ascii="Proxima Nova Alt ExCn Rg" w:hAnsi="Proxima Nova Alt ExCn Rg" w:cstheme="minorHAnsi"/>
          <w:b/>
          <w:bCs/>
          <w:sz w:val="21"/>
          <w:szCs w:val="21"/>
        </w:rPr>
        <w:t>scenarios</w:t>
      </w:r>
      <w:proofErr w:type="gramEnd"/>
      <w:r w:rsidR="002B524B" w:rsidRPr="006D1D17">
        <w:rPr>
          <w:rFonts w:ascii="Proxima Nova Alt ExCn Rg" w:hAnsi="Proxima Nova Alt ExCn Rg" w:cstheme="minorHAnsi"/>
          <w:b/>
          <w:bCs/>
          <w:sz w:val="21"/>
          <w:szCs w:val="21"/>
        </w:rPr>
        <w:t xml:space="preserve"> </w:t>
      </w:r>
    </w:p>
    <w:p w14:paraId="20E43CC6" w14:textId="77777777" w:rsidR="002B524B" w:rsidRDefault="002B524B" w:rsidP="002B524B">
      <w:pPr>
        <w:numPr>
          <w:ilvl w:val="3"/>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Compose marketing content for REALTORs, </w:t>
      </w:r>
      <w:proofErr w:type="gramStart"/>
      <w:r>
        <w:rPr>
          <w:rFonts w:ascii="Proxima Nova Alt ExCn Rg" w:hAnsi="Proxima Nova Alt ExCn Rg" w:cstheme="minorHAnsi"/>
          <w:sz w:val="21"/>
          <w:szCs w:val="21"/>
        </w:rPr>
        <w:t>Brokers</w:t>
      </w:r>
      <w:proofErr w:type="gramEnd"/>
      <w:r>
        <w:rPr>
          <w:rFonts w:ascii="Proxima Nova Alt ExCn Rg" w:hAnsi="Proxima Nova Alt ExCn Rg" w:cstheme="minorHAnsi"/>
          <w:sz w:val="21"/>
          <w:szCs w:val="21"/>
        </w:rPr>
        <w:t xml:space="preserve"> and Teams </w:t>
      </w:r>
    </w:p>
    <w:p w14:paraId="6EFC451A" w14:textId="77777777" w:rsidR="002B524B" w:rsidRDefault="002B524B" w:rsidP="002B524B">
      <w:pPr>
        <w:numPr>
          <w:ilvl w:val="3"/>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Generate texts, </w:t>
      </w:r>
      <w:proofErr w:type="spellStart"/>
      <w:r>
        <w:rPr>
          <w:rFonts w:ascii="Proxima Nova Alt ExCn Rg" w:hAnsi="Proxima Nova Alt ExCn Rg" w:cstheme="minorHAnsi"/>
          <w:sz w:val="21"/>
          <w:szCs w:val="21"/>
        </w:rPr>
        <w:t>eMails</w:t>
      </w:r>
      <w:proofErr w:type="spellEnd"/>
      <w:r>
        <w:rPr>
          <w:rFonts w:ascii="Proxima Nova Alt ExCn Rg" w:hAnsi="Proxima Nova Alt ExCn Rg" w:cstheme="minorHAnsi"/>
          <w:sz w:val="21"/>
          <w:szCs w:val="21"/>
        </w:rPr>
        <w:t xml:space="preserve">, social posts and marketing </w:t>
      </w:r>
      <w:proofErr w:type="gramStart"/>
      <w:r>
        <w:rPr>
          <w:rFonts w:ascii="Proxima Nova Alt ExCn Rg" w:hAnsi="Proxima Nova Alt ExCn Rg" w:cstheme="minorHAnsi"/>
          <w:sz w:val="21"/>
          <w:szCs w:val="21"/>
        </w:rPr>
        <w:t>campaigns</w:t>
      </w:r>
      <w:proofErr w:type="gramEnd"/>
    </w:p>
    <w:p w14:paraId="5EF3FA18" w14:textId="77777777" w:rsidR="002B524B" w:rsidRDefault="002B524B" w:rsidP="002B524B">
      <w:pPr>
        <w:numPr>
          <w:ilvl w:val="3"/>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Facebook and social ads</w:t>
      </w:r>
    </w:p>
    <w:p w14:paraId="50CE4A1A" w14:textId="0443D077" w:rsidR="002B524B" w:rsidRDefault="006E1AE0" w:rsidP="002B524B">
      <w:pPr>
        <w:numPr>
          <w:ilvl w:val="3"/>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Request</w:t>
      </w:r>
      <w:r w:rsidR="002B524B">
        <w:rPr>
          <w:rFonts w:ascii="Proxima Nova Alt ExCn Rg" w:hAnsi="Proxima Nova Alt ExCn Rg" w:cstheme="minorHAnsi"/>
          <w:sz w:val="21"/>
          <w:szCs w:val="21"/>
        </w:rPr>
        <w:t xml:space="preserve"> marketing kits from preset templates</w:t>
      </w:r>
    </w:p>
    <w:p w14:paraId="3582F61D" w14:textId="2F0BDC69" w:rsidR="002B524B" w:rsidRDefault="002B524B" w:rsidP="002B524B">
      <w:pPr>
        <w:numPr>
          <w:ilvl w:val="3"/>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Essentially the Invisible </w:t>
      </w:r>
      <w:r w:rsidR="006E1AE0">
        <w:rPr>
          <w:rFonts w:ascii="Proxima Nova Alt ExCn Rg" w:hAnsi="Proxima Nova Alt ExCn Rg" w:cstheme="minorHAnsi"/>
          <w:sz w:val="21"/>
          <w:szCs w:val="21"/>
        </w:rPr>
        <w:t xml:space="preserve">Marketing </w:t>
      </w:r>
      <w:r>
        <w:rPr>
          <w:rFonts w:ascii="Proxima Nova Alt ExCn Rg" w:hAnsi="Proxima Nova Alt ExCn Rg" w:cstheme="minorHAnsi"/>
          <w:sz w:val="21"/>
          <w:szCs w:val="21"/>
        </w:rPr>
        <w:t xml:space="preserve">Assistant for Agents, </w:t>
      </w:r>
      <w:proofErr w:type="gramStart"/>
      <w:r>
        <w:rPr>
          <w:rFonts w:ascii="Proxima Nova Alt ExCn Rg" w:hAnsi="Proxima Nova Alt ExCn Rg" w:cstheme="minorHAnsi"/>
          <w:sz w:val="21"/>
          <w:szCs w:val="21"/>
        </w:rPr>
        <w:t>Teams</w:t>
      </w:r>
      <w:proofErr w:type="gramEnd"/>
      <w:r>
        <w:rPr>
          <w:rFonts w:ascii="Proxima Nova Alt ExCn Rg" w:hAnsi="Proxima Nova Alt ExCn Rg" w:cstheme="minorHAnsi"/>
          <w:sz w:val="21"/>
          <w:szCs w:val="21"/>
        </w:rPr>
        <w:t xml:space="preserve"> and Brokers</w:t>
      </w:r>
    </w:p>
    <w:p w14:paraId="65F5F77D" w14:textId="77777777" w:rsidR="006D1D17" w:rsidRDefault="006D1D17" w:rsidP="006D1D17">
      <w:pPr>
        <w:numPr>
          <w:ilvl w:val="3"/>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Today the basic Paisley is FREE </w:t>
      </w:r>
    </w:p>
    <w:p w14:paraId="2824709F" w14:textId="77777777" w:rsidR="006D1D17" w:rsidRDefault="006D1D17" w:rsidP="006D1D17">
      <w:pPr>
        <w:numPr>
          <w:ilvl w:val="3"/>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Users can compose content that is </w:t>
      </w:r>
      <w:proofErr w:type="gramStart"/>
      <w:r>
        <w:rPr>
          <w:rFonts w:ascii="Proxima Nova Alt ExCn Rg" w:hAnsi="Proxima Nova Alt ExCn Rg" w:cstheme="minorHAnsi"/>
          <w:sz w:val="21"/>
          <w:szCs w:val="21"/>
        </w:rPr>
        <w:t>creative</w:t>
      </w:r>
      <w:proofErr w:type="gramEnd"/>
      <w:r>
        <w:rPr>
          <w:rFonts w:ascii="Proxima Nova Alt ExCn Rg" w:hAnsi="Proxima Nova Alt ExCn Rg" w:cstheme="minorHAnsi"/>
          <w:sz w:val="21"/>
          <w:szCs w:val="21"/>
        </w:rPr>
        <w:t xml:space="preserve"> and it saves a lot of time</w:t>
      </w:r>
    </w:p>
    <w:p w14:paraId="2039D6E6" w14:textId="139B0557" w:rsidR="006D1D17" w:rsidRPr="006D1D17" w:rsidRDefault="006D1D17" w:rsidP="006D1D17">
      <w:pPr>
        <w:numPr>
          <w:ilvl w:val="3"/>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Paisley can also generate kits for users who have the </w:t>
      </w:r>
      <w:proofErr w:type="gramStart"/>
      <w:r>
        <w:rPr>
          <w:rFonts w:ascii="Proxima Nova Alt ExCn Rg" w:hAnsi="Proxima Nova Alt ExCn Rg" w:cstheme="minorHAnsi"/>
          <w:sz w:val="21"/>
          <w:szCs w:val="21"/>
        </w:rPr>
        <w:t>service</w:t>
      </w:r>
      <w:proofErr w:type="gramEnd"/>
    </w:p>
    <w:p w14:paraId="3B3CE28D" w14:textId="1784FC39" w:rsidR="002B524B" w:rsidRPr="006D1D17" w:rsidRDefault="006D1D17" w:rsidP="006D1D17">
      <w:pPr>
        <w:numPr>
          <w:ilvl w:val="2"/>
          <w:numId w:val="1"/>
        </w:numPr>
        <w:spacing w:before="240" w:after="100" w:afterAutospacing="1"/>
        <w:rPr>
          <w:rFonts w:ascii="Proxima Nova Alt ExCn Rg" w:hAnsi="Proxima Nova Alt ExCn Rg" w:cstheme="minorHAnsi"/>
          <w:b/>
          <w:bCs/>
          <w:sz w:val="21"/>
          <w:szCs w:val="21"/>
        </w:rPr>
      </w:pPr>
      <w:r w:rsidRPr="006D1D17">
        <w:rPr>
          <w:rFonts w:ascii="Proxima Nova Alt ExCn Rg" w:hAnsi="Proxima Nova Alt ExCn Rg" w:cstheme="minorHAnsi"/>
          <w:b/>
          <w:bCs/>
          <w:sz w:val="21"/>
          <w:szCs w:val="21"/>
        </w:rPr>
        <w:t xml:space="preserve"> </w:t>
      </w:r>
      <w:r>
        <w:rPr>
          <w:rFonts w:ascii="Proxima Nova Alt ExCn Rg" w:hAnsi="Proxima Nova Alt ExCn Rg" w:cstheme="minorHAnsi"/>
          <w:b/>
          <w:bCs/>
          <w:sz w:val="21"/>
          <w:szCs w:val="21"/>
        </w:rPr>
        <w:t xml:space="preserve">Planned use cases to consider for </w:t>
      </w:r>
      <w:r w:rsidRPr="006D1D17">
        <w:rPr>
          <w:rFonts w:ascii="Proxima Nova Alt ExCn Rg" w:hAnsi="Proxima Nova Alt ExCn Rg" w:cstheme="minorHAnsi"/>
          <w:b/>
          <w:bCs/>
          <w:sz w:val="21"/>
          <w:szCs w:val="21"/>
        </w:rPr>
        <w:t xml:space="preserve">a design that FUTURE PROOFS tomorrow: </w:t>
      </w:r>
    </w:p>
    <w:p w14:paraId="1ABF37EB" w14:textId="6BC91D19" w:rsidR="006E1AE0" w:rsidRDefault="006D1D17" w:rsidP="002B524B">
      <w:pPr>
        <w:numPr>
          <w:ilvl w:val="3"/>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Soon, t</w:t>
      </w:r>
      <w:r w:rsidR="006E1AE0">
        <w:rPr>
          <w:rFonts w:ascii="Proxima Nova Alt ExCn Rg" w:hAnsi="Proxima Nova Alt ExCn Rg" w:cstheme="minorHAnsi"/>
          <w:sz w:val="21"/>
          <w:szCs w:val="21"/>
        </w:rPr>
        <w:t xml:space="preserve">he Paisley roadmap introduces the </w:t>
      </w:r>
      <w:r>
        <w:rPr>
          <w:rFonts w:ascii="Proxima Nova Alt ExCn Rg" w:hAnsi="Proxima Nova Alt ExCn Rg" w:cstheme="minorHAnsi"/>
          <w:sz w:val="21"/>
          <w:szCs w:val="21"/>
        </w:rPr>
        <w:t>Paisley</w:t>
      </w:r>
      <w:r w:rsidR="006E1AE0">
        <w:rPr>
          <w:rFonts w:ascii="Proxima Nova Alt ExCn Rg" w:hAnsi="Proxima Nova Alt ExCn Rg" w:cstheme="minorHAnsi"/>
          <w:sz w:val="21"/>
          <w:szCs w:val="21"/>
        </w:rPr>
        <w:t xml:space="preserve">+ </w:t>
      </w:r>
      <w:r>
        <w:rPr>
          <w:rFonts w:ascii="Proxima Nova Alt ExCn Rg" w:hAnsi="Proxima Nova Alt ExCn Rg" w:cstheme="minorHAnsi"/>
          <w:sz w:val="21"/>
          <w:szCs w:val="21"/>
        </w:rPr>
        <w:t xml:space="preserve">paid </w:t>
      </w:r>
      <w:proofErr w:type="gramStart"/>
      <w:r>
        <w:rPr>
          <w:rFonts w:ascii="Proxima Nova Alt ExCn Rg" w:hAnsi="Proxima Nova Alt ExCn Rg" w:cstheme="minorHAnsi"/>
          <w:sz w:val="21"/>
          <w:szCs w:val="21"/>
        </w:rPr>
        <w:t>versions</w:t>
      </w:r>
      <w:proofErr w:type="gramEnd"/>
      <w:r w:rsidR="006E1AE0">
        <w:rPr>
          <w:rFonts w:ascii="Proxima Nova Alt ExCn Rg" w:hAnsi="Proxima Nova Alt ExCn Rg" w:cstheme="minorHAnsi"/>
          <w:sz w:val="21"/>
          <w:szCs w:val="21"/>
        </w:rPr>
        <w:t xml:space="preserve"> </w:t>
      </w:r>
    </w:p>
    <w:p w14:paraId="56938D57" w14:textId="3C555CE8"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Paisley + has 3 new user </w:t>
      </w:r>
      <w:proofErr w:type="gramStart"/>
      <w:r>
        <w:rPr>
          <w:rFonts w:ascii="Proxima Nova Alt ExCn Rg" w:hAnsi="Proxima Nova Alt ExCn Rg" w:cstheme="minorHAnsi"/>
          <w:sz w:val="21"/>
          <w:szCs w:val="21"/>
        </w:rPr>
        <w:t>levels</w:t>
      </w:r>
      <w:proofErr w:type="gramEnd"/>
    </w:p>
    <w:p w14:paraId="773E3BF6" w14:textId="3B11BF32" w:rsidR="006E1AE0" w:rsidRDefault="006E1AE0" w:rsidP="006E1AE0">
      <w:pPr>
        <w:numPr>
          <w:ilvl w:val="5"/>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Paid Agent</w:t>
      </w:r>
    </w:p>
    <w:p w14:paraId="7313DFCA" w14:textId="64789D92" w:rsidR="006E1AE0" w:rsidRDefault="006E1AE0" w:rsidP="006E1AE0">
      <w:pPr>
        <w:numPr>
          <w:ilvl w:val="5"/>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Paid Team</w:t>
      </w:r>
    </w:p>
    <w:p w14:paraId="3500A6FE" w14:textId="6C1F8CDB" w:rsidR="006E1AE0" w:rsidRDefault="006E1AE0" w:rsidP="006E1AE0">
      <w:pPr>
        <w:numPr>
          <w:ilvl w:val="5"/>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Paid Brokerage</w:t>
      </w:r>
    </w:p>
    <w:p w14:paraId="669A95C3" w14:textId="31A633B7"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paid version will unlock new </w:t>
      </w:r>
      <w:proofErr w:type="gramStart"/>
      <w:r>
        <w:rPr>
          <w:rFonts w:ascii="Proxima Nova Alt ExCn Rg" w:hAnsi="Proxima Nova Alt ExCn Rg" w:cstheme="minorHAnsi"/>
          <w:sz w:val="21"/>
          <w:szCs w:val="21"/>
        </w:rPr>
        <w:t>features</w:t>
      </w:r>
      <w:proofErr w:type="gramEnd"/>
    </w:p>
    <w:p w14:paraId="2ABD2895" w14:textId="3C195DA2" w:rsidR="006E1AE0" w:rsidRDefault="006E1AE0" w:rsidP="006E1AE0">
      <w:pPr>
        <w:numPr>
          <w:ilvl w:val="4"/>
          <w:numId w:val="1"/>
        </w:numPr>
        <w:spacing w:after="100" w:afterAutospacing="1"/>
        <w:rPr>
          <w:rFonts w:ascii="Proxima Nova Alt ExCn Rg" w:hAnsi="Proxima Nova Alt ExCn Rg" w:cstheme="minorHAnsi"/>
          <w:sz w:val="21"/>
          <w:szCs w:val="21"/>
        </w:rPr>
      </w:pPr>
      <w:proofErr w:type="gramStart"/>
      <w:r>
        <w:rPr>
          <w:rFonts w:ascii="Proxima Nova Alt ExCn Rg" w:hAnsi="Proxima Nova Alt ExCn Rg" w:cstheme="minorHAnsi"/>
          <w:sz w:val="21"/>
          <w:szCs w:val="21"/>
        </w:rPr>
        <w:t>i.e.</w:t>
      </w:r>
      <w:proofErr w:type="gramEnd"/>
      <w:r>
        <w:rPr>
          <w:rFonts w:ascii="Proxima Nova Alt ExCn Rg" w:hAnsi="Proxima Nova Alt ExCn Rg" w:cstheme="minorHAnsi"/>
          <w:sz w:val="21"/>
          <w:szCs w:val="21"/>
        </w:rPr>
        <w:t xml:space="preserve"> the integrations being defined in this scope doc</w:t>
      </w:r>
    </w:p>
    <w:p w14:paraId="4813902B" w14:textId="736A418B"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Custom libraries of SOP’s and </w:t>
      </w:r>
      <w:proofErr w:type="gramStart"/>
      <w:r>
        <w:rPr>
          <w:rFonts w:ascii="Proxima Nova Alt ExCn Rg" w:hAnsi="Proxima Nova Alt ExCn Rg" w:cstheme="minorHAnsi"/>
          <w:sz w:val="21"/>
          <w:szCs w:val="21"/>
        </w:rPr>
        <w:t>turn key</w:t>
      </w:r>
      <w:proofErr w:type="gramEnd"/>
      <w:r>
        <w:rPr>
          <w:rFonts w:ascii="Proxima Nova Alt ExCn Rg" w:hAnsi="Proxima Nova Alt ExCn Rg" w:cstheme="minorHAnsi"/>
          <w:sz w:val="21"/>
          <w:szCs w:val="21"/>
        </w:rPr>
        <w:t xml:space="preserve"> policy docs</w:t>
      </w:r>
    </w:p>
    <w:p w14:paraId="0BA14E5C" w14:textId="6D7D0B22"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Controls for alerts and Chatbot features</w:t>
      </w:r>
    </w:p>
    <w:p w14:paraId="1D1E7982" w14:textId="24292BAB"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Ability to brand all the templates in a </w:t>
      </w:r>
      <w:proofErr w:type="spellStart"/>
      <w:proofErr w:type="gramStart"/>
      <w:r>
        <w:rPr>
          <w:rFonts w:ascii="Proxima Nova Alt ExCn Rg" w:hAnsi="Proxima Nova Alt ExCn Rg" w:cstheme="minorHAnsi"/>
          <w:sz w:val="21"/>
          <w:szCs w:val="21"/>
        </w:rPr>
        <w:t>colletion</w:t>
      </w:r>
      <w:proofErr w:type="spellEnd"/>
      <w:proofErr w:type="gramEnd"/>
    </w:p>
    <w:p w14:paraId="08AFAF86" w14:textId="212E2CAA" w:rsidR="006E1AE0"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Ability to learn specific cadence and </w:t>
      </w:r>
      <w:proofErr w:type="gramStart"/>
      <w:r>
        <w:rPr>
          <w:rFonts w:ascii="Proxima Nova Alt ExCn Rg" w:hAnsi="Proxima Nova Alt ExCn Rg" w:cstheme="minorHAnsi"/>
          <w:sz w:val="21"/>
          <w:szCs w:val="21"/>
        </w:rPr>
        <w:t>work flow</w:t>
      </w:r>
      <w:proofErr w:type="gramEnd"/>
      <w:r>
        <w:rPr>
          <w:rFonts w:ascii="Proxima Nova Alt ExCn Rg" w:hAnsi="Proxima Nova Alt ExCn Rg" w:cstheme="minorHAnsi"/>
          <w:sz w:val="21"/>
          <w:szCs w:val="21"/>
        </w:rPr>
        <w:t xml:space="preserve"> by broker/Team</w:t>
      </w:r>
    </w:p>
    <w:p w14:paraId="1EF93F73" w14:textId="228BD30B" w:rsidR="006E1AE0" w:rsidRPr="002B524B" w:rsidRDefault="006E1AE0" w:rsidP="006E1AE0">
      <w:pPr>
        <w:numPr>
          <w:ilvl w:val="4"/>
          <w:numId w:val="1"/>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true Invisible Assistant that updates CRM’s, </w:t>
      </w:r>
      <w:r w:rsidR="006D1D17">
        <w:rPr>
          <w:rFonts w:ascii="Proxima Nova Alt ExCn Rg" w:hAnsi="Proxima Nova Alt ExCn Rg" w:cstheme="minorHAnsi"/>
          <w:sz w:val="21"/>
          <w:szCs w:val="21"/>
        </w:rPr>
        <w:t>schedules</w:t>
      </w:r>
      <w:r>
        <w:rPr>
          <w:rFonts w:ascii="Proxima Nova Alt ExCn Rg" w:hAnsi="Proxima Nova Alt ExCn Rg" w:cstheme="minorHAnsi"/>
          <w:sz w:val="21"/>
          <w:szCs w:val="21"/>
        </w:rPr>
        <w:t xml:space="preserve"> meetings, auto composes follow ups, knows ALM and NLP</w:t>
      </w:r>
      <w:r w:rsidR="006D1D17">
        <w:rPr>
          <w:rFonts w:ascii="Proxima Nova Alt ExCn Rg" w:hAnsi="Proxima Nova Alt ExCn Rg" w:cstheme="minorHAnsi"/>
          <w:sz w:val="21"/>
          <w:szCs w:val="21"/>
        </w:rPr>
        <w:t xml:space="preserve">, places Social posts and ads, orders direct </w:t>
      </w:r>
      <w:proofErr w:type="gramStart"/>
      <w:r w:rsidR="006D1D17">
        <w:rPr>
          <w:rFonts w:ascii="Proxima Nova Alt ExCn Rg" w:hAnsi="Proxima Nova Alt ExCn Rg" w:cstheme="minorHAnsi"/>
          <w:sz w:val="21"/>
          <w:szCs w:val="21"/>
        </w:rPr>
        <w:t>mail,  and</w:t>
      </w:r>
      <w:proofErr w:type="gramEnd"/>
      <w:r w:rsidR="006D1D17">
        <w:rPr>
          <w:rFonts w:ascii="Proxima Nova Alt ExCn Rg" w:hAnsi="Proxima Nova Alt ExCn Rg" w:cstheme="minorHAnsi"/>
          <w:sz w:val="21"/>
          <w:szCs w:val="21"/>
        </w:rPr>
        <w:t xml:space="preserve"> can stay on top of every task driving for max accountability. </w:t>
      </w:r>
    </w:p>
    <w:p w14:paraId="746847DE" w14:textId="046D64F4" w:rsidR="00DF79B3" w:rsidRPr="002B524B" w:rsidRDefault="00DF79B3" w:rsidP="002B524B">
      <w:pPr>
        <w:numPr>
          <w:ilvl w:val="1"/>
          <w:numId w:val="1"/>
        </w:numPr>
        <w:spacing w:before="240" w:after="100" w:afterAutospacing="1"/>
        <w:rPr>
          <w:rFonts w:ascii="Proxima Nova Alt ExCn Rg" w:hAnsi="Proxima Nova Alt ExCn Rg" w:cstheme="minorHAnsi"/>
          <w:b/>
          <w:bCs/>
          <w:sz w:val="21"/>
          <w:szCs w:val="21"/>
        </w:rPr>
      </w:pPr>
      <w:r w:rsidRPr="002B524B">
        <w:rPr>
          <w:rFonts w:ascii="Proxima Nova Alt ExCn Rg" w:hAnsi="Proxima Nova Alt ExCn Rg" w:cstheme="minorHAnsi"/>
          <w:b/>
          <w:bCs/>
          <w:sz w:val="21"/>
          <w:szCs w:val="21"/>
        </w:rPr>
        <w:t>Will there be more user categories in the future?</w:t>
      </w:r>
    </w:p>
    <w:p w14:paraId="2367D85A" w14:textId="5C0E7BB3" w:rsidR="00DF79B3" w:rsidRDefault="006D1D17" w:rsidP="00DF79B3">
      <w:pPr>
        <w:numPr>
          <w:ilvl w:val="2"/>
          <w:numId w:val="1"/>
        </w:numPr>
        <w:spacing w:before="100" w:beforeAutospacing="1" w:after="100" w:afterAutospacing="1"/>
        <w:rPr>
          <w:rFonts w:ascii="Proxima Nova Alt ExCn Rg" w:hAnsi="Proxima Nova Alt ExCn Rg" w:cstheme="minorHAnsi"/>
          <w:sz w:val="21"/>
          <w:szCs w:val="21"/>
        </w:rPr>
      </w:pPr>
      <w:proofErr w:type="gramStart"/>
      <w:r>
        <w:rPr>
          <w:rFonts w:ascii="Proxima Nova Alt ExCn Rg" w:hAnsi="Proxima Nova Alt ExCn Rg" w:cstheme="minorHAnsi"/>
          <w:sz w:val="21"/>
          <w:szCs w:val="21"/>
        </w:rPr>
        <w:t>YES,  Direct</w:t>
      </w:r>
      <w:proofErr w:type="gramEnd"/>
      <w:r>
        <w:rPr>
          <w:rFonts w:ascii="Proxima Nova Alt ExCn Rg" w:hAnsi="Proxima Nova Alt ExCn Rg" w:cstheme="minorHAnsi"/>
          <w:sz w:val="21"/>
          <w:szCs w:val="21"/>
        </w:rPr>
        <w:t xml:space="preserve"> to</w:t>
      </w:r>
      <w:r w:rsidR="00DF79B3">
        <w:rPr>
          <w:rFonts w:ascii="Proxima Nova Alt ExCn Rg" w:hAnsi="Proxima Nova Alt ExCn Rg" w:cstheme="minorHAnsi"/>
          <w:sz w:val="21"/>
          <w:szCs w:val="21"/>
        </w:rPr>
        <w:t xml:space="preserve"> CONSUMER facing </w:t>
      </w:r>
      <w:r w:rsidR="002B524B">
        <w:rPr>
          <w:rFonts w:ascii="Proxima Nova Alt ExCn Rg" w:hAnsi="Proxima Nova Alt ExCn Rg" w:cstheme="minorHAnsi"/>
          <w:sz w:val="21"/>
          <w:szCs w:val="21"/>
        </w:rPr>
        <w:t>Paisley – 2025 Project</w:t>
      </w:r>
    </w:p>
    <w:p w14:paraId="6BBE07D6" w14:textId="6CC0D98F" w:rsidR="002B524B" w:rsidRDefault="002B524B"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Mobile Homeowner ap</w:t>
      </w:r>
    </w:p>
    <w:p w14:paraId="3E00BB7C" w14:textId="687C31B3" w:rsidR="002B524B" w:rsidRDefault="002B524B"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Has a Home report better than </w:t>
      </w:r>
      <w:proofErr w:type="spellStart"/>
      <w:proofErr w:type="gramStart"/>
      <w:r>
        <w:rPr>
          <w:rFonts w:ascii="Proxima Nova Alt ExCn Rg" w:hAnsi="Proxima Nova Alt ExCn Rg" w:cstheme="minorHAnsi"/>
          <w:sz w:val="21"/>
          <w:szCs w:val="21"/>
        </w:rPr>
        <w:t>HomeBot</w:t>
      </w:r>
      <w:proofErr w:type="spellEnd"/>
      <w:proofErr w:type="gramEnd"/>
    </w:p>
    <w:p w14:paraId="283EA3C0" w14:textId="621B95C7" w:rsidR="002B524B" w:rsidRDefault="002B524B"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Can monitor liens and public record </w:t>
      </w:r>
      <w:proofErr w:type="gramStart"/>
      <w:r>
        <w:rPr>
          <w:rFonts w:ascii="Proxima Nova Alt ExCn Rg" w:hAnsi="Proxima Nova Alt ExCn Rg" w:cstheme="minorHAnsi"/>
          <w:sz w:val="21"/>
          <w:szCs w:val="21"/>
        </w:rPr>
        <w:t>activity</w:t>
      </w:r>
      <w:proofErr w:type="gramEnd"/>
    </w:p>
    <w:p w14:paraId="606CCFE2" w14:textId="77B4B63B" w:rsidR="002B524B" w:rsidRDefault="002B524B"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Monitors the market to alert on opportunities or </w:t>
      </w:r>
      <w:proofErr w:type="gramStart"/>
      <w:r>
        <w:rPr>
          <w:rFonts w:ascii="Proxima Nova Alt ExCn Rg" w:hAnsi="Proxima Nova Alt ExCn Rg" w:cstheme="minorHAnsi"/>
          <w:sz w:val="21"/>
          <w:szCs w:val="21"/>
        </w:rPr>
        <w:t>risks</w:t>
      </w:r>
      <w:proofErr w:type="gramEnd"/>
    </w:p>
    <w:p w14:paraId="5EC3FC9E" w14:textId="6B32264B" w:rsidR="002B524B" w:rsidRDefault="002B524B"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Manages a Doc Vault for the owner for important </w:t>
      </w:r>
      <w:proofErr w:type="gramStart"/>
      <w:r>
        <w:rPr>
          <w:rFonts w:ascii="Proxima Nova Alt ExCn Rg" w:hAnsi="Proxima Nova Alt ExCn Rg" w:cstheme="minorHAnsi"/>
          <w:sz w:val="21"/>
          <w:szCs w:val="21"/>
        </w:rPr>
        <w:t>papers</w:t>
      </w:r>
      <w:proofErr w:type="gramEnd"/>
    </w:p>
    <w:p w14:paraId="58FAE943" w14:textId="28EEC9BC" w:rsidR="00DF79B3" w:rsidRDefault="00DF79B3" w:rsidP="00DF79B3">
      <w:pPr>
        <w:numPr>
          <w:ilvl w:val="3"/>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To assist with </w:t>
      </w:r>
      <w:r w:rsidR="002B524B">
        <w:rPr>
          <w:rFonts w:ascii="Proxima Nova Alt ExCn Rg" w:hAnsi="Proxima Nova Alt ExCn Rg" w:cstheme="minorHAnsi"/>
          <w:sz w:val="21"/>
          <w:szCs w:val="21"/>
        </w:rPr>
        <w:t>Common</w:t>
      </w:r>
      <w:r>
        <w:rPr>
          <w:rFonts w:ascii="Proxima Nova Alt ExCn Rg" w:hAnsi="Proxima Nova Alt ExCn Rg" w:cstheme="minorHAnsi"/>
          <w:sz w:val="21"/>
          <w:szCs w:val="21"/>
        </w:rPr>
        <w:t xml:space="preserve"> home and real estate needs and issues</w:t>
      </w:r>
    </w:p>
    <w:p w14:paraId="5F62AD34" w14:textId="15979CC6" w:rsidR="00DF79B3" w:rsidRDefault="00DF79B3" w:rsidP="00DF79B3">
      <w:pPr>
        <w:numPr>
          <w:ilvl w:val="4"/>
          <w:numId w:val="1"/>
        </w:numPr>
        <w:spacing w:before="100" w:beforeAutospacing="1"/>
        <w:rPr>
          <w:rFonts w:ascii="Proxima Nova Alt ExCn Rg" w:hAnsi="Proxima Nova Alt ExCn Rg" w:cstheme="minorHAnsi"/>
          <w:sz w:val="21"/>
          <w:szCs w:val="21"/>
        </w:rPr>
      </w:pPr>
      <w:proofErr w:type="gramStart"/>
      <w:r w:rsidRPr="00DF79B3">
        <w:rPr>
          <w:rFonts w:ascii="Proxima Nova Alt ExCn Rg" w:hAnsi="Proxima Nova Alt ExCn Rg" w:cstheme="minorHAnsi"/>
          <w:sz w:val="21"/>
          <w:szCs w:val="21"/>
        </w:rPr>
        <w:lastRenderedPageBreak/>
        <w:t>i.e.</w:t>
      </w:r>
      <w:proofErr w:type="gramEnd"/>
      <w:r w:rsidRPr="00DF79B3">
        <w:rPr>
          <w:rFonts w:ascii="Proxima Nova Alt ExCn Rg" w:hAnsi="Proxima Nova Alt ExCn Rg" w:cstheme="minorHAnsi"/>
          <w:sz w:val="21"/>
          <w:szCs w:val="21"/>
        </w:rPr>
        <w:t xml:space="preserve"> Propert</w:t>
      </w:r>
      <w:r>
        <w:rPr>
          <w:rFonts w:ascii="Proxima Nova Alt ExCn Rg" w:hAnsi="Proxima Nova Alt ExCn Rg" w:cstheme="minorHAnsi"/>
          <w:sz w:val="21"/>
          <w:szCs w:val="21"/>
        </w:rPr>
        <w:t>y tax reducing, permits, HOA, gov activities</w:t>
      </w:r>
    </w:p>
    <w:p w14:paraId="76C7A5A4" w14:textId="1061D6FF" w:rsidR="00DF79B3" w:rsidRDefault="00DF79B3" w:rsidP="00DF79B3">
      <w:pPr>
        <w:numPr>
          <w:ilvl w:val="4"/>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Local activities and events</w:t>
      </w:r>
    </w:p>
    <w:p w14:paraId="4DD609CD" w14:textId="5A0FF168" w:rsidR="00DF79B3" w:rsidRDefault="00DF79B3" w:rsidP="00DF79B3">
      <w:pPr>
        <w:numPr>
          <w:ilvl w:val="4"/>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Vast library single click </w:t>
      </w:r>
      <w:r w:rsidR="002B524B">
        <w:rPr>
          <w:rFonts w:ascii="Proxima Nova Alt ExCn Rg" w:hAnsi="Proxima Nova Alt ExCn Rg" w:cstheme="minorHAnsi"/>
          <w:sz w:val="21"/>
          <w:szCs w:val="21"/>
        </w:rPr>
        <w:t xml:space="preserve">answers and </w:t>
      </w:r>
      <w:proofErr w:type="gramStart"/>
      <w:r w:rsidR="002B524B">
        <w:rPr>
          <w:rFonts w:ascii="Proxima Nova Alt ExCn Rg" w:hAnsi="Proxima Nova Alt ExCn Rg" w:cstheme="minorHAnsi"/>
          <w:sz w:val="21"/>
          <w:szCs w:val="21"/>
        </w:rPr>
        <w:t>help</w:t>
      </w:r>
      <w:proofErr w:type="gramEnd"/>
    </w:p>
    <w:p w14:paraId="79AE970C" w14:textId="2A58007F" w:rsidR="002B524B" w:rsidRDefault="002B524B" w:rsidP="00DF79B3">
      <w:pPr>
        <w:numPr>
          <w:ilvl w:val="4"/>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Monitors FB Birthday and auto posts</w:t>
      </w:r>
    </w:p>
    <w:p w14:paraId="21D35EAF" w14:textId="0B1F9B5B" w:rsidR="002B524B" w:rsidRDefault="002B524B" w:rsidP="002B524B">
      <w:pPr>
        <w:numPr>
          <w:ilvl w:val="4"/>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Writes letters &amp; emails to vendors, creditors, family, etc.</w:t>
      </w:r>
    </w:p>
    <w:p w14:paraId="4609DDA8" w14:textId="4315678D" w:rsidR="002B524B" w:rsidRPr="002B524B" w:rsidRDefault="002B524B" w:rsidP="002B524B">
      <w:pPr>
        <w:numPr>
          <w:ilvl w:val="4"/>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It’s still in spitball </w:t>
      </w:r>
      <w:proofErr w:type="gramStart"/>
      <w:r>
        <w:rPr>
          <w:rFonts w:ascii="Proxima Nova Alt ExCn Rg" w:hAnsi="Proxima Nova Alt ExCn Rg" w:cstheme="minorHAnsi"/>
          <w:sz w:val="21"/>
          <w:szCs w:val="21"/>
        </w:rPr>
        <w:t>stage</w:t>
      </w:r>
      <w:proofErr w:type="gramEnd"/>
    </w:p>
    <w:p w14:paraId="17A83E8B" w14:textId="77777777" w:rsidR="00EC13DD" w:rsidRPr="00EC13DD" w:rsidRDefault="00EC13DD" w:rsidP="00EC13DD">
      <w:pPr>
        <w:numPr>
          <w:ilvl w:val="0"/>
          <w:numId w:val="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Current System</w:t>
      </w:r>
      <w:r w:rsidRPr="00EC13DD">
        <w:rPr>
          <w:rFonts w:ascii="Proxima Nova Alt ExCn Rg" w:hAnsi="Proxima Nova Alt ExCn Rg" w:cstheme="minorHAnsi"/>
          <w:sz w:val="21"/>
          <w:szCs w:val="21"/>
        </w:rPr>
        <w:t>:</w:t>
      </w:r>
    </w:p>
    <w:p w14:paraId="28520DEC" w14:textId="28AF1CF3" w:rsidR="007D78D7" w:rsidRPr="007D78D7" w:rsidRDefault="00EC13DD" w:rsidP="007D78D7">
      <w:pPr>
        <w:numPr>
          <w:ilvl w:val="1"/>
          <w:numId w:val="1"/>
        </w:numPr>
        <w:spacing w:before="100" w:beforeAutospacing="1"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Can you provide an overview of the existing system architecture?</w:t>
      </w:r>
      <w:r w:rsidR="007D78D7" w:rsidRPr="007D78D7">
        <w:rPr>
          <w:rFonts w:ascii="Proxima Nova Alt ExCn Rg" w:hAnsi="Proxima Nova Alt ExCn Rg" w:cstheme="minorHAnsi"/>
          <w:b/>
          <w:bCs/>
          <w:sz w:val="21"/>
          <w:szCs w:val="21"/>
        </w:rPr>
        <w:br/>
      </w:r>
    </w:p>
    <w:p w14:paraId="0230FD9F" w14:textId="2FAC845B" w:rsidR="007D78D7" w:rsidRPr="007D78D7" w:rsidRDefault="00827D94" w:rsidP="007D78D7">
      <w:pPr>
        <w:numPr>
          <w:ilvl w:val="2"/>
          <w:numId w:val="1"/>
        </w:numPr>
        <w:spacing w:before="100" w:beforeAutospacing="1"/>
        <w:rPr>
          <w:rFonts w:ascii="Proxima Nova Alt ExCn Rg" w:hAnsi="Proxima Nova Alt ExCn Rg" w:cstheme="minorHAnsi"/>
          <w:sz w:val="21"/>
          <w:szCs w:val="21"/>
        </w:rPr>
      </w:pPr>
      <w:r>
        <w:rPr>
          <w:rFonts w:ascii="Proxima Nova Alt ExCn Rg" w:hAnsi="Proxima Nova Alt ExCn Rg" w:cstheme="minorHAnsi"/>
          <w:sz w:val="21"/>
          <w:szCs w:val="21"/>
        </w:rPr>
        <w:t>Curren</w:t>
      </w:r>
      <w:r w:rsidR="007D78D7">
        <w:rPr>
          <w:rFonts w:ascii="Proxima Nova Alt ExCn Rg" w:hAnsi="Proxima Nova Alt ExCn Rg" w:cstheme="minorHAnsi"/>
          <w:sz w:val="21"/>
          <w:szCs w:val="21"/>
        </w:rPr>
        <w:t>t</w:t>
      </w:r>
      <w:r>
        <w:rPr>
          <w:rFonts w:ascii="Proxima Nova Alt ExCn Rg" w:hAnsi="Proxima Nova Alt ExCn Rg" w:cstheme="minorHAnsi"/>
          <w:sz w:val="21"/>
          <w:szCs w:val="21"/>
        </w:rPr>
        <w:t xml:space="preserve">ly a page with Prompt blocks for </w:t>
      </w:r>
      <w:r w:rsidR="007D78D7">
        <w:rPr>
          <w:rFonts w:ascii="Proxima Nova Alt ExCn Rg" w:hAnsi="Proxima Nova Alt ExCn Rg" w:cstheme="minorHAnsi"/>
          <w:sz w:val="21"/>
          <w:szCs w:val="21"/>
        </w:rPr>
        <w:t xml:space="preserve">the following </w:t>
      </w:r>
      <w:r w:rsidR="007D78D7" w:rsidRPr="007D78D7">
        <w:rPr>
          <w:rFonts w:ascii="Proxima Nova Alt ExCn Rg" w:hAnsi="Proxima Nova Alt ExCn Rg"/>
          <w:sz w:val="21"/>
          <w:szCs w:val="21"/>
        </w:rPr>
        <w:t>Agent Features</w:t>
      </w:r>
    </w:p>
    <w:p w14:paraId="2C7E635A" w14:textId="77777777" w:rsidR="007D78D7" w:rsidRPr="007D78D7" w:rsidRDefault="007D78D7" w:rsidP="007D78D7">
      <w:pPr>
        <w:pStyle w:val="ListParagraph"/>
        <w:numPr>
          <w:ilvl w:val="2"/>
          <w:numId w:val="27"/>
        </w:numPr>
        <w:spacing w:before="240"/>
        <w:ind w:left="2340"/>
        <w:rPr>
          <w:rFonts w:ascii="Proxima Nova Alt ExCn Rg" w:hAnsi="Proxima Nova Alt ExCn Rg"/>
          <w:sz w:val="21"/>
          <w:szCs w:val="21"/>
        </w:rPr>
      </w:pPr>
      <w:r w:rsidRPr="007D78D7">
        <w:rPr>
          <w:rFonts w:ascii="Proxima Nova Alt ExCn Rg" w:hAnsi="Proxima Nova Alt ExCn Rg"/>
          <w:b/>
          <w:bCs/>
          <w:sz w:val="21"/>
          <w:szCs w:val="21"/>
        </w:rPr>
        <w:t>General Intelligence</w:t>
      </w:r>
      <w:r w:rsidRPr="007D78D7">
        <w:rPr>
          <w:rFonts w:ascii="Proxima Nova Alt ExCn Rg" w:hAnsi="Proxima Nova Alt ExCn Rg"/>
          <w:sz w:val="21"/>
          <w:szCs w:val="21"/>
        </w:rPr>
        <w:t xml:space="preserve">:  Seems we can pre pre-prompt some </w:t>
      </w:r>
      <w:proofErr w:type="gramStart"/>
      <w:r w:rsidRPr="007D78D7">
        <w:rPr>
          <w:rFonts w:ascii="Proxima Nova Alt ExCn Rg" w:hAnsi="Proxima Nova Alt ExCn Rg"/>
          <w:sz w:val="21"/>
          <w:szCs w:val="21"/>
        </w:rPr>
        <w:t>ideas</w:t>
      </w:r>
      <w:proofErr w:type="gramEnd"/>
    </w:p>
    <w:p w14:paraId="752BA793" w14:textId="0B63A47F" w:rsidR="007D78D7" w:rsidRPr="007D78D7" w:rsidRDefault="007D78D7" w:rsidP="007D78D7">
      <w:pPr>
        <w:pStyle w:val="ListParagraph"/>
        <w:numPr>
          <w:ilvl w:val="2"/>
          <w:numId w:val="27"/>
        </w:numPr>
        <w:spacing w:before="240"/>
        <w:ind w:left="2340"/>
        <w:rPr>
          <w:rFonts w:ascii="Proxima Nova Alt ExCn Rg" w:hAnsi="Proxima Nova Alt ExCn Rg"/>
          <w:sz w:val="21"/>
          <w:szCs w:val="21"/>
        </w:rPr>
      </w:pPr>
      <w:proofErr w:type="gramStart"/>
      <w:r>
        <w:rPr>
          <w:rFonts w:ascii="Proxima Nova Alt ExCn Rg" w:hAnsi="Proxima Nova Alt ExCn Rg"/>
          <w:b/>
          <w:bCs/>
          <w:sz w:val="21"/>
          <w:szCs w:val="21"/>
        </w:rPr>
        <w:t xml:space="preserve">Pre MLS </w:t>
      </w:r>
      <w:r w:rsidRPr="007D78D7">
        <w:rPr>
          <w:rFonts w:ascii="Proxima Nova Alt ExCn Rg" w:hAnsi="Proxima Nova Alt ExCn Rg"/>
          <w:b/>
          <w:bCs/>
          <w:sz w:val="21"/>
          <w:szCs w:val="21"/>
        </w:rPr>
        <w:t>Listing</w:t>
      </w:r>
      <w:proofErr w:type="gramEnd"/>
      <w:r w:rsidRPr="007D78D7">
        <w:rPr>
          <w:rFonts w:ascii="Proxima Nova Alt ExCn Rg" w:hAnsi="Proxima Nova Alt ExCn Rg"/>
          <w:b/>
          <w:bCs/>
          <w:sz w:val="21"/>
          <w:szCs w:val="21"/>
        </w:rPr>
        <w:t xml:space="preserve"> Prospecting Focused</w:t>
      </w:r>
      <w:r w:rsidRPr="007D78D7">
        <w:rPr>
          <w:rFonts w:ascii="Proxima Nova Alt ExCn Rg" w:hAnsi="Proxima Nova Alt ExCn Rg"/>
          <w:sz w:val="21"/>
          <w:szCs w:val="21"/>
        </w:rPr>
        <w:t xml:space="preserve">: Any property, </w:t>
      </w:r>
      <w:proofErr w:type="spellStart"/>
      <w:r w:rsidRPr="007D78D7">
        <w:rPr>
          <w:rFonts w:ascii="Proxima Nova Alt ExCn Rg" w:hAnsi="Proxima Nova Alt ExCn Rg"/>
          <w:sz w:val="21"/>
          <w:szCs w:val="21"/>
        </w:rPr>
        <w:t>Expireds</w:t>
      </w:r>
      <w:proofErr w:type="spellEnd"/>
      <w:r w:rsidRPr="007D78D7">
        <w:rPr>
          <w:rFonts w:ascii="Proxima Nova Alt ExCn Rg" w:hAnsi="Proxima Nova Alt ExCn Rg"/>
          <w:sz w:val="21"/>
          <w:szCs w:val="21"/>
        </w:rPr>
        <w:t>, FSBO, Bank Owned</w:t>
      </w:r>
      <w:r>
        <w:rPr>
          <w:rFonts w:ascii="Proxima Nova Alt ExCn Rg" w:hAnsi="Proxima Nova Alt ExCn Rg"/>
          <w:sz w:val="21"/>
          <w:szCs w:val="21"/>
        </w:rPr>
        <w:t>,</w:t>
      </w:r>
      <w:r w:rsidRPr="007D78D7">
        <w:rPr>
          <w:rFonts w:ascii="Proxima Nova Alt ExCn Rg" w:hAnsi="Proxima Nova Alt ExCn Rg"/>
          <w:sz w:val="21"/>
          <w:szCs w:val="21"/>
        </w:rPr>
        <w:t xml:space="preserve"> </w:t>
      </w:r>
      <w:r>
        <w:rPr>
          <w:rFonts w:ascii="Proxima Nova Alt ExCn Rg" w:hAnsi="Proxima Nova Alt ExCn Rg"/>
          <w:sz w:val="21"/>
          <w:szCs w:val="21"/>
        </w:rPr>
        <w:t>ADD</w:t>
      </w:r>
      <w:r w:rsidRPr="007D78D7">
        <w:rPr>
          <w:rFonts w:ascii="Proxima Nova Alt ExCn Rg" w:hAnsi="Proxima Nova Alt ExCn Rg"/>
          <w:sz w:val="21"/>
          <w:szCs w:val="21"/>
        </w:rPr>
        <w:t xml:space="preserve"> Pre meeting, Listing </w:t>
      </w:r>
      <w:proofErr w:type="spellStart"/>
      <w:r w:rsidRPr="007D78D7">
        <w:rPr>
          <w:rFonts w:ascii="Proxima Nova Alt ExCn Rg" w:hAnsi="Proxima Nova Alt ExCn Rg"/>
          <w:sz w:val="21"/>
          <w:szCs w:val="21"/>
        </w:rPr>
        <w:t>preso</w:t>
      </w:r>
      <w:proofErr w:type="spellEnd"/>
      <w:r w:rsidRPr="007D78D7">
        <w:rPr>
          <w:rFonts w:ascii="Proxima Nova Alt ExCn Rg" w:hAnsi="Proxima Nova Alt ExCn Rg"/>
          <w:sz w:val="21"/>
          <w:szCs w:val="21"/>
        </w:rPr>
        <w:t>, Coming Soon &amp; CMAs</w:t>
      </w:r>
    </w:p>
    <w:p w14:paraId="26C8AA37" w14:textId="77777777" w:rsidR="007D78D7" w:rsidRPr="007D78D7" w:rsidRDefault="007D78D7" w:rsidP="007D78D7">
      <w:pPr>
        <w:pStyle w:val="ListParagraph"/>
        <w:numPr>
          <w:ilvl w:val="2"/>
          <w:numId w:val="27"/>
        </w:numPr>
        <w:spacing w:before="240"/>
        <w:ind w:left="2340"/>
        <w:rPr>
          <w:rFonts w:ascii="Proxima Nova Alt ExCn Rg" w:hAnsi="Proxima Nova Alt ExCn Rg"/>
          <w:sz w:val="21"/>
          <w:szCs w:val="21"/>
        </w:rPr>
      </w:pPr>
      <w:r w:rsidRPr="007D78D7">
        <w:rPr>
          <w:rFonts w:ascii="Proxima Nova Alt ExCn Rg" w:hAnsi="Proxima Nova Alt ExCn Rg"/>
          <w:b/>
          <w:bCs/>
          <w:sz w:val="21"/>
          <w:szCs w:val="21"/>
        </w:rPr>
        <w:t>MLS Listing Focused</w:t>
      </w:r>
      <w:r w:rsidRPr="007D78D7">
        <w:rPr>
          <w:rFonts w:ascii="Proxima Nova Alt ExCn Rg" w:hAnsi="Proxima Nova Alt ExCn Rg"/>
          <w:sz w:val="21"/>
          <w:szCs w:val="21"/>
        </w:rPr>
        <w:t xml:space="preserve">: Active, Pending, Sold promotion &amp; circle </w:t>
      </w:r>
      <w:proofErr w:type="gramStart"/>
      <w:r w:rsidRPr="007D78D7">
        <w:rPr>
          <w:rFonts w:ascii="Proxima Nova Alt ExCn Rg" w:hAnsi="Proxima Nova Alt ExCn Rg"/>
          <w:sz w:val="21"/>
          <w:szCs w:val="21"/>
        </w:rPr>
        <w:t>targets</w:t>
      </w:r>
      <w:proofErr w:type="gramEnd"/>
    </w:p>
    <w:p w14:paraId="7B36C489" w14:textId="77777777" w:rsidR="007D78D7" w:rsidRPr="007D78D7" w:rsidRDefault="007D78D7" w:rsidP="007D78D7">
      <w:pPr>
        <w:pStyle w:val="ListParagraph"/>
        <w:spacing w:before="240"/>
        <w:ind w:left="3780"/>
        <w:rPr>
          <w:rFonts w:ascii="Proxima Nova Alt ExCn Rg" w:hAnsi="Proxima Nova Alt ExCn Rg"/>
          <w:sz w:val="21"/>
          <w:szCs w:val="21"/>
        </w:rPr>
      </w:pPr>
    </w:p>
    <w:p w14:paraId="7F1EC3B0" w14:textId="77777777" w:rsidR="007D78D7" w:rsidRPr="007D78D7" w:rsidRDefault="007D78D7" w:rsidP="007D78D7">
      <w:pPr>
        <w:pStyle w:val="ListParagraph"/>
        <w:numPr>
          <w:ilvl w:val="2"/>
          <w:numId w:val="27"/>
        </w:numPr>
        <w:spacing w:before="240"/>
        <w:ind w:left="2340"/>
        <w:rPr>
          <w:rFonts w:ascii="Proxima Nova Alt ExCn Rg" w:hAnsi="Proxima Nova Alt ExCn Rg"/>
          <w:sz w:val="21"/>
          <w:szCs w:val="21"/>
        </w:rPr>
      </w:pPr>
      <w:r w:rsidRPr="007D78D7">
        <w:rPr>
          <w:rFonts w:ascii="Proxima Nova Alt ExCn Rg" w:hAnsi="Proxima Nova Alt ExCn Rg"/>
          <w:b/>
          <w:bCs/>
          <w:sz w:val="21"/>
          <w:szCs w:val="21"/>
        </w:rPr>
        <w:t>Farm Area Focused</w:t>
      </w:r>
      <w:r w:rsidRPr="007D78D7">
        <w:rPr>
          <w:rFonts w:ascii="Proxima Nova Alt ExCn Rg" w:hAnsi="Proxima Nova Alt ExCn Rg"/>
          <w:sz w:val="21"/>
          <w:szCs w:val="21"/>
        </w:rPr>
        <w:t xml:space="preserve">:  Show Saved Areas – Optimized </w:t>
      </w:r>
      <w:proofErr w:type="gramStart"/>
      <w:r w:rsidRPr="007D78D7">
        <w:rPr>
          <w:rFonts w:ascii="Proxima Nova Alt ExCn Rg" w:hAnsi="Proxima Nova Alt ExCn Rg"/>
          <w:sz w:val="21"/>
          <w:szCs w:val="21"/>
        </w:rPr>
        <w:t>first</w:t>
      </w:r>
      <w:proofErr w:type="gramEnd"/>
    </w:p>
    <w:p w14:paraId="5A4623F5" w14:textId="77777777" w:rsidR="007D78D7" w:rsidRPr="007D78D7" w:rsidRDefault="007D78D7" w:rsidP="007D78D7">
      <w:pPr>
        <w:pStyle w:val="ListParagraph"/>
        <w:numPr>
          <w:ilvl w:val="3"/>
          <w:numId w:val="27"/>
        </w:numPr>
        <w:spacing w:before="240"/>
        <w:ind w:left="3060"/>
        <w:rPr>
          <w:rFonts w:ascii="Proxima Nova Alt ExCn Rg" w:hAnsi="Proxima Nova Alt ExCn Rg"/>
          <w:sz w:val="21"/>
          <w:szCs w:val="21"/>
        </w:rPr>
      </w:pPr>
      <w:r w:rsidRPr="007D78D7">
        <w:rPr>
          <w:rFonts w:ascii="Proxima Nova Alt ExCn Rg" w:hAnsi="Proxima Nova Alt ExCn Rg"/>
          <w:sz w:val="21"/>
          <w:szCs w:val="21"/>
        </w:rPr>
        <w:t xml:space="preserve">Area Package, FB Ad, IG Reel, Market </w:t>
      </w:r>
      <w:proofErr w:type="spellStart"/>
      <w:proofErr w:type="gramStart"/>
      <w:r w:rsidRPr="007D78D7">
        <w:rPr>
          <w:rFonts w:ascii="Proxima Nova Alt ExCn Rg" w:hAnsi="Proxima Nova Alt ExCn Rg"/>
          <w:sz w:val="21"/>
          <w:szCs w:val="21"/>
        </w:rPr>
        <w:t>Plan,Blog</w:t>
      </w:r>
      <w:proofErr w:type="spellEnd"/>
      <w:proofErr w:type="gramEnd"/>
      <w:r w:rsidRPr="007D78D7">
        <w:rPr>
          <w:rFonts w:ascii="Proxima Nova Alt ExCn Rg" w:hAnsi="Proxima Nova Alt ExCn Rg"/>
          <w:sz w:val="21"/>
          <w:szCs w:val="21"/>
        </w:rPr>
        <w:t xml:space="preserve"> Post, Area Guide, Area email, Newsletter, Text Message, Create Listicle</w:t>
      </w:r>
    </w:p>
    <w:p w14:paraId="4FDE52EF" w14:textId="7D9CBDFD" w:rsidR="007D78D7" w:rsidRPr="007D78D7" w:rsidRDefault="007D78D7" w:rsidP="007D78D7">
      <w:pPr>
        <w:pStyle w:val="ListParagraph"/>
        <w:numPr>
          <w:ilvl w:val="2"/>
          <w:numId w:val="27"/>
        </w:numPr>
        <w:spacing w:before="240"/>
        <w:ind w:left="2340"/>
        <w:rPr>
          <w:rFonts w:ascii="Proxima Nova Alt ExCn Rg" w:hAnsi="Proxima Nova Alt ExCn Rg"/>
          <w:sz w:val="21"/>
          <w:szCs w:val="21"/>
        </w:rPr>
      </w:pPr>
      <w:r w:rsidRPr="007D78D7">
        <w:rPr>
          <w:rFonts w:ascii="Proxima Nova Alt ExCn Rg" w:hAnsi="Proxima Nova Alt ExCn Rg"/>
          <w:sz w:val="21"/>
          <w:szCs w:val="21"/>
        </w:rPr>
        <w:t>Engagement Focused</w:t>
      </w:r>
      <w:r>
        <w:rPr>
          <w:rFonts w:ascii="Proxima Nova Alt ExCn Rg" w:hAnsi="Proxima Nova Alt ExCn Rg"/>
          <w:sz w:val="21"/>
          <w:szCs w:val="21"/>
        </w:rPr>
        <w:t xml:space="preserve">: </w:t>
      </w:r>
    </w:p>
    <w:p w14:paraId="1F206801" w14:textId="77777777" w:rsidR="007D78D7" w:rsidRPr="007D78D7" w:rsidRDefault="007D78D7" w:rsidP="007D78D7">
      <w:pPr>
        <w:pStyle w:val="ListParagraph"/>
        <w:numPr>
          <w:ilvl w:val="2"/>
          <w:numId w:val="27"/>
        </w:numPr>
        <w:spacing w:before="240"/>
        <w:ind w:left="2340"/>
        <w:rPr>
          <w:rFonts w:ascii="Proxima Nova Alt ExCn Rg" w:hAnsi="Proxima Nova Alt ExCn Rg"/>
          <w:b/>
          <w:bCs/>
          <w:sz w:val="21"/>
          <w:szCs w:val="21"/>
        </w:rPr>
      </w:pPr>
      <w:r w:rsidRPr="007D78D7">
        <w:rPr>
          <w:rFonts w:ascii="Proxima Nova Alt ExCn Rg" w:hAnsi="Proxima Nova Alt ExCn Rg"/>
          <w:b/>
          <w:bCs/>
          <w:sz w:val="21"/>
          <w:szCs w:val="21"/>
        </w:rPr>
        <w:t xml:space="preserve">Business </w:t>
      </w:r>
      <w:proofErr w:type="gramStart"/>
      <w:r w:rsidRPr="007D78D7">
        <w:rPr>
          <w:rFonts w:ascii="Proxima Nova Alt ExCn Rg" w:hAnsi="Proxima Nova Alt ExCn Rg"/>
          <w:b/>
          <w:bCs/>
          <w:sz w:val="21"/>
          <w:szCs w:val="21"/>
        </w:rPr>
        <w:t>&amp;  Branding</w:t>
      </w:r>
      <w:proofErr w:type="gramEnd"/>
      <w:r w:rsidRPr="007D78D7">
        <w:rPr>
          <w:rFonts w:ascii="Proxima Nova Alt ExCn Rg" w:hAnsi="Proxima Nova Alt ExCn Rg"/>
          <w:b/>
          <w:bCs/>
          <w:sz w:val="21"/>
          <w:szCs w:val="21"/>
        </w:rPr>
        <w:t xml:space="preserve"> </w:t>
      </w:r>
    </w:p>
    <w:p w14:paraId="280C19D1" w14:textId="3B6223AD" w:rsidR="00827D94" w:rsidRPr="007D78D7" w:rsidRDefault="007D78D7" w:rsidP="007D78D7">
      <w:pPr>
        <w:pStyle w:val="ListParagraph"/>
        <w:numPr>
          <w:ilvl w:val="2"/>
          <w:numId w:val="27"/>
        </w:numPr>
        <w:spacing w:before="240"/>
        <w:ind w:left="2340"/>
        <w:rPr>
          <w:rFonts w:ascii="Proxima Nova Alt ExCn Rg" w:hAnsi="Proxima Nova Alt ExCn Rg"/>
          <w:sz w:val="21"/>
          <w:szCs w:val="21"/>
        </w:rPr>
      </w:pPr>
      <w:r w:rsidRPr="007D78D7">
        <w:rPr>
          <w:rFonts w:ascii="Proxima Nova Alt ExCn Rg" w:hAnsi="Proxima Nova Alt ExCn Rg"/>
          <w:sz w:val="21"/>
          <w:szCs w:val="21"/>
        </w:rPr>
        <w:t>Follow Up</w:t>
      </w:r>
      <w:r>
        <w:rPr>
          <w:rFonts w:ascii="Proxima Nova Alt ExCn Rg" w:hAnsi="Proxima Nova Alt ExCn Rg"/>
          <w:sz w:val="21"/>
          <w:szCs w:val="21"/>
        </w:rPr>
        <w:t xml:space="preserve"> Focused</w:t>
      </w:r>
    </w:p>
    <w:p w14:paraId="7ED25263" w14:textId="77777777" w:rsidR="00EC13DD" w:rsidRPr="007D78D7" w:rsidRDefault="00EC13DD" w:rsidP="00EC13DD">
      <w:pPr>
        <w:numPr>
          <w:ilvl w:val="1"/>
          <w:numId w:val="1"/>
        </w:numPr>
        <w:spacing w:before="100" w:beforeAutospacing="1"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What are the current limitations and pain points with the existing system?</w:t>
      </w:r>
    </w:p>
    <w:p w14:paraId="21E67270" w14:textId="4E5E3F37" w:rsidR="007D78D7" w:rsidRDefault="007D78D7" w:rsidP="007D78D7">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interface is not user friendly and </w:t>
      </w:r>
      <w:proofErr w:type="gramStart"/>
      <w:r>
        <w:rPr>
          <w:rFonts w:ascii="Proxima Nova Alt ExCn Rg" w:hAnsi="Proxima Nova Alt ExCn Rg" w:cstheme="minorHAnsi"/>
          <w:sz w:val="21"/>
          <w:szCs w:val="21"/>
        </w:rPr>
        <w:t>intuitive</w:t>
      </w:r>
      <w:proofErr w:type="gramEnd"/>
    </w:p>
    <w:p w14:paraId="344E7318" w14:textId="46A099CC" w:rsidR="007D78D7" w:rsidRDefault="007D78D7" w:rsidP="007D78D7">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Too many clicks</w:t>
      </w:r>
    </w:p>
    <w:p w14:paraId="180B9A45" w14:textId="734D572D" w:rsidR="007D78D7" w:rsidRDefault="007D78D7" w:rsidP="007D78D7">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Needing to have to copy, paste and reformat all content that’s </w:t>
      </w:r>
      <w:proofErr w:type="gramStart"/>
      <w:r>
        <w:rPr>
          <w:rFonts w:ascii="Proxima Nova Alt ExCn Rg" w:hAnsi="Proxima Nova Alt ExCn Rg" w:cstheme="minorHAnsi"/>
          <w:sz w:val="21"/>
          <w:szCs w:val="21"/>
        </w:rPr>
        <w:t>generated</w:t>
      </w:r>
      <w:proofErr w:type="gramEnd"/>
      <w:r>
        <w:rPr>
          <w:rFonts w:ascii="Proxima Nova Alt ExCn Rg" w:hAnsi="Proxima Nova Alt ExCn Rg" w:cstheme="minorHAnsi"/>
          <w:sz w:val="21"/>
          <w:szCs w:val="21"/>
        </w:rPr>
        <w:t xml:space="preserve"> </w:t>
      </w:r>
    </w:p>
    <w:p w14:paraId="68E1ED7D" w14:textId="30DD8AC4" w:rsidR="007D78D7" w:rsidRDefault="007D78D7" w:rsidP="007D78D7">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Difficult to use on </w:t>
      </w:r>
      <w:proofErr w:type="gramStart"/>
      <w:r>
        <w:rPr>
          <w:rFonts w:ascii="Proxima Nova Alt ExCn Rg" w:hAnsi="Proxima Nova Alt ExCn Rg" w:cstheme="minorHAnsi"/>
          <w:sz w:val="21"/>
          <w:szCs w:val="21"/>
        </w:rPr>
        <w:t>Mobile</w:t>
      </w:r>
      <w:proofErr w:type="gramEnd"/>
      <w:r>
        <w:rPr>
          <w:rFonts w:ascii="Proxima Nova Alt ExCn Rg" w:hAnsi="Proxima Nova Alt ExCn Rg" w:cstheme="minorHAnsi"/>
          <w:sz w:val="21"/>
          <w:szCs w:val="21"/>
        </w:rPr>
        <w:t xml:space="preserve"> </w:t>
      </w:r>
    </w:p>
    <w:p w14:paraId="70184F3C" w14:textId="323E8E89" w:rsidR="007D78D7" w:rsidRPr="00EC13DD" w:rsidRDefault="007D78D7" w:rsidP="007D78D7">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Limited functionality and portability of content </w:t>
      </w:r>
      <w:proofErr w:type="gramStart"/>
      <w:r>
        <w:rPr>
          <w:rFonts w:ascii="Proxima Nova Alt ExCn Rg" w:hAnsi="Proxima Nova Alt ExCn Rg" w:cstheme="minorHAnsi"/>
          <w:sz w:val="21"/>
          <w:szCs w:val="21"/>
        </w:rPr>
        <w:t>generated</w:t>
      </w:r>
      <w:proofErr w:type="gramEnd"/>
    </w:p>
    <w:p w14:paraId="65AFA5EF" w14:textId="77777777" w:rsidR="00EC13DD" w:rsidRPr="00EC13DD" w:rsidRDefault="00EC13DD" w:rsidP="007D78D7">
      <w:pPr>
        <w:numPr>
          <w:ilvl w:val="0"/>
          <w:numId w:val="1"/>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Security Requirements</w:t>
      </w:r>
      <w:r w:rsidRPr="00EC13DD">
        <w:rPr>
          <w:rFonts w:ascii="Proxima Nova Alt ExCn Rg" w:hAnsi="Proxima Nova Alt ExCn Rg" w:cstheme="minorHAnsi"/>
          <w:sz w:val="21"/>
          <w:szCs w:val="21"/>
        </w:rPr>
        <w:t>:</w:t>
      </w:r>
    </w:p>
    <w:p w14:paraId="1E7DB956" w14:textId="55359676" w:rsidR="00EC13DD" w:rsidRDefault="00EC13DD" w:rsidP="00EC13DD">
      <w:pPr>
        <w:numPr>
          <w:ilvl w:val="1"/>
          <w:numId w:val="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security protocols we need to follow?</w:t>
      </w:r>
      <w:r w:rsidR="00EE6656">
        <w:rPr>
          <w:rFonts w:ascii="Proxima Nova Alt ExCn Rg" w:hAnsi="Proxima Nova Alt ExCn Rg" w:cstheme="minorHAnsi"/>
          <w:sz w:val="21"/>
          <w:szCs w:val="21"/>
        </w:rPr>
        <w:t xml:space="preserve">  </w:t>
      </w:r>
    </w:p>
    <w:p w14:paraId="1E6EA6AA" w14:textId="76363453" w:rsidR="00EE6656" w:rsidRPr="00EC13DD" w:rsidRDefault="00EE6656" w:rsidP="00EE6656">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For the Mobile APP: SSO, API Rate limits &amp; monitoring </w:t>
      </w:r>
    </w:p>
    <w:p w14:paraId="6F682637" w14:textId="77777777" w:rsidR="00EC13DD" w:rsidRPr="00EC13DD" w:rsidRDefault="00EC13DD" w:rsidP="007D78D7">
      <w:pPr>
        <w:numPr>
          <w:ilvl w:val="0"/>
          <w:numId w:val="1"/>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Scalability</w:t>
      </w:r>
      <w:r w:rsidRPr="00EC13DD">
        <w:rPr>
          <w:rFonts w:ascii="Proxima Nova Alt ExCn Rg" w:hAnsi="Proxima Nova Alt ExCn Rg" w:cstheme="minorHAnsi"/>
          <w:sz w:val="21"/>
          <w:szCs w:val="21"/>
        </w:rPr>
        <w:t>:</w:t>
      </w:r>
    </w:p>
    <w:p w14:paraId="098EF09D" w14:textId="77777777" w:rsidR="00EC13DD" w:rsidRDefault="00EC13DD" w:rsidP="00EC13DD">
      <w:pPr>
        <w:numPr>
          <w:ilvl w:val="1"/>
          <w:numId w:val="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is the expected volume of data and transactions?</w:t>
      </w:r>
    </w:p>
    <w:p w14:paraId="5E1CE4DE" w14:textId="0A4AC6EF" w:rsidR="00EE6656" w:rsidRDefault="00EE6656" w:rsidP="00EE6656">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Infrastructure is cloud based with solid architecture. </w:t>
      </w:r>
    </w:p>
    <w:p w14:paraId="0E3C75AC" w14:textId="4EFBBFB9" w:rsidR="00EE6656" w:rsidRPr="00EC13DD" w:rsidRDefault="00EE6656" w:rsidP="00EE6656">
      <w:pPr>
        <w:numPr>
          <w:ilvl w:val="2"/>
          <w:numId w:val="1"/>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We’re good on platform </w:t>
      </w:r>
      <w:proofErr w:type="gramStart"/>
      <w:r>
        <w:rPr>
          <w:rFonts w:ascii="Proxima Nova Alt ExCn Rg" w:hAnsi="Proxima Nova Alt ExCn Rg" w:cstheme="minorHAnsi"/>
          <w:sz w:val="21"/>
          <w:szCs w:val="21"/>
        </w:rPr>
        <w:t>scalability ,</w:t>
      </w:r>
      <w:proofErr w:type="gramEnd"/>
      <w:r>
        <w:rPr>
          <w:rFonts w:ascii="Proxima Nova Alt ExCn Rg" w:hAnsi="Proxima Nova Alt ExCn Rg" w:cstheme="minorHAnsi"/>
          <w:sz w:val="21"/>
          <w:szCs w:val="21"/>
        </w:rPr>
        <w:t xml:space="preserve"> bad on UI/UX</w:t>
      </w:r>
    </w:p>
    <w:p w14:paraId="59446BBD" w14:textId="77777777" w:rsidR="006D1D17" w:rsidRDefault="006D1D17">
      <w:pPr>
        <w:rPr>
          <w:rFonts w:ascii="Proxima Nova Alt ExCn Rg" w:hAnsi="Proxima Nova Alt ExCn Rg" w:cstheme="minorHAnsi"/>
          <w:b/>
          <w:bCs/>
          <w:sz w:val="21"/>
          <w:szCs w:val="21"/>
        </w:rPr>
      </w:pPr>
      <w:r>
        <w:rPr>
          <w:rFonts w:ascii="Proxima Nova Alt ExCn Rg" w:hAnsi="Proxima Nova Alt ExCn Rg" w:cstheme="minorHAnsi"/>
          <w:b/>
          <w:bCs/>
          <w:sz w:val="21"/>
          <w:szCs w:val="21"/>
        </w:rPr>
        <w:br w:type="page"/>
      </w:r>
    </w:p>
    <w:p w14:paraId="6FFF78E1" w14:textId="18824958"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lastRenderedPageBreak/>
        <w:t>Integration Specific Questions</w:t>
      </w:r>
    </w:p>
    <w:p w14:paraId="36CD4FCB" w14:textId="77777777" w:rsidR="00EC13DD" w:rsidRPr="00EC13DD" w:rsidRDefault="00EC13DD" w:rsidP="00EC13DD">
      <w:pPr>
        <w:numPr>
          <w:ilvl w:val="0"/>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CRM Platforms</w:t>
      </w:r>
      <w:r w:rsidRPr="00EC13DD">
        <w:rPr>
          <w:rFonts w:ascii="Proxima Nova Alt ExCn Rg" w:hAnsi="Proxima Nova Alt ExCn Rg" w:cstheme="minorHAnsi"/>
          <w:sz w:val="21"/>
          <w:szCs w:val="21"/>
        </w:rPr>
        <w:t>:</w:t>
      </w:r>
    </w:p>
    <w:p w14:paraId="7D7AE28E" w14:textId="5F8E2A88" w:rsidR="00EC13DD" w:rsidRPr="004A1D58" w:rsidRDefault="00EC13DD" w:rsidP="001B4EC5">
      <w:pPr>
        <w:numPr>
          <w:ilvl w:val="1"/>
          <w:numId w:val="2"/>
        </w:numPr>
        <w:spacing w:before="100" w:before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Which CRM platforms need to be integrated?</w:t>
      </w:r>
    </w:p>
    <w:p w14:paraId="246C19EC" w14:textId="2DA5ECB4" w:rsidR="001B4EC5" w:rsidRDefault="001B4EC5" w:rsidP="001B4EC5">
      <w:pPr>
        <w:numPr>
          <w:ilvl w:val="2"/>
          <w:numId w:val="2"/>
        </w:numPr>
        <w:spacing w:before="100" w:beforeAutospacing="1"/>
        <w:rPr>
          <w:rFonts w:ascii="Proxima Nova Alt ExCn Rg" w:hAnsi="Proxima Nova Alt ExCn Rg" w:cstheme="minorHAnsi"/>
          <w:sz w:val="21"/>
          <w:szCs w:val="21"/>
        </w:rPr>
      </w:pPr>
      <w:proofErr w:type="spellStart"/>
      <w:r w:rsidRPr="00EC13DD">
        <w:rPr>
          <w:rFonts w:ascii="Proxima Nova Alt ExCn Rg" w:hAnsi="Proxima Nova Alt ExCn Rg" w:cstheme="minorHAnsi"/>
          <w:sz w:val="21"/>
          <w:szCs w:val="21"/>
        </w:rPr>
        <w:t>GoHighLevel</w:t>
      </w:r>
      <w:proofErr w:type="spellEnd"/>
      <w:r>
        <w:rPr>
          <w:rFonts w:ascii="Proxima Nova Alt ExCn Rg" w:hAnsi="Proxima Nova Alt ExCn Rg" w:cstheme="minorHAnsi"/>
          <w:sz w:val="21"/>
          <w:szCs w:val="21"/>
        </w:rPr>
        <w:t xml:space="preserve"> is primary</w:t>
      </w:r>
      <w:r w:rsidR="004A1D58">
        <w:rPr>
          <w:rFonts w:ascii="Proxima Nova Alt ExCn Rg" w:hAnsi="Proxima Nova Alt ExCn Rg" w:cstheme="minorHAnsi"/>
          <w:sz w:val="21"/>
          <w:szCs w:val="21"/>
        </w:rPr>
        <w:t>. I</w:t>
      </w:r>
      <w:r>
        <w:rPr>
          <w:rFonts w:ascii="Proxima Nova Alt ExCn Rg" w:hAnsi="Proxima Nova Alt ExCn Rg" w:cstheme="minorHAnsi"/>
          <w:sz w:val="21"/>
          <w:szCs w:val="21"/>
        </w:rPr>
        <w:t xml:space="preserve">t is the core platform for TheGenie and it’s tightly </w:t>
      </w:r>
      <w:proofErr w:type="gramStart"/>
      <w:r>
        <w:rPr>
          <w:rFonts w:ascii="Proxima Nova Alt ExCn Rg" w:hAnsi="Proxima Nova Alt ExCn Rg" w:cstheme="minorHAnsi"/>
          <w:sz w:val="21"/>
          <w:szCs w:val="21"/>
        </w:rPr>
        <w:t>coupled</w:t>
      </w:r>
      <w:proofErr w:type="gramEnd"/>
    </w:p>
    <w:p w14:paraId="4D1265E0" w14:textId="26241102" w:rsidR="004A1D58" w:rsidRPr="004A1D58" w:rsidRDefault="001B4EC5" w:rsidP="004A1D58">
      <w:pPr>
        <w:numPr>
          <w:ilvl w:val="2"/>
          <w:numId w:val="2"/>
        </w:numPr>
        <w:spacing w:before="100" w:before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Follow Up Boss</w:t>
      </w:r>
      <w:r>
        <w:rPr>
          <w:rFonts w:ascii="Proxima Nova Alt ExCn Rg" w:hAnsi="Proxima Nova Alt ExCn Rg" w:cstheme="minorHAnsi"/>
          <w:sz w:val="21"/>
          <w:szCs w:val="21"/>
        </w:rPr>
        <w:t xml:space="preserve"> &amp; </w:t>
      </w:r>
      <w:r w:rsidRPr="00EC13DD">
        <w:rPr>
          <w:rFonts w:ascii="Proxima Nova Alt ExCn Rg" w:hAnsi="Proxima Nova Alt ExCn Rg" w:cstheme="minorHAnsi"/>
          <w:sz w:val="21"/>
          <w:szCs w:val="21"/>
        </w:rPr>
        <w:t>Lofty</w:t>
      </w:r>
      <w:r>
        <w:rPr>
          <w:rFonts w:ascii="Proxima Nova Alt ExCn Rg" w:hAnsi="Proxima Nova Alt ExCn Rg" w:cstheme="minorHAnsi"/>
          <w:sz w:val="21"/>
          <w:szCs w:val="21"/>
        </w:rPr>
        <w:t xml:space="preserve"> </w:t>
      </w:r>
      <w:proofErr w:type="gramStart"/>
      <w:r>
        <w:rPr>
          <w:rFonts w:ascii="Proxima Nova Alt ExCn Rg" w:hAnsi="Proxima Nova Alt ExCn Rg" w:cstheme="minorHAnsi"/>
          <w:sz w:val="21"/>
          <w:szCs w:val="21"/>
        </w:rPr>
        <w:t>late</w:t>
      </w:r>
      <w:r w:rsidR="004A1D58">
        <w:rPr>
          <w:rFonts w:ascii="Proxima Nova Alt ExCn Rg" w:hAnsi="Proxima Nova Alt ExCn Rg" w:cstheme="minorHAnsi"/>
          <w:sz w:val="21"/>
          <w:szCs w:val="21"/>
        </w:rPr>
        <w:t>r</w:t>
      </w:r>
      <w:proofErr w:type="gramEnd"/>
    </w:p>
    <w:p w14:paraId="6E524A2F" w14:textId="77777777" w:rsidR="00EC13DD" w:rsidRPr="004A1D58" w:rsidRDefault="00EC13DD" w:rsidP="004A1D58">
      <w:pPr>
        <w:numPr>
          <w:ilvl w:val="1"/>
          <w:numId w:val="2"/>
        </w:numPr>
        <w:spacing w:before="240"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What specific functionalities are required for each CRM?</w:t>
      </w:r>
    </w:p>
    <w:p w14:paraId="475B2D0D" w14:textId="32BBE977" w:rsidR="004A1D58"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For </w:t>
      </w:r>
      <w:proofErr w:type="spellStart"/>
      <w:r>
        <w:rPr>
          <w:rFonts w:ascii="Proxima Nova Alt ExCn Rg" w:hAnsi="Proxima Nova Alt ExCn Rg" w:cstheme="minorHAnsi"/>
          <w:sz w:val="21"/>
          <w:szCs w:val="21"/>
        </w:rPr>
        <w:t>GoHighLevel</w:t>
      </w:r>
      <w:proofErr w:type="spellEnd"/>
      <w:r>
        <w:rPr>
          <w:rFonts w:ascii="Proxima Nova Alt ExCn Rg" w:hAnsi="Proxima Nova Alt ExCn Rg" w:cstheme="minorHAnsi"/>
          <w:sz w:val="21"/>
          <w:szCs w:val="21"/>
        </w:rPr>
        <w:t xml:space="preserve">: Responding to </w:t>
      </w:r>
      <w:proofErr w:type="gramStart"/>
      <w:r>
        <w:rPr>
          <w:rFonts w:ascii="Proxima Nova Alt ExCn Rg" w:hAnsi="Proxima Nova Alt ExCn Rg" w:cstheme="minorHAnsi"/>
          <w:sz w:val="21"/>
          <w:szCs w:val="21"/>
        </w:rPr>
        <w:t>customers</w:t>
      </w:r>
      <w:proofErr w:type="gramEnd"/>
    </w:p>
    <w:p w14:paraId="66F833AA" w14:textId="5E02BF90" w:rsidR="004A1D58"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Setting appointments</w:t>
      </w:r>
    </w:p>
    <w:p w14:paraId="6D8BFA63" w14:textId="12524562" w:rsidR="004A1D58"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Monitoring tasks and alerting on deadlines and timelines</w:t>
      </w:r>
    </w:p>
    <w:p w14:paraId="1E8BBCF5" w14:textId="682C9409" w:rsidR="004A1D58"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Sending text messages to customers</w:t>
      </w:r>
    </w:p>
    <w:p w14:paraId="30CC9CC2" w14:textId="7A265193" w:rsidR="004A1D58" w:rsidRPr="00EC13DD"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Anywhere improved communication or workflow can be </w:t>
      </w:r>
      <w:proofErr w:type="gramStart"/>
      <w:r>
        <w:rPr>
          <w:rFonts w:ascii="Proxima Nova Alt ExCn Rg" w:hAnsi="Proxima Nova Alt ExCn Rg" w:cstheme="minorHAnsi"/>
          <w:sz w:val="21"/>
          <w:szCs w:val="21"/>
        </w:rPr>
        <w:t>automated</w:t>
      </w:r>
      <w:proofErr w:type="gramEnd"/>
      <w:r>
        <w:rPr>
          <w:rFonts w:ascii="Proxima Nova Alt ExCn Rg" w:hAnsi="Proxima Nova Alt ExCn Rg" w:cstheme="minorHAnsi"/>
          <w:sz w:val="21"/>
          <w:szCs w:val="21"/>
        </w:rPr>
        <w:t xml:space="preserve"> </w:t>
      </w:r>
    </w:p>
    <w:p w14:paraId="65F4DCCA" w14:textId="77777777" w:rsidR="00EC13DD" w:rsidRPr="004A1D58" w:rsidRDefault="00EC13DD" w:rsidP="004A1D58">
      <w:pPr>
        <w:numPr>
          <w:ilvl w:val="1"/>
          <w:numId w:val="2"/>
        </w:numPr>
        <w:spacing w:before="240" w:after="100" w:after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Are there any existing APIs or integrations we can leverage?</w:t>
      </w:r>
    </w:p>
    <w:p w14:paraId="4937C229" w14:textId="220459C3" w:rsidR="004A1D58" w:rsidRDefault="004A1D58" w:rsidP="004A1D58">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TheGenie.ai has an entire library of API’s to start with to help generate </w:t>
      </w:r>
      <w:proofErr w:type="gramStart"/>
      <w:r>
        <w:rPr>
          <w:rFonts w:ascii="Proxima Nova Alt ExCn Rg" w:hAnsi="Proxima Nova Alt ExCn Rg" w:cstheme="minorHAnsi"/>
          <w:sz w:val="21"/>
          <w:szCs w:val="21"/>
        </w:rPr>
        <w:t>content</w:t>
      </w:r>
      <w:proofErr w:type="gramEnd"/>
    </w:p>
    <w:p w14:paraId="055AC804" w14:textId="5B591B8B" w:rsidR="004A1D58" w:rsidRDefault="004A1D58" w:rsidP="004A1D58">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scope of this project would include new API’s to deliver and handle </w:t>
      </w:r>
      <w:proofErr w:type="gramStart"/>
      <w:r>
        <w:rPr>
          <w:rFonts w:ascii="Proxima Nova Alt ExCn Rg" w:hAnsi="Proxima Nova Alt ExCn Rg" w:cstheme="minorHAnsi"/>
          <w:sz w:val="21"/>
          <w:szCs w:val="21"/>
        </w:rPr>
        <w:t>content</w:t>
      </w:r>
      <w:proofErr w:type="gramEnd"/>
    </w:p>
    <w:p w14:paraId="1FFA7C4B" w14:textId="1F4FB4DA" w:rsidR="004A1D58" w:rsidRDefault="004A1D58" w:rsidP="004A1D58">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TheGenie.ai also has an Integration with Facebook and Instagram </w:t>
      </w:r>
    </w:p>
    <w:p w14:paraId="750778DD" w14:textId="5CAA1EE0" w:rsidR="004A1D58" w:rsidRPr="00EC13DD" w:rsidRDefault="004A1D58" w:rsidP="004A1D58">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TheGenie.ai has an integration section that already connect the user’s CRM for </w:t>
      </w:r>
      <w:proofErr w:type="gramStart"/>
      <w:r>
        <w:rPr>
          <w:rFonts w:ascii="Proxima Nova Alt ExCn Rg" w:hAnsi="Proxima Nova Alt ExCn Rg" w:cstheme="minorHAnsi"/>
          <w:sz w:val="21"/>
          <w:szCs w:val="21"/>
        </w:rPr>
        <w:t>leads</w:t>
      </w:r>
      <w:proofErr w:type="gramEnd"/>
    </w:p>
    <w:p w14:paraId="7DC72AFD"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Word Document Platforms</w:t>
      </w:r>
      <w:r w:rsidRPr="00EC13DD">
        <w:rPr>
          <w:rFonts w:ascii="Proxima Nova Alt ExCn Rg" w:hAnsi="Proxima Nova Alt ExCn Rg" w:cstheme="minorHAnsi"/>
          <w:sz w:val="21"/>
          <w:szCs w:val="21"/>
        </w:rPr>
        <w:t>:</w:t>
      </w:r>
    </w:p>
    <w:p w14:paraId="5CC9248B" w14:textId="77777777" w:rsid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specific requirements for Microsoft Word and Google Docs integrations?</w:t>
      </w:r>
    </w:p>
    <w:p w14:paraId="202EB4AC" w14:textId="34E9C2F7" w:rsidR="00EE6656" w:rsidRDefault="00EE6656" w:rsidP="00EE665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feature that allows the user to publish a </w:t>
      </w:r>
      <w:r w:rsidR="00B900F2">
        <w:rPr>
          <w:rFonts w:ascii="Proxima Nova Alt ExCn Rg" w:hAnsi="Proxima Nova Alt ExCn Rg" w:cstheme="minorHAnsi"/>
          <w:sz w:val="21"/>
          <w:szCs w:val="21"/>
        </w:rPr>
        <w:t>Paisley</w:t>
      </w:r>
      <w:r>
        <w:rPr>
          <w:rFonts w:ascii="Proxima Nova Alt ExCn Rg" w:hAnsi="Proxima Nova Alt ExCn Rg" w:cstheme="minorHAnsi"/>
          <w:sz w:val="21"/>
          <w:szCs w:val="21"/>
        </w:rPr>
        <w:t xml:space="preserve"> message to their local </w:t>
      </w:r>
      <w:r w:rsidR="00B900F2">
        <w:rPr>
          <w:rFonts w:ascii="Proxima Nova Alt ExCn Rg" w:hAnsi="Proxima Nova Alt ExCn Rg" w:cstheme="minorHAnsi"/>
          <w:sz w:val="21"/>
          <w:szCs w:val="21"/>
        </w:rPr>
        <w:t>MS Word, Outlook, Excel or PowerPoint or Google’s Work Center with Gmai</w:t>
      </w:r>
      <w:r w:rsidR="001B4EC5">
        <w:rPr>
          <w:rFonts w:ascii="Proxima Nova Alt ExCn Rg" w:hAnsi="Proxima Nova Alt ExCn Rg" w:cstheme="minorHAnsi"/>
          <w:sz w:val="21"/>
          <w:szCs w:val="21"/>
        </w:rPr>
        <w:t>l, Docs, Sheets and Slides.</w:t>
      </w:r>
      <w:r w:rsidR="00B900F2">
        <w:rPr>
          <w:rFonts w:ascii="Proxima Nova Alt ExCn Rg" w:hAnsi="Proxima Nova Alt ExCn Rg" w:cstheme="minorHAnsi"/>
          <w:sz w:val="21"/>
          <w:szCs w:val="21"/>
        </w:rPr>
        <w:t xml:space="preserve"> </w:t>
      </w:r>
    </w:p>
    <w:p w14:paraId="13032EEA" w14:textId="4F542B73" w:rsidR="00B900F2" w:rsidRDefault="00B900F2" w:rsidP="00EE665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prerequisite would be an Integration setup.  The application needs to be built to package the results of the </w:t>
      </w:r>
      <w:r w:rsidR="001B4EC5">
        <w:rPr>
          <w:rFonts w:ascii="Proxima Nova Alt ExCn Rg" w:hAnsi="Proxima Nova Alt ExCn Rg" w:cstheme="minorHAnsi"/>
          <w:sz w:val="21"/>
          <w:szCs w:val="21"/>
        </w:rPr>
        <w:t xml:space="preserve">formatted </w:t>
      </w:r>
      <w:r>
        <w:rPr>
          <w:rFonts w:ascii="Proxima Nova Alt ExCn Rg" w:hAnsi="Proxima Nova Alt ExCn Rg" w:cstheme="minorHAnsi"/>
          <w:sz w:val="21"/>
          <w:szCs w:val="21"/>
        </w:rPr>
        <w:t>“Chat”</w:t>
      </w:r>
      <w:r w:rsidR="001B4EC5">
        <w:rPr>
          <w:rFonts w:ascii="Proxima Nova Alt ExCn Rg" w:hAnsi="Proxima Nova Alt ExCn Rg" w:cstheme="minorHAnsi"/>
          <w:sz w:val="21"/>
          <w:szCs w:val="21"/>
        </w:rPr>
        <w:t xml:space="preserve"> content</w:t>
      </w:r>
      <w:r>
        <w:rPr>
          <w:rFonts w:ascii="Proxima Nova Alt ExCn Rg" w:hAnsi="Proxima Nova Alt ExCn Rg" w:cstheme="minorHAnsi"/>
          <w:sz w:val="21"/>
          <w:szCs w:val="21"/>
        </w:rPr>
        <w:t xml:space="preserve"> and deliver </w:t>
      </w:r>
      <w:r w:rsidR="001B4EC5">
        <w:rPr>
          <w:rFonts w:ascii="Proxima Nova Alt ExCn Rg" w:hAnsi="Proxima Nova Alt ExCn Rg" w:cstheme="minorHAnsi"/>
          <w:sz w:val="21"/>
          <w:szCs w:val="21"/>
        </w:rPr>
        <w:t>it</w:t>
      </w:r>
      <w:r>
        <w:rPr>
          <w:rFonts w:ascii="Proxima Nova Alt ExCn Rg" w:hAnsi="Proxima Nova Alt ExCn Rg" w:cstheme="minorHAnsi"/>
          <w:sz w:val="21"/>
          <w:szCs w:val="21"/>
        </w:rPr>
        <w:t xml:space="preserve"> via a Zapier or API connection </w:t>
      </w:r>
      <w:r w:rsidR="001B4EC5">
        <w:rPr>
          <w:rFonts w:ascii="Proxima Nova Alt ExCn Rg" w:hAnsi="Proxima Nova Alt ExCn Rg" w:cstheme="minorHAnsi"/>
          <w:sz w:val="21"/>
          <w:szCs w:val="21"/>
        </w:rPr>
        <w:t>to the users local office tools</w:t>
      </w:r>
      <w:r>
        <w:rPr>
          <w:rFonts w:ascii="Proxima Nova Alt ExCn Rg" w:hAnsi="Proxima Nova Alt ExCn Rg" w:cstheme="minorHAnsi"/>
          <w:sz w:val="21"/>
          <w:szCs w:val="21"/>
        </w:rPr>
        <w:t xml:space="preserve">.  </w:t>
      </w:r>
    </w:p>
    <w:p w14:paraId="236617EF" w14:textId="11B2EFC2" w:rsidR="00EE6656" w:rsidRDefault="00B900F2" w:rsidP="00EE665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TheGenie.ai platform offers application sharing via Zapier and the scope of this project needs to include </w:t>
      </w:r>
      <w:r w:rsidR="001B4EC5">
        <w:rPr>
          <w:rFonts w:ascii="Proxima Nova Alt ExCn Rg" w:hAnsi="Proxima Nova Alt ExCn Rg" w:cstheme="minorHAnsi"/>
          <w:sz w:val="21"/>
          <w:szCs w:val="21"/>
        </w:rPr>
        <w:t>modifying</w:t>
      </w:r>
      <w:r>
        <w:rPr>
          <w:rFonts w:ascii="Proxima Nova Alt ExCn Rg" w:hAnsi="Proxima Nova Alt ExCn Rg" w:cstheme="minorHAnsi"/>
          <w:sz w:val="21"/>
          <w:szCs w:val="21"/>
        </w:rPr>
        <w:t xml:space="preserve"> the </w:t>
      </w:r>
      <w:r w:rsidR="001B4EC5">
        <w:rPr>
          <w:rFonts w:ascii="Proxima Nova Alt ExCn Rg" w:hAnsi="Proxima Nova Alt ExCn Rg" w:cstheme="minorHAnsi"/>
          <w:sz w:val="21"/>
          <w:szCs w:val="21"/>
        </w:rPr>
        <w:t>existing</w:t>
      </w:r>
      <w:r>
        <w:rPr>
          <w:rFonts w:ascii="Proxima Nova Alt ExCn Rg" w:hAnsi="Proxima Nova Alt ExCn Rg" w:cstheme="minorHAnsi"/>
          <w:sz w:val="21"/>
          <w:szCs w:val="21"/>
        </w:rPr>
        <w:t xml:space="preserve"> or making a new integration interface designed to connect Paisley to the </w:t>
      </w:r>
      <w:proofErr w:type="gramStart"/>
      <w:r>
        <w:rPr>
          <w:rFonts w:ascii="Proxima Nova Alt ExCn Rg" w:hAnsi="Proxima Nova Alt ExCn Rg" w:cstheme="minorHAnsi"/>
          <w:sz w:val="21"/>
          <w:szCs w:val="21"/>
        </w:rPr>
        <w:t>users  tools</w:t>
      </w:r>
      <w:proofErr w:type="gramEnd"/>
      <w:r>
        <w:rPr>
          <w:rFonts w:ascii="Proxima Nova Alt ExCn Rg" w:hAnsi="Proxima Nova Alt ExCn Rg" w:cstheme="minorHAnsi"/>
          <w:sz w:val="21"/>
          <w:szCs w:val="21"/>
        </w:rPr>
        <w:t xml:space="preserve">.  </w:t>
      </w:r>
    </w:p>
    <w:p w14:paraId="72785C75" w14:textId="4B43E7A7" w:rsidR="00B900F2" w:rsidRDefault="001B4EC5" w:rsidP="00EE665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Realtime would be ideal, however any automated means is better than nothing.  </w:t>
      </w:r>
      <w:proofErr w:type="gramStart"/>
      <w:r>
        <w:rPr>
          <w:rFonts w:ascii="Proxima Nova Alt ExCn Rg" w:hAnsi="Proxima Nova Alt ExCn Rg" w:cstheme="minorHAnsi"/>
          <w:sz w:val="21"/>
          <w:szCs w:val="21"/>
        </w:rPr>
        <w:t>i.e.</w:t>
      </w:r>
      <w:proofErr w:type="gramEnd"/>
      <w:r>
        <w:rPr>
          <w:rFonts w:ascii="Proxima Nova Alt ExCn Rg" w:hAnsi="Proxima Nova Alt ExCn Rg" w:cstheme="minorHAnsi"/>
          <w:sz w:val="21"/>
          <w:szCs w:val="21"/>
        </w:rPr>
        <w:t xml:space="preserve"> a</w:t>
      </w:r>
      <w:r w:rsidR="00B900F2">
        <w:rPr>
          <w:rFonts w:ascii="Proxima Nova Alt ExCn Rg" w:hAnsi="Proxima Nova Alt ExCn Rg" w:cstheme="minorHAnsi"/>
          <w:sz w:val="21"/>
          <w:szCs w:val="21"/>
        </w:rPr>
        <w:t xml:space="preserve"> download or batch, </w:t>
      </w:r>
      <w:r>
        <w:rPr>
          <w:rFonts w:ascii="Proxima Nova Alt ExCn Rg" w:hAnsi="Proxima Nova Alt ExCn Rg" w:cstheme="minorHAnsi"/>
          <w:sz w:val="21"/>
          <w:szCs w:val="21"/>
        </w:rPr>
        <w:t>the key is to get what you</w:t>
      </w:r>
      <w:r w:rsidR="00B900F2">
        <w:rPr>
          <w:rFonts w:ascii="Proxima Nova Alt ExCn Rg" w:hAnsi="Proxima Nova Alt ExCn Rg" w:cstheme="minorHAnsi"/>
          <w:sz w:val="21"/>
          <w:szCs w:val="21"/>
        </w:rPr>
        <w:t xml:space="preserve"> see on the Paisley </w:t>
      </w:r>
      <w:r>
        <w:rPr>
          <w:rFonts w:ascii="Proxima Nova Alt ExCn Rg" w:hAnsi="Proxima Nova Alt ExCn Rg" w:cstheme="minorHAnsi"/>
          <w:sz w:val="21"/>
          <w:szCs w:val="21"/>
        </w:rPr>
        <w:t>to transfer</w:t>
      </w:r>
      <w:r w:rsidR="00B900F2">
        <w:rPr>
          <w:rFonts w:ascii="Proxima Nova Alt ExCn Rg" w:hAnsi="Proxima Nova Alt ExCn Rg" w:cstheme="minorHAnsi"/>
          <w:sz w:val="21"/>
          <w:szCs w:val="21"/>
        </w:rPr>
        <w:t xml:space="preserve"> to a Word doc for easy formatting and quicker turn around.</w:t>
      </w:r>
    </w:p>
    <w:p w14:paraId="2B8BD36C" w14:textId="77777777" w:rsidR="00EC13DD" w:rsidRPr="004A1D58" w:rsidRDefault="00EC13DD" w:rsidP="001B4EC5">
      <w:pPr>
        <w:numPr>
          <w:ilvl w:val="1"/>
          <w:numId w:val="2"/>
        </w:numPr>
        <w:spacing w:before="240"/>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 xml:space="preserve">Are there any </w:t>
      </w:r>
      <w:proofErr w:type="gramStart"/>
      <w:r w:rsidRPr="00EC13DD">
        <w:rPr>
          <w:rFonts w:ascii="Proxima Nova Alt ExCn Rg" w:hAnsi="Proxima Nova Alt ExCn Rg" w:cstheme="minorHAnsi"/>
          <w:b/>
          <w:bCs/>
          <w:sz w:val="21"/>
          <w:szCs w:val="21"/>
        </w:rPr>
        <w:t>particular formatting</w:t>
      </w:r>
      <w:proofErr w:type="gramEnd"/>
      <w:r w:rsidRPr="00EC13DD">
        <w:rPr>
          <w:rFonts w:ascii="Proxima Nova Alt ExCn Rg" w:hAnsi="Proxima Nova Alt ExCn Rg" w:cstheme="minorHAnsi"/>
          <w:b/>
          <w:bCs/>
          <w:sz w:val="21"/>
          <w:szCs w:val="21"/>
        </w:rPr>
        <w:t xml:space="preserve"> or template needs?</w:t>
      </w:r>
    </w:p>
    <w:p w14:paraId="6B976F83" w14:textId="77777777" w:rsidR="004A1D58" w:rsidRDefault="001B4EC5" w:rsidP="001B4EC5">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If the system </w:t>
      </w:r>
      <w:proofErr w:type="gramStart"/>
      <w:r>
        <w:rPr>
          <w:rFonts w:ascii="Proxima Nova Alt ExCn Rg" w:hAnsi="Proxima Nova Alt ExCn Rg" w:cstheme="minorHAnsi"/>
          <w:sz w:val="21"/>
          <w:szCs w:val="21"/>
        </w:rPr>
        <w:t>is able to</w:t>
      </w:r>
      <w:proofErr w:type="gramEnd"/>
      <w:r>
        <w:rPr>
          <w:rFonts w:ascii="Proxima Nova Alt ExCn Rg" w:hAnsi="Proxima Nova Alt ExCn Rg" w:cstheme="minorHAnsi"/>
          <w:sz w:val="21"/>
          <w:szCs w:val="21"/>
        </w:rPr>
        <w:t xml:space="preserve"> deliver the content as presented in the ap, the formatting would be done local.</w:t>
      </w:r>
    </w:p>
    <w:p w14:paraId="3B2F2790" w14:textId="5619F943" w:rsidR="001B4EC5" w:rsidRDefault="004A1D58" w:rsidP="001B4EC5">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This discovery is being answered by a salesperson.  There may be some tech already in existence that can make this much easier so please use the most efficient approach.</w:t>
      </w:r>
      <w:r w:rsidR="001B4EC5">
        <w:rPr>
          <w:rFonts w:ascii="Proxima Nova Alt ExCn Rg" w:hAnsi="Proxima Nova Alt ExCn Rg" w:cstheme="minorHAnsi"/>
          <w:sz w:val="21"/>
          <w:szCs w:val="21"/>
        </w:rPr>
        <w:t xml:space="preserve">  </w:t>
      </w:r>
    </w:p>
    <w:p w14:paraId="747353F3" w14:textId="12B9BC79" w:rsidR="001B4EC5" w:rsidRDefault="001B4EC5" w:rsidP="001B4EC5">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As for templates, there will be many, but the Genie.ai is already set for handling asset templates.</w:t>
      </w:r>
    </w:p>
    <w:p w14:paraId="22A618F2" w14:textId="26A7B3AA" w:rsidR="001B4EC5" w:rsidRPr="00EC13DD" w:rsidRDefault="001B4EC5" w:rsidP="001B4EC5">
      <w:pPr>
        <w:numPr>
          <w:ilvl w:val="2"/>
          <w:numId w:val="2"/>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We may need to add functionality to parse and produce </w:t>
      </w:r>
      <w:proofErr w:type="gramStart"/>
      <w:r>
        <w:rPr>
          <w:rFonts w:ascii="Proxima Nova Alt ExCn Rg" w:hAnsi="Proxima Nova Alt ExCn Rg" w:cstheme="minorHAnsi"/>
          <w:sz w:val="21"/>
          <w:szCs w:val="21"/>
        </w:rPr>
        <w:t>campaign based</w:t>
      </w:r>
      <w:proofErr w:type="gramEnd"/>
      <w:r>
        <w:rPr>
          <w:rFonts w:ascii="Proxima Nova Alt ExCn Rg" w:hAnsi="Proxima Nova Alt ExCn Rg" w:cstheme="minorHAnsi"/>
          <w:sz w:val="21"/>
          <w:szCs w:val="21"/>
        </w:rPr>
        <w:t xml:space="preserve"> communication, like multi sequence email campaigns</w:t>
      </w:r>
      <w:r w:rsidR="004A1D58">
        <w:rPr>
          <w:rFonts w:ascii="Proxima Nova Alt ExCn Rg" w:hAnsi="Proxima Nova Alt ExCn Rg" w:cstheme="minorHAnsi"/>
          <w:sz w:val="21"/>
          <w:szCs w:val="21"/>
        </w:rPr>
        <w:t>.  For now, we’ll leave that for a future iteration.</w:t>
      </w:r>
    </w:p>
    <w:p w14:paraId="2E3A916E" w14:textId="38BF95CE"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lastRenderedPageBreak/>
        <w:t>Spreadsheet Programs</w:t>
      </w:r>
      <w:r w:rsidRPr="00EC13DD">
        <w:rPr>
          <w:rFonts w:ascii="Proxima Nova Alt ExCn Rg" w:hAnsi="Proxima Nova Alt ExCn Rg" w:cstheme="minorHAnsi"/>
          <w:sz w:val="21"/>
          <w:szCs w:val="21"/>
        </w:rPr>
        <w:t>:</w:t>
      </w:r>
    </w:p>
    <w:p w14:paraId="0494A584" w14:textId="68EEA171" w:rsidR="00EC13DD" w:rsidRPr="00EC13DD" w:rsidRDefault="004A1D58" w:rsidP="00EC13DD">
      <w:pPr>
        <w:numPr>
          <w:ilvl w:val="1"/>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Already </w:t>
      </w:r>
      <w:proofErr w:type="gramStart"/>
      <w:r>
        <w:rPr>
          <w:rFonts w:ascii="Proxima Nova Alt ExCn Rg" w:hAnsi="Proxima Nova Alt ExCn Rg" w:cstheme="minorHAnsi"/>
          <w:sz w:val="21"/>
          <w:szCs w:val="21"/>
        </w:rPr>
        <w:t>addressed</w:t>
      </w:r>
      <w:proofErr w:type="gramEnd"/>
    </w:p>
    <w:p w14:paraId="559E610A"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Email Platforms</w:t>
      </w:r>
      <w:r w:rsidRPr="00EC13DD">
        <w:rPr>
          <w:rFonts w:ascii="Proxima Nova Alt ExCn Rg" w:hAnsi="Proxima Nova Alt ExCn Rg" w:cstheme="minorHAnsi"/>
          <w:sz w:val="21"/>
          <w:szCs w:val="21"/>
        </w:rPr>
        <w:t>:</w:t>
      </w:r>
    </w:p>
    <w:p w14:paraId="37FD9D4B"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requirements for integrating with Microsoft Outlook and Gmail?</w:t>
      </w:r>
    </w:p>
    <w:p w14:paraId="178805DD" w14:textId="643F7137" w:rsidR="00EC13DD" w:rsidRPr="00EC13DD" w:rsidRDefault="004A1D58" w:rsidP="004A1D58">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Ideally Paisley drops a composition right in the users email program as a draft</w:t>
      </w:r>
      <w:r w:rsidR="00EC13DD" w:rsidRPr="00EC13DD">
        <w:rPr>
          <w:rFonts w:ascii="Proxima Nova Alt ExCn Rg" w:hAnsi="Proxima Nova Alt ExCn Rg" w:cstheme="minorHAnsi"/>
          <w:sz w:val="21"/>
          <w:szCs w:val="21"/>
        </w:rPr>
        <w:t>?</w:t>
      </w:r>
    </w:p>
    <w:p w14:paraId="5855AAED"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Social Network Platforms</w:t>
      </w:r>
      <w:r w:rsidRPr="00EC13DD">
        <w:rPr>
          <w:rFonts w:ascii="Proxima Nova Alt ExCn Rg" w:hAnsi="Proxima Nova Alt ExCn Rg" w:cstheme="minorHAnsi"/>
          <w:sz w:val="21"/>
          <w:szCs w:val="21"/>
        </w:rPr>
        <w:t>:</w:t>
      </w:r>
    </w:p>
    <w:p w14:paraId="698B366A"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Beyond Meta, which other platforms are priority?</w:t>
      </w:r>
    </w:p>
    <w:p w14:paraId="1CB36510" w14:textId="76549AB4" w:rsidR="00EC13DD" w:rsidRDefault="006D304E" w:rsidP="006D304E">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Google is next to send display ads, remarketing ads and YouTube vids and </w:t>
      </w:r>
      <w:proofErr w:type="gramStart"/>
      <w:r>
        <w:rPr>
          <w:rFonts w:ascii="Proxima Nova Alt ExCn Rg" w:hAnsi="Proxima Nova Alt ExCn Rg" w:cstheme="minorHAnsi"/>
          <w:sz w:val="21"/>
          <w:szCs w:val="21"/>
        </w:rPr>
        <w:t>ads</w:t>
      </w:r>
      <w:proofErr w:type="gramEnd"/>
    </w:p>
    <w:p w14:paraId="297F11D5" w14:textId="7F6349CA" w:rsidR="006D304E" w:rsidRDefault="006D304E" w:rsidP="006D304E">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We want to explore </w:t>
      </w:r>
      <w:proofErr w:type="gramStart"/>
      <w:r>
        <w:rPr>
          <w:rFonts w:ascii="Proxima Nova Alt ExCn Rg" w:hAnsi="Proxima Nova Alt ExCn Rg" w:cstheme="minorHAnsi"/>
          <w:sz w:val="21"/>
          <w:szCs w:val="21"/>
        </w:rPr>
        <w:t>LinkedIn</w:t>
      </w:r>
      <w:proofErr w:type="gramEnd"/>
    </w:p>
    <w:p w14:paraId="2CDC064C" w14:textId="5B2C609D" w:rsidR="006D304E" w:rsidRPr="00EC13DD" w:rsidRDefault="006D304E" w:rsidP="006D304E">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TikTok being similar to Meta is on a future </w:t>
      </w:r>
      <w:proofErr w:type="gramStart"/>
      <w:r>
        <w:rPr>
          <w:rFonts w:ascii="Proxima Nova Alt ExCn Rg" w:hAnsi="Proxima Nova Alt ExCn Rg" w:cstheme="minorHAnsi"/>
          <w:sz w:val="21"/>
          <w:szCs w:val="21"/>
        </w:rPr>
        <w:t>runway</w:t>
      </w:r>
      <w:proofErr w:type="gramEnd"/>
    </w:p>
    <w:p w14:paraId="2938E783"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Text Message Platforms</w:t>
      </w:r>
      <w:r w:rsidRPr="00EC13DD">
        <w:rPr>
          <w:rFonts w:ascii="Proxima Nova Alt ExCn Rg" w:hAnsi="Proxima Nova Alt ExCn Rg" w:cstheme="minorHAnsi"/>
          <w:sz w:val="21"/>
          <w:szCs w:val="21"/>
        </w:rPr>
        <w:t>:</w:t>
      </w:r>
    </w:p>
    <w:p w14:paraId="0716581F"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functionalities are required for integrating with Twilio?</w:t>
      </w:r>
    </w:p>
    <w:p w14:paraId="7F3F5455" w14:textId="4AFED37D" w:rsidR="00EC13DD" w:rsidRDefault="006D304E" w:rsidP="006D304E">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To be determined, we already </w:t>
      </w:r>
      <w:proofErr w:type="spellStart"/>
      <w:r>
        <w:rPr>
          <w:rFonts w:ascii="Proxima Nova Alt ExCn Rg" w:hAnsi="Proxima Nova Alt ExCn Rg" w:cstheme="minorHAnsi"/>
          <w:sz w:val="21"/>
          <w:szCs w:val="21"/>
        </w:rPr>
        <w:t>aut</w:t>
      </w:r>
      <w:proofErr w:type="spellEnd"/>
      <w:r>
        <w:rPr>
          <w:rFonts w:ascii="Proxima Nova Alt ExCn Rg" w:hAnsi="Proxima Nova Alt ExCn Rg" w:cstheme="minorHAnsi"/>
          <w:sz w:val="21"/>
          <w:szCs w:val="21"/>
        </w:rPr>
        <w:t xml:space="preserve"> send text messages with other </w:t>
      </w:r>
      <w:proofErr w:type="gramStart"/>
      <w:r>
        <w:rPr>
          <w:rFonts w:ascii="Proxima Nova Alt ExCn Rg" w:hAnsi="Proxima Nova Alt ExCn Rg" w:cstheme="minorHAnsi"/>
          <w:sz w:val="21"/>
          <w:szCs w:val="21"/>
        </w:rPr>
        <w:t>solutions</w:t>
      </w:r>
      <w:proofErr w:type="gramEnd"/>
    </w:p>
    <w:p w14:paraId="18400C9A" w14:textId="6CEB5A74" w:rsidR="006D304E" w:rsidRDefault="006D304E" w:rsidP="006D304E">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1parkplace team will know how to address </w:t>
      </w:r>
      <w:proofErr w:type="gramStart"/>
      <w:r>
        <w:rPr>
          <w:rFonts w:ascii="Proxima Nova Alt ExCn Rg" w:hAnsi="Proxima Nova Alt ExCn Rg" w:cstheme="minorHAnsi"/>
          <w:sz w:val="21"/>
          <w:szCs w:val="21"/>
        </w:rPr>
        <w:t>texts</w:t>
      </w:r>
      <w:proofErr w:type="gramEnd"/>
    </w:p>
    <w:p w14:paraId="3B932E20"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Direct Mail</w:t>
      </w:r>
      <w:r w:rsidRPr="00EC13DD">
        <w:rPr>
          <w:rFonts w:ascii="Proxima Nova Alt ExCn Rg" w:hAnsi="Proxima Nova Alt ExCn Rg" w:cstheme="minorHAnsi"/>
          <w:sz w:val="21"/>
          <w:szCs w:val="21"/>
        </w:rPr>
        <w:t>:</w:t>
      </w:r>
    </w:p>
    <w:p w14:paraId="185D552C"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integration requirements with TheGenie?</w:t>
      </w:r>
    </w:p>
    <w:p w14:paraId="4F9940C4" w14:textId="2E5E569D" w:rsidR="00EC13DD" w:rsidRPr="00EC13DD" w:rsidRDefault="001F3AC6" w:rsidP="001F3AC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Not relevant for this scope</w:t>
      </w:r>
      <w:r w:rsidR="00EC13DD" w:rsidRPr="00EC13DD">
        <w:rPr>
          <w:rFonts w:ascii="Proxima Nova Alt ExCn Rg" w:hAnsi="Proxima Nova Alt ExCn Rg" w:cstheme="minorHAnsi"/>
          <w:sz w:val="21"/>
          <w:szCs w:val="21"/>
        </w:rPr>
        <w:t>?</w:t>
      </w:r>
    </w:p>
    <w:p w14:paraId="4556797E"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Websites and Blogs</w:t>
      </w:r>
      <w:r w:rsidRPr="00EC13DD">
        <w:rPr>
          <w:rFonts w:ascii="Proxima Nova Alt ExCn Rg" w:hAnsi="Proxima Nova Alt ExCn Rg" w:cstheme="minorHAnsi"/>
          <w:sz w:val="21"/>
          <w:szCs w:val="21"/>
        </w:rPr>
        <w:t>:</w:t>
      </w:r>
    </w:p>
    <w:p w14:paraId="217FABE5"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functionalities are required for WordPress integration?</w:t>
      </w:r>
    </w:p>
    <w:p w14:paraId="39F230DB" w14:textId="3EA1A029" w:rsidR="00EC13DD" w:rsidRPr="00EC13DD" w:rsidRDefault="001F3AC6" w:rsidP="001F3AC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To be explored – not in MVP scope</w:t>
      </w:r>
    </w:p>
    <w:p w14:paraId="1B491209"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Presentation Programs</w:t>
      </w:r>
      <w:r w:rsidRPr="00EC13DD">
        <w:rPr>
          <w:rFonts w:ascii="Proxima Nova Alt ExCn Rg" w:hAnsi="Proxima Nova Alt ExCn Rg" w:cstheme="minorHAnsi"/>
          <w:sz w:val="21"/>
          <w:szCs w:val="21"/>
        </w:rPr>
        <w:t>:</w:t>
      </w:r>
    </w:p>
    <w:p w14:paraId="5D4599E4"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requirements for PowerPoint, Keynote, and Google Slides integrations?</w:t>
      </w:r>
    </w:p>
    <w:p w14:paraId="02F59C39" w14:textId="77777777" w:rsidR="001F3AC6" w:rsidRPr="00EC13DD" w:rsidRDefault="001F3AC6" w:rsidP="001F3AC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To be explored – not in MVP scope</w:t>
      </w:r>
    </w:p>
    <w:p w14:paraId="3CD14B3F" w14:textId="77777777" w:rsidR="00EC13DD" w:rsidRPr="00EC13DD" w:rsidRDefault="00EC13DD" w:rsidP="00EE6656">
      <w:pPr>
        <w:numPr>
          <w:ilvl w:val="0"/>
          <w:numId w:val="2"/>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Ad Manager Platforms</w:t>
      </w:r>
      <w:r w:rsidRPr="00EC13DD">
        <w:rPr>
          <w:rFonts w:ascii="Proxima Nova Alt ExCn Rg" w:hAnsi="Proxima Nova Alt ExCn Rg" w:cstheme="minorHAnsi"/>
          <w:sz w:val="21"/>
          <w:szCs w:val="21"/>
        </w:rPr>
        <w:t>:</w:t>
      </w:r>
    </w:p>
    <w:p w14:paraId="44408DD9" w14:textId="77777777" w:rsidR="00EC13DD" w:rsidRPr="00EC13DD" w:rsidRDefault="00EC13DD" w:rsidP="00EC13DD">
      <w:pPr>
        <w:numPr>
          <w:ilvl w:val="1"/>
          <w:numId w:val="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functionalities are required for Facebook Ad Manager, Google Ads, and YouTube Ads?</w:t>
      </w:r>
    </w:p>
    <w:p w14:paraId="2339FEED" w14:textId="77777777" w:rsidR="001F3AC6" w:rsidRPr="00EC13DD" w:rsidRDefault="001F3AC6" w:rsidP="001F3AC6">
      <w:pPr>
        <w:numPr>
          <w:ilvl w:val="2"/>
          <w:numId w:val="2"/>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To be explored – not in MVP scope</w:t>
      </w:r>
    </w:p>
    <w:p w14:paraId="2715C1E7" w14:textId="685C50BE" w:rsidR="00EC13DD" w:rsidRDefault="001F3AC6" w:rsidP="00B078AA">
      <w:pPr>
        <w:rPr>
          <w:rFonts w:ascii="Proxima Nova Alt ExCn Rg" w:hAnsi="Proxima Nova Alt ExCn Rg" w:cstheme="minorHAnsi"/>
          <w:b/>
          <w:bCs/>
          <w:sz w:val="21"/>
          <w:szCs w:val="21"/>
        </w:rPr>
      </w:pPr>
      <w:r>
        <w:rPr>
          <w:rFonts w:ascii="Proxima Nova Alt ExCn Rg" w:hAnsi="Proxima Nova Alt ExCn Rg" w:cstheme="minorHAnsi"/>
          <w:b/>
          <w:bCs/>
          <w:sz w:val="21"/>
          <w:szCs w:val="21"/>
        </w:rPr>
        <w:br w:type="page"/>
      </w:r>
      <w:r w:rsidR="00EC13DD" w:rsidRPr="00EC13DD">
        <w:rPr>
          <w:rFonts w:ascii="Proxima Nova Alt ExCn Rg" w:hAnsi="Proxima Nova Alt ExCn Rg" w:cstheme="minorHAnsi"/>
          <w:b/>
          <w:bCs/>
          <w:sz w:val="21"/>
          <w:szCs w:val="21"/>
        </w:rPr>
        <w:lastRenderedPageBreak/>
        <w:t>User Experience (UI/UX) Questions</w:t>
      </w:r>
    </w:p>
    <w:p w14:paraId="2EC151D6" w14:textId="496D5C7A" w:rsidR="00A90DA9" w:rsidRPr="00A90DA9" w:rsidRDefault="00A90DA9" w:rsidP="00A90DA9">
      <w:pPr>
        <w:numPr>
          <w:ilvl w:val="0"/>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b/>
          <w:bCs/>
          <w:sz w:val="21"/>
          <w:szCs w:val="21"/>
        </w:rPr>
        <w:t xml:space="preserve">Some background: </w:t>
      </w:r>
    </w:p>
    <w:p w14:paraId="2F2DF852" w14:textId="41FCBA2F"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Looking to create a brand for Paisley, including a new website hosted at </w:t>
      </w:r>
      <w:proofErr w:type="gramStart"/>
      <w:r>
        <w:rPr>
          <w:rFonts w:ascii="Proxima Nova Alt ExCn Rg" w:hAnsi="Proxima Nova Alt ExCn Rg" w:cstheme="minorHAnsi"/>
          <w:sz w:val="21"/>
          <w:szCs w:val="21"/>
        </w:rPr>
        <w:t>AskPaisley.com</w:t>
      </w:r>
      <w:proofErr w:type="gramEnd"/>
    </w:p>
    <w:p w14:paraId="3DA46D2B" w14:textId="77777777"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We want our UI/UX person to Develop the creative for branding </w:t>
      </w:r>
      <w:proofErr w:type="gramStart"/>
      <w:r>
        <w:rPr>
          <w:rFonts w:ascii="Proxima Nova Alt ExCn Rg" w:hAnsi="Proxima Nova Alt ExCn Rg" w:cstheme="minorHAnsi"/>
          <w:sz w:val="21"/>
          <w:szCs w:val="21"/>
        </w:rPr>
        <w:t>Paisley</w:t>
      </w:r>
      <w:proofErr w:type="gramEnd"/>
      <w:r>
        <w:rPr>
          <w:rFonts w:ascii="Proxima Nova Alt ExCn Rg" w:hAnsi="Proxima Nova Alt ExCn Rg" w:cstheme="minorHAnsi"/>
          <w:sz w:val="21"/>
          <w:szCs w:val="21"/>
        </w:rPr>
        <w:t xml:space="preserve"> </w:t>
      </w:r>
    </w:p>
    <w:p w14:paraId="119C26F3" w14:textId="020A5EF1"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We have a website, that we intend to use to market Paisley – the website is AskPaisley.com </w:t>
      </w:r>
    </w:p>
    <w:p w14:paraId="20BAFDCD" w14:textId="3BC1CFDB"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Paisley will exist inside of TheGenie.ai and which is built </w:t>
      </w:r>
      <w:proofErr w:type="spellStart"/>
      <w:r>
        <w:rPr>
          <w:rFonts w:ascii="Proxima Nova Alt ExCn Rg" w:hAnsi="Proxima Nova Alt ExCn Rg" w:cstheme="minorHAnsi"/>
          <w:sz w:val="21"/>
          <w:szCs w:val="21"/>
        </w:rPr>
        <w:t>an</w:t>
      </w:r>
      <w:proofErr w:type="spellEnd"/>
      <w:r>
        <w:rPr>
          <w:rFonts w:ascii="Proxima Nova Alt ExCn Rg" w:hAnsi="Proxima Nova Alt ExCn Rg" w:cstheme="minorHAnsi"/>
          <w:sz w:val="21"/>
          <w:szCs w:val="21"/>
        </w:rPr>
        <w:t xml:space="preserve"> a </w:t>
      </w:r>
      <w:proofErr w:type="gramStart"/>
      <w:r>
        <w:rPr>
          <w:rFonts w:ascii="Proxima Nova Alt ExCn Rg" w:hAnsi="Proxima Nova Alt ExCn Rg" w:cstheme="minorHAnsi"/>
          <w:sz w:val="21"/>
          <w:szCs w:val="21"/>
        </w:rPr>
        <w:t>framework</w:t>
      </w:r>
      <w:proofErr w:type="gramEnd"/>
    </w:p>
    <w:p w14:paraId="15E92CEA" w14:textId="785A1A2A"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Within the framework, </w:t>
      </w:r>
      <w:r w:rsidR="00C00D80">
        <w:rPr>
          <w:rFonts w:ascii="Proxima Nova Alt ExCn Rg" w:hAnsi="Proxima Nova Alt ExCn Rg" w:cstheme="minorHAnsi"/>
          <w:sz w:val="21"/>
          <w:szCs w:val="21"/>
        </w:rPr>
        <w:t xml:space="preserve">we’re looking to design a </w:t>
      </w:r>
      <w:proofErr w:type="spellStart"/>
      <w:r w:rsidR="00C00D80">
        <w:rPr>
          <w:rFonts w:ascii="Proxima Nova Alt ExCn Rg" w:hAnsi="Proxima Nova Alt ExCn Rg" w:cstheme="minorHAnsi"/>
          <w:sz w:val="21"/>
          <w:szCs w:val="21"/>
        </w:rPr>
        <w:t>ChatBot</w:t>
      </w:r>
      <w:proofErr w:type="spellEnd"/>
      <w:r w:rsidR="00C00D80">
        <w:rPr>
          <w:rFonts w:ascii="Proxima Nova Alt ExCn Rg" w:hAnsi="Proxima Nova Alt ExCn Rg" w:cstheme="minorHAnsi"/>
          <w:sz w:val="21"/>
          <w:szCs w:val="21"/>
        </w:rPr>
        <w:t xml:space="preserve"> version to be present on all </w:t>
      </w:r>
      <w:proofErr w:type="gramStart"/>
      <w:r w:rsidR="00C00D80">
        <w:rPr>
          <w:rFonts w:ascii="Proxima Nova Alt ExCn Rg" w:hAnsi="Proxima Nova Alt ExCn Rg" w:cstheme="minorHAnsi"/>
          <w:sz w:val="21"/>
          <w:szCs w:val="21"/>
        </w:rPr>
        <w:t>pages</w:t>
      </w:r>
      <w:proofErr w:type="gramEnd"/>
    </w:p>
    <w:p w14:paraId="360ACA18" w14:textId="72443983"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I want to improve the </w:t>
      </w:r>
      <w:r w:rsidR="00C00D80">
        <w:rPr>
          <w:rFonts w:ascii="Proxima Nova Alt ExCn Rg" w:hAnsi="Proxima Nova Alt ExCn Rg" w:cstheme="minorHAnsi"/>
          <w:sz w:val="21"/>
          <w:szCs w:val="21"/>
        </w:rPr>
        <w:t>UI</w:t>
      </w:r>
      <w:r>
        <w:rPr>
          <w:rFonts w:ascii="Proxima Nova Alt ExCn Rg" w:hAnsi="Proxima Nova Alt ExCn Rg" w:cstheme="minorHAnsi"/>
          <w:sz w:val="21"/>
          <w:szCs w:val="21"/>
        </w:rPr>
        <w:t xml:space="preserve">/UX within the </w:t>
      </w:r>
      <w:r w:rsidR="00C00D80">
        <w:rPr>
          <w:rFonts w:ascii="Proxima Nova Alt ExCn Rg" w:hAnsi="Proxima Nova Alt ExCn Rg" w:cstheme="minorHAnsi"/>
          <w:sz w:val="21"/>
          <w:szCs w:val="21"/>
        </w:rPr>
        <w:t xml:space="preserve">Paisley section of the </w:t>
      </w:r>
      <w:r>
        <w:rPr>
          <w:rFonts w:ascii="Proxima Nova Alt ExCn Rg" w:hAnsi="Proxima Nova Alt ExCn Rg" w:cstheme="minorHAnsi"/>
          <w:sz w:val="21"/>
          <w:szCs w:val="21"/>
        </w:rPr>
        <w:t xml:space="preserve">framework if it’s </w:t>
      </w:r>
      <w:proofErr w:type="gramStart"/>
      <w:r>
        <w:rPr>
          <w:rFonts w:ascii="Proxima Nova Alt ExCn Rg" w:hAnsi="Proxima Nova Alt ExCn Rg" w:cstheme="minorHAnsi"/>
          <w:sz w:val="21"/>
          <w:szCs w:val="21"/>
        </w:rPr>
        <w:t>easy</w:t>
      </w:r>
      <w:proofErr w:type="gramEnd"/>
    </w:p>
    <w:p w14:paraId="2DD4184E" w14:textId="3E5F4842"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More importantly we want to design the UI/UX for the Mobile A</w:t>
      </w:r>
      <w:r w:rsidR="00C00D80">
        <w:rPr>
          <w:rFonts w:ascii="Proxima Nova Alt ExCn Rg" w:hAnsi="Proxima Nova Alt ExCn Rg" w:cstheme="minorHAnsi"/>
          <w:sz w:val="21"/>
          <w:szCs w:val="21"/>
        </w:rPr>
        <w:t>p</w:t>
      </w:r>
      <w:r>
        <w:rPr>
          <w:rFonts w:ascii="Proxima Nova Alt ExCn Rg" w:hAnsi="Proxima Nova Alt ExCn Rg" w:cstheme="minorHAnsi"/>
          <w:sz w:val="21"/>
          <w:szCs w:val="21"/>
        </w:rPr>
        <w:t xml:space="preserve">p </w:t>
      </w:r>
      <w:proofErr w:type="gramStart"/>
      <w:r>
        <w:rPr>
          <w:rFonts w:ascii="Proxima Nova Alt ExCn Rg" w:hAnsi="Proxima Nova Alt ExCn Rg" w:cstheme="minorHAnsi"/>
          <w:sz w:val="21"/>
          <w:szCs w:val="21"/>
        </w:rPr>
        <w:t>version</w:t>
      </w:r>
      <w:proofErr w:type="gramEnd"/>
    </w:p>
    <w:p w14:paraId="2E8F04DB" w14:textId="4CC76645" w:rsidR="00A90DA9" w:rsidRDefault="00C00D80"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marketing slogan could be something like… </w:t>
      </w:r>
      <w:r w:rsidR="00A90DA9">
        <w:rPr>
          <w:rFonts w:ascii="Proxima Nova Alt ExCn Rg" w:hAnsi="Proxima Nova Alt ExCn Rg" w:cstheme="minorHAnsi"/>
          <w:sz w:val="21"/>
          <w:szCs w:val="21"/>
        </w:rPr>
        <w:t xml:space="preserve"> just “Ask </w:t>
      </w:r>
      <w:proofErr w:type="gramStart"/>
      <w:r w:rsidR="00A90DA9">
        <w:rPr>
          <w:rFonts w:ascii="Proxima Nova Alt ExCn Rg" w:hAnsi="Proxima Nova Alt ExCn Rg" w:cstheme="minorHAnsi"/>
          <w:sz w:val="21"/>
          <w:szCs w:val="21"/>
        </w:rPr>
        <w:t>Paisley</w:t>
      </w:r>
      <w:proofErr w:type="gramEnd"/>
      <w:r w:rsidR="00A90DA9">
        <w:rPr>
          <w:rFonts w:ascii="Proxima Nova Alt ExCn Rg" w:hAnsi="Proxima Nova Alt ExCn Rg" w:cstheme="minorHAnsi"/>
          <w:sz w:val="21"/>
          <w:szCs w:val="21"/>
        </w:rPr>
        <w:t>”</w:t>
      </w:r>
    </w:p>
    <w:p w14:paraId="3FBA1176" w14:textId="77777777" w:rsidR="00A90DA9" w:rsidRDefault="00A90DA9" w:rsidP="00A90DA9">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Paisley will be the host and greeter to TheGenie.ai Suite</w:t>
      </w:r>
    </w:p>
    <w:p w14:paraId="2E5BDACC" w14:textId="4EDBE2A5" w:rsidR="00A90DA9" w:rsidRPr="00EC13DD" w:rsidRDefault="00A90DA9" w:rsidP="00C00D80">
      <w:pPr>
        <w:numPr>
          <w:ilvl w:val="1"/>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Paisley Chatbot is on the development </w:t>
      </w:r>
      <w:proofErr w:type="gramStart"/>
      <w:r>
        <w:rPr>
          <w:rFonts w:ascii="Proxima Nova Alt ExCn Rg" w:hAnsi="Proxima Nova Alt ExCn Rg" w:cstheme="minorHAnsi"/>
          <w:sz w:val="21"/>
          <w:szCs w:val="21"/>
        </w:rPr>
        <w:t>runway</w:t>
      </w:r>
      <w:proofErr w:type="gramEnd"/>
      <w:r>
        <w:rPr>
          <w:rFonts w:ascii="Proxima Nova Alt ExCn Rg" w:hAnsi="Proxima Nova Alt ExCn Rg" w:cstheme="minorHAnsi"/>
          <w:sz w:val="21"/>
          <w:szCs w:val="21"/>
        </w:rPr>
        <w:t xml:space="preserve"> </w:t>
      </w:r>
    </w:p>
    <w:p w14:paraId="08BC7764" w14:textId="77777777" w:rsidR="00EC13DD" w:rsidRPr="00EC13DD" w:rsidRDefault="00EC13DD" w:rsidP="00C00D80">
      <w:pPr>
        <w:numPr>
          <w:ilvl w:val="0"/>
          <w:numId w:val="3"/>
        </w:numPr>
        <w:spacing w:before="240"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User Interface</w:t>
      </w:r>
      <w:r w:rsidRPr="00EC13DD">
        <w:rPr>
          <w:rFonts w:ascii="Proxima Nova Alt ExCn Rg" w:hAnsi="Proxima Nova Alt ExCn Rg" w:cstheme="minorHAnsi"/>
          <w:sz w:val="21"/>
          <w:szCs w:val="21"/>
        </w:rPr>
        <w:t>:</w:t>
      </w:r>
    </w:p>
    <w:p w14:paraId="413CDAD8" w14:textId="77777777" w:rsidR="00EC13DD" w:rsidRDefault="00EC13DD" w:rsidP="00EC13DD">
      <w:pPr>
        <w:numPr>
          <w:ilvl w:val="1"/>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key UI requirements for the integration interface?</w:t>
      </w:r>
    </w:p>
    <w:p w14:paraId="29EC90EE" w14:textId="2A801DE3" w:rsidR="00A90DA9"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Clean, modern, </w:t>
      </w:r>
      <w:proofErr w:type="gramStart"/>
      <w:r>
        <w:rPr>
          <w:rFonts w:ascii="Proxima Nova Alt ExCn Rg" w:hAnsi="Proxima Nova Alt ExCn Rg" w:cstheme="minorHAnsi"/>
          <w:sz w:val="21"/>
          <w:szCs w:val="21"/>
        </w:rPr>
        <w:t>friendly</w:t>
      </w:r>
      <w:proofErr w:type="gramEnd"/>
      <w:r>
        <w:rPr>
          <w:rFonts w:ascii="Proxima Nova Alt ExCn Rg" w:hAnsi="Proxima Nova Alt ExCn Rg" w:cstheme="minorHAnsi"/>
          <w:sz w:val="21"/>
          <w:szCs w:val="21"/>
        </w:rPr>
        <w:t xml:space="preserve"> and smart looking</w:t>
      </w:r>
    </w:p>
    <w:p w14:paraId="2E4452AF" w14:textId="11D7DF56" w:rsidR="00DF79B3" w:rsidRPr="00DF79B3"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Minimalistic comes to mind as </w:t>
      </w:r>
      <w:proofErr w:type="gramStart"/>
      <w:r>
        <w:rPr>
          <w:rFonts w:ascii="Proxima Nova Alt ExCn Rg" w:hAnsi="Proxima Nova Alt ExCn Rg" w:cstheme="minorHAnsi"/>
          <w:sz w:val="21"/>
          <w:szCs w:val="21"/>
        </w:rPr>
        <w:t>well</w:t>
      </w:r>
      <w:proofErr w:type="gramEnd"/>
    </w:p>
    <w:p w14:paraId="2E9086ED" w14:textId="41C8F4DB" w:rsidR="001F3AC6" w:rsidRPr="00DF79B3" w:rsidRDefault="001F3AC6" w:rsidP="001F3AC6">
      <w:pPr>
        <w:numPr>
          <w:ilvl w:val="2"/>
          <w:numId w:val="3"/>
        </w:numPr>
        <w:spacing w:before="100" w:beforeAutospacing="1" w:after="100" w:afterAutospacing="1"/>
        <w:rPr>
          <w:rFonts w:ascii="Proxima Nova Alt ExCn Rg" w:hAnsi="Proxima Nova Alt ExCn Rg" w:cstheme="minorHAnsi"/>
          <w:sz w:val="21"/>
          <w:szCs w:val="21"/>
        </w:rPr>
      </w:pPr>
      <w:r w:rsidRPr="001F3AC6">
        <w:rPr>
          <w:rFonts w:ascii="Proxima Nova Alt ExCn Rg" w:hAnsi="Proxima Nova Alt ExCn Rg" w:cs="Times-Roman"/>
          <w:sz w:val="21"/>
          <w:szCs w:val="20"/>
        </w:rPr>
        <w:t>Design a clean, minimalistic, and</w:t>
      </w:r>
      <w:r>
        <w:rPr>
          <w:rFonts w:ascii="Proxima Nova Alt ExCn Rg" w:hAnsi="Proxima Nova Alt ExCn Rg" w:cs="Times-Roman"/>
          <w:sz w:val="21"/>
          <w:szCs w:val="20"/>
        </w:rPr>
        <w:t xml:space="preserve"> simple </w:t>
      </w:r>
      <w:proofErr w:type="gramStart"/>
      <w:r w:rsidR="00DF79B3">
        <w:rPr>
          <w:rFonts w:ascii="Proxima Nova Alt ExCn Rg" w:hAnsi="Proxima Nova Alt ExCn Rg" w:cs="Times-Roman"/>
          <w:sz w:val="21"/>
          <w:szCs w:val="20"/>
        </w:rPr>
        <w:t>interface</w:t>
      </w:r>
      <w:proofErr w:type="gramEnd"/>
    </w:p>
    <w:p w14:paraId="5AF9F215" w14:textId="6942C786" w:rsidR="00DF79B3"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A menu system that is intuitive</w:t>
      </w:r>
    </w:p>
    <w:p w14:paraId="7BA1FA96" w14:textId="3C565FE1" w:rsidR="00C00D80" w:rsidRPr="00B078AA" w:rsidRDefault="00B078AA" w:rsidP="00B078AA">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Version 1 will essentially be the Paisley in Genie, on an </w:t>
      </w:r>
      <w:proofErr w:type="gramStart"/>
      <w:r>
        <w:rPr>
          <w:rFonts w:ascii="Proxima Nova Alt ExCn Rg" w:hAnsi="Proxima Nova Alt ExCn Rg" w:cstheme="minorHAnsi"/>
          <w:sz w:val="21"/>
          <w:szCs w:val="21"/>
        </w:rPr>
        <w:t>app</w:t>
      </w:r>
      <w:proofErr w:type="gramEnd"/>
    </w:p>
    <w:p w14:paraId="68480172" w14:textId="525E1D3F" w:rsidR="00C00D80" w:rsidRDefault="00C00D80" w:rsidP="00B078AA">
      <w:pPr>
        <w:numPr>
          <w:ilvl w:val="1"/>
          <w:numId w:val="3"/>
        </w:numPr>
        <w:spacing w:before="240"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Plan for a tight integration with TheGenie.ai</w:t>
      </w:r>
    </w:p>
    <w:p w14:paraId="09F8EA5A" w14:textId="6425EB91" w:rsidR="00C00D80" w:rsidRDefault="00C00D80" w:rsidP="00B078AA">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This App will become the </w:t>
      </w:r>
      <w:proofErr w:type="spellStart"/>
      <w:r w:rsidR="00B078AA">
        <w:rPr>
          <w:rFonts w:ascii="Proxima Nova Alt ExCn Rg" w:hAnsi="Proxima Nova Alt ExCn Rg" w:cstheme="minorHAnsi"/>
          <w:sz w:val="21"/>
          <w:szCs w:val="21"/>
        </w:rPr>
        <w:t>Moble</w:t>
      </w:r>
      <w:proofErr w:type="spellEnd"/>
      <w:r w:rsidR="00B078AA">
        <w:rPr>
          <w:rFonts w:ascii="Proxima Nova Alt ExCn Rg" w:hAnsi="Proxima Nova Alt ExCn Rg" w:cstheme="minorHAnsi"/>
          <w:sz w:val="21"/>
          <w:szCs w:val="21"/>
        </w:rPr>
        <w:t xml:space="preserve"> App for the Genie.ai</w:t>
      </w:r>
    </w:p>
    <w:p w14:paraId="4313C25C" w14:textId="10174894" w:rsidR="00C00D80"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Ideally a read on activities taking place for them in </w:t>
      </w:r>
      <w:proofErr w:type="gramStart"/>
      <w:r>
        <w:rPr>
          <w:rFonts w:ascii="Proxima Nova Alt ExCn Rg" w:hAnsi="Proxima Nova Alt ExCn Rg" w:cstheme="minorHAnsi"/>
          <w:sz w:val="21"/>
          <w:szCs w:val="21"/>
        </w:rPr>
        <w:t>TheGenie.ai</w:t>
      </w:r>
      <w:proofErr w:type="gramEnd"/>
    </w:p>
    <w:p w14:paraId="7136D9A4" w14:textId="256C92D3" w:rsidR="00C00D80"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Look to design some KPI </w:t>
      </w:r>
      <w:proofErr w:type="gramStart"/>
      <w:r>
        <w:rPr>
          <w:rFonts w:ascii="Proxima Nova Alt ExCn Rg" w:hAnsi="Proxima Nova Alt ExCn Rg" w:cstheme="minorHAnsi"/>
          <w:sz w:val="21"/>
          <w:szCs w:val="21"/>
        </w:rPr>
        <w:t>meters</w:t>
      </w:r>
      <w:proofErr w:type="gramEnd"/>
    </w:p>
    <w:p w14:paraId="29395477" w14:textId="44FBD2C4" w:rsidR="00C00D80"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Lead Focus: New Engagements, Hand Raisers, Messages, </w:t>
      </w:r>
      <w:proofErr w:type="spellStart"/>
      <w:r>
        <w:rPr>
          <w:rFonts w:ascii="Proxima Nova Alt ExCn Rg" w:hAnsi="Proxima Nova Alt ExCn Rg" w:cstheme="minorHAnsi"/>
          <w:sz w:val="21"/>
          <w:szCs w:val="21"/>
        </w:rPr>
        <w:t>replys</w:t>
      </w:r>
      <w:proofErr w:type="spellEnd"/>
    </w:p>
    <w:p w14:paraId="6B488659" w14:textId="026AC3B2" w:rsidR="00C00D80"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Campaigns running now, next, past (show history) </w:t>
      </w:r>
    </w:p>
    <w:p w14:paraId="183E5A05" w14:textId="7167BFCA" w:rsidR="00C00D80" w:rsidRDefault="00C00D80" w:rsidP="001F3AC6">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Launch Genie campaigns:</w:t>
      </w:r>
    </w:p>
    <w:p w14:paraId="0A4F0BB5" w14:textId="042B68D2" w:rsidR="00C00D80" w:rsidRDefault="00C00D80" w:rsidP="00C00D80">
      <w:pPr>
        <w:numPr>
          <w:ilvl w:val="3"/>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Listing Command</w:t>
      </w:r>
    </w:p>
    <w:p w14:paraId="710A482B" w14:textId="7A91DC2A" w:rsidR="00C00D80" w:rsidRDefault="00C00D80" w:rsidP="00C00D80">
      <w:pPr>
        <w:numPr>
          <w:ilvl w:val="3"/>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Neighborhood Command</w:t>
      </w:r>
    </w:p>
    <w:p w14:paraId="5B45A98C" w14:textId="6B04F152" w:rsidR="00C00D80" w:rsidRDefault="00C00D80" w:rsidP="00C00D80">
      <w:pPr>
        <w:numPr>
          <w:ilvl w:val="3"/>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Single 1 off Posts to Audience and Page</w:t>
      </w:r>
    </w:p>
    <w:p w14:paraId="2BB6D1AF" w14:textId="77777777" w:rsidR="00C00D80" w:rsidRPr="00EC13DD" w:rsidRDefault="00C00D80" w:rsidP="00C00D80">
      <w:pPr>
        <w:numPr>
          <w:ilvl w:val="3"/>
          <w:numId w:val="3"/>
        </w:numPr>
        <w:spacing w:before="100" w:beforeAutospacing="1" w:after="100" w:afterAutospacing="1"/>
        <w:rPr>
          <w:rFonts w:ascii="Proxima Nova Alt ExCn Rg" w:hAnsi="Proxima Nova Alt ExCn Rg" w:cstheme="minorHAnsi"/>
          <w:sz w:val="21"/>
          <w:szCs w:val="21"/>
        </w:rPr>
      </w:pPr>
    </w:p>
    <w:p w14:paraId="5BB098DF" w14:textId="77777777" w:rsidR="00B078AA" w:rsidRDefault="00EC13DD" w:rsidP="00EC13DD">
      <w:pPr>
        <w:numPr>
          <w:ilvl w:val="1"/>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Are there any specific design guidelines or branding requirements?</w:t>
      </w:r>
    </w:p>
    <w:p w14:paraId="56A46E0E" w14:textId="67635261" w:rsidR="00EC13DD" w:rsidRPr="00EC13DD" w:rsidRDefault="00B078AA" w:rsidP="00B078AA">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This project will include the branding of Paisley</w:t>
      </w:r>
      <w:r w:rsidR="00A90DA9">
        <w:rPr>
          <w:rFonts w:ascii="Proxima Nova Alt ExCn Rg" w:hAnsi="Proxima Nova Alt ExCn Rg" w:cstheme="minorHAnsi"/>
          <w:sz w:val="21"/>
          <w:szCs w:val="21"/>
        </w:rPr>
        <w:br/>
      </w:r>
    </w:p>
    <w:p w14:paraId="7D1EE3E7" w14:textId="77777777" w:rsidR="00EC13DD" w:rsidRPr="00EC13DD" w:rsidRDefault="00EC13DD" w:rsidP="00EC13DD">
      <w:pPr>
        <w:numPr>
          <w:ilvl w:val="0"/>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User Journey</w:t>
      </w:r>
      <w:r w:rsidRPr="00EC13DD">
        <w:rPr>
          <w:rFonts w:ascii="Proxima Nova Alt ExCn Rg" w:hAnsi="Proxima Nova Alt ExCn Rg" w:cstheme="minorHAnsi"/>
          <w:sz w:val="21"/>
          <w:szCs w:val="21"/>
        </w:rPr>
        <w:t>:</w:t>
      </w:r>
    </w:p>
    <w:p w14:paraId="251A0670" w14:textId="77777777" w:rsidR="00EC13DD" w:rsidRPr="001F3AC6" w:rsidRDefault="00EC13DD" w:rsidP="001E5F0A">
      <w:pPr>
        <w:numPr>
          <w:ilvl w:val="1"/>
          <w:numId w:val="3"/>
        </w:numPr>
        <w:spacing w:before="100" w:beforeAutospacing="1"/>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Can you describe the ideal user journey for these integrations?</w:t>
      </w:r>
    </w:p>
    <w:p w14:paraId="1A5AAE06" w14:textId="09010114" w:rsidR="006D304E" w:rsidRDefault="006D304E" w:rsidP="001F3AC6">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start </w:t>
      </w:r>
      <w:proofErr w:type="gramStart"/>
      <w:r>
        <w:rPr>
          <w:rFonts w:ascii="Proxima Nova Alt ExCn Rg" w:hAnsi="Proxima Nova Alt ExCn Rg" w:cstheme="minorHAnsi"/>
          <w:sz w:val="21"/>
          <w:szCs w:val="21"/>
        </w:rPr>
        <w:t>page</w:t>
      </w:r>
      <w:proofErr w:type="gramEnd"/>
      <w:r>
        <w:rPr>
          <w:rFonts w:ascii="Proxima Nova Alt ExCn Rg" w:hAnsi="Proxima Nova Alt ExCn Rg" w:cstheme="minorHAnsi"/>
          <w:sz w:val="21"/>
          <w:szCs w:val="21"/>
        </w:rPr>
        <w:t xml:space="preserve"> a user can intuitively know what to do and where to go</w:t>
      </w:r>
    </w:p>
    <w:p w14:paraId="1A92B39B" w14:textId="598E0C9C" w:rsidR="006D304E" w:rsidRDefault="006D304E"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Maximize the screen area to reduce </w:t>
      </w:r>
      <w:proofErr w:type="gramStart"/>
      <w:r>
        <w:rPr>
          <w:rFonts w:ascii="Proxima Nova Alt ExCn Rg" w:hAnsi="Proxima Nova Alt ExCn Rg" w:cstheme="minorHAnsi"/>
          <w:sz w:val="21"/>
          <w:szCs w:val="21"/>
        </w:rPr>
        <w:t>scrolling</w:t>
      </w:r>
      <w:proofErr w:type="gramEnd"/>
    </w:p>
    <w:p w14:paraId="7CA1E1BD" w14:textId="3E95EB35" w:rsidR="006D304E" w:rsidRDefault="006D304E"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Let users choose “Favorite Actions” to </w:t>
      </w:r>
      <w:r w:rsidR="001F3AC6">
        <w:rPr>
          <w:rFonts w:ascii="Proxima Nova Alt ExCn Rg" w:hAnsi="Proxima Nova Alt ExCn Rg" w:cstheme="minorHAnsi"/>
          <w:sz w:val="21"/>
          <w:szCs w:val="21"/>
        </w:rPr>
        <w:t>lessen clicks on</w:t>
      </w:r>
      <w:r>
        <w:rPr>
          <w:rFonts w:ascii="Proxima Nova Alt ExCn Rg" w:hAnsi="Proxima Nova Alt ExCn Rg" w:cstheme="minorHAnsi"/>
          <w:sz w:val="21"/>
          <w:szCs w:val="21"/>
        </w:rPr>
        <w:t xml:space="preserve"> future </w:t>
      </w:r>
      <w:proofErr w:type="gramStart"/>
      <w:r>
        <w:rPr>
          <w:rFonts w:ascii="Proxima Nova Alt ExCn Rg" w:hAnsi="Proxima Nova Alt ExCn Rg" w:cstheme="minorHAnsi"/>
          <w:sz w:val="21"/>
          <w:szCs w:val="21"/>
        </w:rPr>
        <w:t>use</w:t>
      </w:r>
      <w:proofErr w:type="gramEnd"/>
    </w:p>
    <w:p w14:paraId="50D302ED" w14:textId="549EB66F" w:rsidR="006D304E" w:rsidRDefault="001E5F0A"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ability to have voice to text control so Paisley responds to verbal </w:t>
      </w:r>
      <w:proofErr w:type="gramStart"/>
      <w:r>
        <w:rPr>
          <w:rFonts w:ascii="Proxima Nova Alt ExCn Rg" w:hAnsi="Proxima Nova Alt ExCn Rg" w:cstheme="minorHAnsi"/>
          <w:sz w:val="21"/>
          <w:szCs w:val="21"/>
        </w:rPr>
        <w:t>commands</w:t>
      </w:r>
      <w:proofErr w:type="gramEnd"/>
    </w:p>
    <w:p w14:paraId="3BA7D4E1" w14:textId="34C393CE" w:rsidR="001E5F0A" w:rsidRDefault="001E5F0A"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A way to save the output in a library that is categorized and organized?</w:t>
      </w:r>
    </w:p>
    <w:p w14:paraId="76905474" w14:textId="5616E62B" w:rsidR="001E5F0A" w:rsidRDefault="001E5F0A"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Ability to monitor certain Genie engagement solutions: Funnels, Requests, Multiple visits, replies to text messages, STOP requests, New Listing or Status </w:t>
      </w:r>
      <w:proofErr w:type="gramStart"/>
      <w:r>
        <w:rPr>
          <w:rFonts w:ascii="Proxima Nova Alt ExCn Rg" w:hAnsi="Proxima Nova Alt ExCn Rg" w:cstheme="minorHAnsi"/>
          <w:sz w:val="21"/>
          <w:szCs w:val="21"/>
        </w:rPr>
        <w:t>announcements</w:t>
      </w:r>
      <w:proofErr w:type="gramEnd"/>
    </w:p>
    <w:p w14:paraId="66E062FD" w14:textId="1F751147" w:rsidR="001E5F0A" w:rsidRDefault="001E5F0A"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Ability to be trained on Listing Command, Neighborhood </w:t>
      </w:r>
      <w:proofErr w:type="gramStart"/>
      <w:r>
        <w:rPr>
          <w:rFonts w:ascii="Proxima Nova Alt ExCn Rg" w:hAnsi="Proxima Nova Alt ExCn Rg" w:cstheme="minorHAnsi"/>
          <w:sz w:val="21"/>
          <w:szCs w:val="21"/>
        </w:rPr>
        <w:t>Com</w:t>
      </w:r>
      <w:proofErr w:type="gramEnd"/>
      <w:r>
        <w:rPr>
          <w:rFonts w:ascii="Proxima Nova Alt ExCn Rg" w:hAnsi="Proxima Nova Alt ExCn Rg" w:cstheme="minorHAnsi"/>
          <w:sz w:val="21"/>
          <w:szCs w:val="21"/>
        </w:rPr>
        <w:t xml:space="preserve"> and Competition Com</w:t>
      </w:r>
    </w:p>
    <w:p w14:paraId="2FB543BA" w14:textId="7FB5B113" w:rsidR="001F3AC6" w:rsidRDefault="001F3AC6" w:rsidP="001E5F0A">
      <w:pPr>
        <w:numPr>
          <w:ilvl w:val="2"/>
          <w:numId w:val="28"/>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lastRenderedPageBreak/>
        <w:t xml:space="preserve">Ability to send the user text message alerts and updates on engagement/lead </w:t>
      </w:r>
      <w:proofErr w:type="gramStart"/>
      <w:r>
        <w:rPr>
          <w:rFonts w:ascii="Proxima Nova Alt ExCn Rg" w:hAnsi="Proxima Nova Alt ExCn Rg" w:cstheme="minorHAnsi"/>
          <w:sz w:val="21"/>
          <w:szCs w:val="21"/>
        </w:rPr>
        <w:t>activity</w:t>
      </w:r>
      <w:proofErr w:type="gramEnd"/>
    </w:p>
    <w:p w14:paraId="0946D1A8" w14:textId="72F0F61F" w:rsidR="001E5F0A" w:rsidRPr="001F3AC6" w:rsidRDefault="001E5F0A" w:rsidP="001E5F0A">
      <w:pPr>
        <w:numPr>
          <w:ilvl w:val="1"/>
          <w:numId w:val="28"/>
        </w:numPr>
        <w:spacing w:before="240"/>
        <w:rPr>
          <w:rFonts w:ascii="Proxima Nova Alt ExCn Rg" w:hAnsi="Proxima Nova Alt ExCn Rg" w:cstheme="minorHAnsi"/>
          <w:b/>
          <w:bCs/>
          <w:sz w:val="21"/>
          <w:szCs w:val="21"/>
        </w:rPr>
      </w:pPr>
      <w:r w:rsidRPr="001F3AC6">
        <w:rPr>
          <w:rFonts w:ascii="Proxima Nova Alt ExCn Rg" w:hAnsi="Proxima Nova Alt ExCn Rg" w:cstheme="minorHAnsi"/>
          <w:b/>
          <w:bCs/>
          <w:sz w:val="21"/>
          <w:szCs w:val="21"/>
        </w:rPr>
        <w:t xml:space="preserve">What are future goals for the </w:t>
      </w:r>
      <w:proofErr w:type="spellStart"/>
      <w:r w:rsidRPr="001F3AC6">
        <w:rPr>
          <w:rFonts w:ascii="Proxima Nova Alt ExCn Rg" w:hAnsi="Proxima Nova Alt ExCn Rg" w:cstheme="minorHAnsi"/>
          <w:b/>
          <w:bCs/>
          <w:sz w:val="21"/>
          <w:szCs w:val="21"/>
        </w:rPr>
        <w:t>AskPaisley</w:t>
      </w:r>
      <w:proofErr w:type="spellEnd"/>
      <w:r w:rsidRPr="001F3AC6">
        <w:rPr>
          <w:rFonts w:ascii="Proxima Nova Alt ExCn Rg" w:hAnsi="Proxima Nova Alt ExCn Rg" w:cstheme="minorHAnsi"/>
          <w:b/>
          <w:bCs/>
          <w:sz w:val="21"/>
          <w:szCs w:val="21"/>
        </w:rPr>
        <w:t xml:space="preserve"> </w:t>
      </w:r>
      <w:proofErr w:type="gramStart"/>
      <w:r w:rsidRPr="001F3AC6">
        <w:rPr>
          <w:rFonts w:ascii="Proxima Nova Alt ExCn Rg" w:hAnsi="Proxima Nova Alt ExCn Rg" w:cstheme="minorHAnsi"/>
          <w:b/>
          <w:bCs/>
          <w:sz w:val="21"/>
          <w:szCs w:val="21"/>
        </w:rPr>
        <w:t>App</w:t>
      </w:r>
      <w:proofErr w:type="gramEnd"/>
      <w:r w:rsidRPr="001F3AC6">
        <w:rPr>
          <w:rFonts w:ascii="Proxima Nova Alt ExCn Rg" w:hAnsi="Proxima Nova Alt ExCn Rg" w:cstheme="minorHAnsi"/>
          <w:b/>
          <w:bCs/>
          <w:sz w:val="21"/>
          <w:szCs w:val="21"/>
        </w:rPr>
        <w:t xml:space="preserve"> </w:t>
      </w:r>
    </w:p>
    <w:p w14:paraId="396C9954" w14:textId="63CEF232" w:rsidR="001E5F0A" w:rsidRDefault="001E5F0A" w:rsidP="001E5F0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A Conversational </w:t>
      </w:r>
      <w:proofErr w:type="spellStart"/>
      <w:r>
        <w:rPr>
          <w:rFonts w:ascii="Proxima Nova Alt ExCn Rg" w:hAnsi="Proxima Nova Alt ExCn Rg" w:cstheme="minorHAnsi"/>
          <w:sz w:val="21"/>
          <w:szCs w:val="21"/>
        </w:rPr>
        <w:t>ChatBot</w:t>
      </w:r>
      <w:proofErr w:type="spellEnd"/>
      <w:r>
        <w:rPr>
          <w:rFonts w:ascii="Proxima Nova Alt ExCn Rg" w:hAnsi="Proxima Nova Alt ExCn Rg" w:cstheme="minorHAnsi"/>
          <w:sz w:val="21"/>
          <w:szCs w:val="21"/>
        </w:rPr>
        <w:t xml:space="preserve"> greeting all visitors and engaging with </w:t>
      </w:r>
      <w:proofErr w:type="gramStart"/>
      <w:r>
        <w:rPr>
          <w:rFonts w:ascii="Proxima Nova Alt ExCn Rg" w:hAnsi="Proxima Nova Alt ExCn Rg" w:cstheme="minorHAnsi"/>
          <w:sz w:val="21"/>
          <w:szCs w:val="21"/>
        </w:rPr>
        <w:t>them</w:t>
      </w:r>
      <w:proofErr w:type="gramEnd"/>
    </w:p>
    <w:p w14:paraId="2C505EE5" w14:textId="48E2C7EA" w:rsidR="001E5F0A" w:rsidRDefault="001E5F0A" w:rsidP="001E5F0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Reporting those activities and ability to connect a web visitor with a </w:t>
      </w:r>
      <w:proofErr w:type="gramStart"/>
      <w:r>
        <w:rPr>
          <w:rFonts w:ascii="Proxima Nova Alt ExCn Rg" w:hAnsi="Proxima Nova Alt ExCn Rg" w:cstheme="minorHAnsi"/>
          <w:sz w:val="21"/>
          <w:szCs w:val="21"/>
        </w:rPr>
        <w:t>human</w:t>
      </w:r>
      <w:proofErr w:type="gramEnd"/>
    </w:p>
    <w:p w14:paraId="36173C51" w14:textId="2481FA10" w:rsidR="001E5F0A" w:rsidRDefault="001E5F0A" w:rsidP="001E5F0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ability to </w:t>
      </w:r>
      <w:r w:rsidR="001F3AC6">
        <w:rPr>
          <w:rFonts w:ascii="Proxima Nova Alt ExCn Rg" w:hAnsi="Proxima Nova Alt ExCn Rg" w:cstheme="minorHAnsi"/>
          <w:sz w:val="21"/>
          <w:szCs w:val="21"/>
        </w:rPr>
        <w:t xml:space="preserve">get instructions for a message, compose it and send it from </w:t>
      </w:r>
      <w:proofErr w:type="gramStart"/>
      <w:r w:rsidR="001F3AC6">
        <w:rPr>
          <w:rFonts w:ascii="Proxima Nova Alt ExCn Rg" w:hAnsi="Proxima Nova Alt ExCn Rg" w:cstheme="minorHAnsi"/>
          <w:sz w:val="21"/>
          <w:szCs w:val="21"/>
        </w:rPr>
        <w:t>user</w:t>
      </w:r>
      <w:proofErr w:type="gramEnd"/>
    </w:p>
    <w:p w14:paraId="582A8B07" w14:textId="628E6939" w:rsidR="001F3AC6" w:rsidRDefault="001F3AC6" w:rsidP="001E5F0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ability to respond and reach out to contacts in a CRM without </w:t>
      </w:r>
      <w:proofErr w:type="gramStart"/>
      <w:r>
        <w:rPr>
          <w:rFonts w:ascii="Proxima Nova Alt ExCn Rg" w:hAnsi="Proxima Nova Alt ExCn Rg" w:cstheme="minorHAnsi"/>
          <w:sz w:val="21"/>
          <w:szCs w:val="21"/>
        </w:rPr>
        <w:t>supervision</w:t>
      </w:r>
      <w:proofErr w:type="gramEnd"/>
    </w:p>
    <w:p w14:paraId="0044A140" w14:textId="20175610" w:rsidR="001F3AC6" w:rsidRDefault="001F3AC6" w:rsidP="001E5F0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The ability to set appointments, deliver reminders and make updates to </w:t>
      </w:r>
      <w:proofErr w:type="gramStart"/>
      <w:r>
        <w:rPr>
          <w:rFonts w:ascii="Proxima Nova Alt ExCn Rg" w:hAnsi="Proxima Nova Alt ExCn Rg" w:cstheme="minorHAnsi"/>
          <w:sz w:val="21"/>
          <w:szCs w:val="21"/>
        </w:rPr>
        <w:t>calendars</w:t>
      </w:r>
      <w:proofErr w:type="gramEnd"/>
    </w:p>
    <w:p w14:paraId="4B87668A" w14:textId="477AD8DA" w:rsidR="006D304E" w:rsidRPr="00EC13DD" w:rsidRDefault="001F3AC6" w:rsidP="00B078AA">
      <w:pPr>
        <w:numPr>
          <w:ilvl w:val="2"/>
          <w:numId w:val="28"/>
        </w:numPr>
        <w:spacing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Learn to Post organic and paid social </w:t>
      </w:r>
      <w:proofErr w:type="gramStart"/>
      <w:r>
        <w:rPr>
          <w:rFonts w:ascii="Proxima Nova Alt ExCn Rg" w:hAnsi="Proxima Nova Alt ExCn Rg" w:cstheme="minorHAnsi"/>
          <w:sz w:val="21"/>
          <w:szCs w:val="21"/>
        </w:rPr>
        <w:t>posts</w:t>
      </w:r>
      <w:proofErr w:type="gramEnd"/>
    </w:p>
    <w:p w14:paraId="7275B15B" w14:textId="77777777" w:rsidR="00EC13DD" w:rsidRDefault="00EC13DD" w:rsidP="00EC13DD">
      <w:pPr>
        <w:numPr>
          <w:ilvl w:val="1"/>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critical touchpoints and actions?</w:t>
      </w:r>
    </w:p>
    <w:p w14:paraId="15EC4396" w14:textId="77777777" w:rsidR="006D304E" w:rsidRDefault="006D304E" w:rsidP="006D304E">
      <w:pPr>
        <w:spacing w:before="100" w:beforeAutospacing="1" w:after="100" w:afterAutospacing="1"/>
        <w:ind w:left="1080"/>
        <w:rPr>
          <w:rFonts w:ascii="Proxima Nova Alt ExCn Rg" w:hAnsi="Proxima Nova Alt ExCn Rg" w:cstheme="minorHAnsi"/>
          <w:sz w:val="21"/>
          <w:szCs w:val="21"/>
        </w:rPr>
      </w:pPr>
    </w:p>
    <w:p w14:paraId="1125B153" w14:textId="421258CE" w:rsidR="006D304E" w:rsidRPr="00EC13DD" w:rsidRDefault="006D304E" w:rsidP="006D304E">
      <w:pPr>
        <w:numPr>
          <w:ilvl w:val="2"/>
          <w:numId w:val="3"/>
        </w:numPr>
        <w:spacing w:before="100" w:beforeAutospacing="1" w:after="100" w:afterAutospacing="1"/>
        <w:rPr>
          <w:rFonts w:ascii="Proxima Nova Alt ExCn Rg" w:hAnsi="Proxima Nova Alt ExCn Rg" w:cstheme="minorHAnsi"/>
          <w:sz w:val="21"/>
          <w:szCs w:val="21"/>
        </w:rPr>
      </w:pPr>
      <w:r>
        <w:rPr>
          <w:rFonts w:ascii="Proxima Nova Alt ExCn Rg" w:hAnsi="Proxima Nova Alt ExCn Rg" w:cstheme="minorHAnsi"/>
          <w:sz w:val="21"/>
          <w:szCs w:val="21"/>
        </w:rPr>
        <w:t xml:space="preserve">Need to design </w:t>
      </w:r>
      <w:proofErr w:type="gramStart"/>
      <w:r>
        <w:rPr>
          <w:rFonts w:ascii="Proxima Nova Alt ExCn Rg" w:hAnsi="Proxima Nova Alt ExCn Rg" w:cstheme="minorHAnsi"/>
          <w:sz w:val="21"/>
          <w:szCs w:val="21"/>
        </w:rPr>
        <w:t>an</w:t>
      </w:r>
      <w:proofErr w:type="gramEnd"/>
      <w:r>
        <w:rPr>
          <w:rFonts w:ascii="Proxima Nova Alt ExCn Rg" w:hAnsi="Proxima Nova Alt ExCn Rg" w:cstheme="minorHAnsi"/>
          <w:sz w:val="21"/>
          <w:szCs w:val="21"/>
        </w:rPr>
        <w:t xml:space="preserve"> user friendly history section to edit, store, log, resend &amp; download</w:t>
      </w:r>
    </w:p>
    <w:p w14:paraId="2821D284" w14:textId="77777777" w:rsidR="00EC13DD" w:rsidRPr="00EC13DD" w:rsidRDefault="00EC13DD" w:rsidP="00EC13DD">
      <w:pPr>
        <w:numPr>
          <w:ilvl w:val="0"/>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Feedback and Error Handling</w:t>
      </w:r>
      <w:r w:rsidRPr="00EC13DD">
        <w:rPr>
          <w:rFonts w:ascii="Proxima Nova Alt ExCn Rg" w:hAnsi="Proxima Nova Alt ExCn Rg" w:cstheme="minorHAnsi"/>
          <w:sz w:val="21"/>
          <w:szCs w:val="21"/>
        </w:rPr>
        <w:t>:</w:t>
      </w:r>
    </w:p>
    <w:p w14:paraId="3495DF81" w14:textId="77777777" w:rsidR="00EC13DD" w:rsidRPr="00EC13DD" w:rsidRDefault="00EC13DD" w:rsidP="00EC13DD">
      <w:pPr>
        <w:numPr>
          <w:ilvl w:val="1"/>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 xml:space="preserve">How should the system handle </w:t>
      </w:r>
      <w:proofErr w:type="gramStart"/>
      <w:r w:rsidRPr="00EC13DD">
        <w:rPr>
          <w:rFonts w:ascii="Proxima Nova Alt ExCn Rg" w:hAnsi="Proxima Nova Alt ExCn Rg" w:cstheme="minorHAnsi"/>
          <w:sz w:val="21"/>
          <w:szCs w:val="21"/>
        </w:rPr>
        <w:t>errors</w:t>
      </w:r>
      <w:proofErr w:type="gramEnd"/>
      <w:r w:rsidRPr="00EC13DD">
        <w:rPr>
          <w:rFonts w:ascii="Proxima Nova Alt ExCn Rg" w:hAnsi="Proxima Nova Alt ExCn Rg" w:cstheme="minorHAnsi"/>
          <w:sz w:val="21"/>
          <w:szCs w:val="21"/>
        </w:rPr>
        <w:t xml:space="preserve"> or exceptions?</w:t>
      </w:r>
    </w:p>
    <w:p w14:paraId="74AC31A0" w14:textId="77777777" w:rsidR="00EC13DD" w:rsidRPr="00EC13DD" w:rsidRDefault="00EC13DD" w:rsidP="00EC13DD">
      <w:pPr>
        <w:numPr>
          <w:ilvl w:val="1"/>
          <w:numId w:val="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feedback mechanisms should be in place for users?</w:t>
      </w:r>
    </w:p>
    <w:p w14:paraId="0CF8B832"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Technical and Operational Questions</w:t>
      </w:r>
    </w:p>
    <w:p w14:paraId="3CBF0D63" w14:textId="77777777" w:rsidR="00EC13DD" w:rsidRPr="00EC13DD" w:rsidRDefault="00EC13DD" w:rsidP="00EC13DD">
      <w:pPr>
        <w:numPr>
          <w:ilvl w:val="0"/>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Development and Testing</w:t>
      </w:r>
      <w:r w:rsidRPr="00EC13DD">
        <w:rPr>
          <w:rFonts w:ascii="Proxima Nova Alt ExCn Rg" w:hAnsi="Proxima Nova Alt ExCn Rg" w:cstheme="minorHAnsi"/>
          <w:sz w:val="21"/>
          <w:szCs w:val="21"/>
        </w:rPr>
        <w:t>:</w:t>
      </w:r>
    </w:p>
    <w:p w14:paraId="087163CA"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development timelines and milestones?</w:t>
      </w:r>
    </w:p>
    <w:p w14:paraId="010DE12D"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testing protocols should be followed?</w:t>
      </w:r>
    </w:p>
    <w:p w14:paraId="0C8435F2" w14:textId="77777777" w:rsidR="00EC13DD" w:rsidRPr="00EC13DD" w:rsidRDefault="00EC13DD" w:rsidP="00EC13DD">
      <w:pPr>
        <w:numPr>
          <w:ilvl w:val="0"/>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Maintenance and Support</w:t>
      </w:r>
      <w:r w:rsidRPr="00EC13DD">
        <w:rPr>
          <w:rFonts w:ascii="Proxima Nova Alt ExCn Rg" w:hAnsi="Proxima Nova Alt ExCn Rg" w:cstheme="minorHAnsi"/>
          <w:sz w:val="21"/>
          <w:szCs w:val="21"/>
        </w:rPr>
        <w:t>:</w:t>
      </w:r>
    </w:p>
    <w:p w14:paraId="47163A0A"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maintenance and support requirements post-deployment?</w:t>
      </w:r>
    </w:p>
    <w:p w14:paraId="3ABD6EA8"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Are there specific SLAs to be adhered to?</w:t>
      </w:r>
    </w:p>
    <w:p w14:paraId="104AFD19" w14:textId="77777777" w:rsidR="00EC13DD" w:rsidRPr="00EC13DD" w:rsidRDefault="00EC13DD" w:rsidP="00EC13DD">
      <w:pPr>
        <w:numPr>
          <w:ilvl w:val="0"/>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Documentation and Training</w:t>
      </w:r>
      <w:r w:rsidRPr="00EC13DD">
        <w:rPr>
          <w:rFonts w:ascii="Proxima Nova Alt ExCn Rg" w:hAnsi="Proxima Nova Alt ExCn Rg" w:cstheme="minorHAnsi"/>
          <w:sz w:val="21"/>
          <w:szCs w:val="21"/>
        </w:rPr>
        <w:t>:</w:t>
      </w:r>
    </w:p>
    <w:p w14:paraId="27DC684C"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documentation is required for users and developers?</w:t>
      </w:r>
    </w:p>
    <w:p w14:paraId="4D99F8A3" w14:textId="77777777" w:rsidR="00EC13DD" w:rsidRPr="00EC13DD" w:rsidRDefault="00EC13DD" w:rsidP="00EC13DD">
      <w:pPr>
        <w:numPr>
          <w:ilvl w:val="1"/>
          <w:numId w:val="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Are there training needs for end-users or administrators?</w:t>
      </w:r>
    </w:p>
    <w:p w14:paraId="120AC3A6" w14:textId="77777777" w:rsidR="00B078AA" w:rsidRDefault="00B078AA">
      <w:pPr>
        <w:rPr>
          <w:rFonts w:ascii="Proxima Nova Alt ExCn Rg" w:hAnsi="Proxima Nova Alt ExCn Rg" w:cstheme="minorHAnsi"/>
          <w:b/>
          <w:bCs/>
          <w:sz w:val="22"/>
          <w:szCs w:val="22"/>
        </w:rPr>
      </w:pPr>
      <w:r>
        <w:rPr>
          <w:rFonts w:ascii="Proxima Nova Alt ExCn Rg" w:hAnsi="Proxima Nova Alt ExCn Rg" w:cstheme="minorHAnsi"/>
          <w:b/>
          <w:bCs/>
          <w:sz w:val="22"/>
          <w:szCs w:val="22"/>
        </w:rPr>
        <w:br w:type="page"/>
      </w:r>
    </w:p>
    <w:p w14:paraId="26E45491" w14:textId="43AAFF23" w:rsidR="00EC13DD" w:rsidRPr="00EC13DD" w:rsidRDefault="00EC13DD" w:rsidP="00EC13DD">
      <w:pPr>
        <w:spacing w:before="100" w:beforeAutospacing="1" w:after="100" w:afterAutospacing="1"/>
        <w:outlineLvl w:val="2"/>
        <w:rPr>
          <w:rFonts w:ascii="Proxima Nova Alt ExCn Rg" w:hAnsi="Proxima Nova Alt ExCn Rg" w:cstheme="minorHAnsi"/>
          <w:b/>
          <w:bCs/>
          <w:sz w:val="22"/>
          <w:szCs w:val="22"/>
        </w:rPr>
      </w:pPr>
      <w:r w:rsidRPr="00EC13DD">
        <w:rPr>
          <w:rFonts w:ascii="Proxima Nova Alt ExCn Rg" w:hAnsi="Proxima Nova Alt ExCn Rg" w:cstheme="minorHAnsi"/>
          <w:b/>
          <w:bCs/>
          <w:sz w:val="22"/>
          <w:szCs w:val="22"/>
        </w:rPr>
        <w:lastRenderedPageBreak/>
        <w:t>Project Documentation</w:t>
      </w:r>
    </w:p>
    <w:p w14:paraId="208CFFDE"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1. Project Overview</w:t>
      </w:r>
    </w:p>
    <w:p w14:paraId="5C409C2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Objective</w:t>
      </w:r>
      <w:r w:rsidRPr="00EC13DD">
        <w:rPr>
          <w:rFonts w:ascii="Proxima Nova Alt ExCn Rg" w:hAnsi="Proxima Nova Alt ExCn Rg" w:cstheme="minorHAnsi"/>
          <w:sz w:val="21"/>
          <w:szCs w:val="21"/>
        </w:rPr>
        <w:t>:</w:t>
      </w:r>
      <w:r w:rsidRPr="00EC13DD">
        <w:rPr>
          <w:rFonts w:ascii="Proxima Nova Alt ExCn Rg" w:hAnsi="Proxima Nova Alt ExCn Rg" w:cstheme="minorHAnsi"/>
          <w:sz w:val="21"/>
          <w:szCs w:val="21"/>
        </w:rPr>
        <w:br/>
        <w:t>To integrate Chat GPT-generated messages seamlessly into various platforms, including CRM, document, spreadsheet, email, social networks, text messaging, direct mail, websites, blogs, presentations, and ad managers, ensuring consistent formatting and ease of use.</w:t>
      </w:r>
    </w:p>
    <w:p w14:paraId="35B42A7D"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Purpose</w:t>
      </w:r>
      <w:r w:rsidRPr="00EC13DD">
        <w:rPr>
          <w:rFonts w:ascii="Proxima Nova Alt ExCn Rg" w:hAnsi="Proxima Nova Alt ExCn Rg" w:cstheme="minorHAnsi"/>
          <w:sz w:val="21"/>
          <w:szCs w:val="21"/>
        </w:rPr>
        <w:t>:</w:t>
      </w:r>
      <w:r w:rsidRPr="00EC13DD">
        <w:rPr>
          <w:rFonts w:ascii="Proxima Nova Alt ExCn Rg" w:hAnsi="Proxima Nova Alt ExCn Rg" w:cstheme="minorHAnsi"/>
          <w:sz w:val="21"/>
          <w:szCs w:val="21"/>
        </w:rPr>
        <w:br/>
        <w:t xml:space="preserve">Streamline the content creation process by automating the insertion of AI-generated messages into multiple platforms, reducing manual formatting </w:t>
      </w:r>
      <w:proofErr w:type="gramStart"/>
      <w:r w:rsidRPr="00EC13DD">
        <w:rPr>
          <w:rFonts w:ascii="Proxima Nova Alt ExCn Rg" w:hAnsi="Proxima Nova Alt ExCn Rg" w:cstheme="minorHAnsi"/>
          <w:sz w:val="21"/>
          <w:szCs w:val="21"/>
        </w:rPr>
        <w:t>adjustments</w:t>
      </w:r>
      <w:proofErr w:type="gramEnd"/>
      <w:r w:rsidRPr="00EC13DD">
        <w:rPr>
          <w:rFonts w:ascii="Proxima Nova Alt ExCn Rg" w:hAnsi="Proxima Nova Alt ExCn Rg" w:cstheme="minorHAnsi"/>
          <w:sz w:val="21"/>
          <w:szCs w:val="21"/>
        </w:rPr>
        <w:t xml:space="preserve"> and increasing efficiency.</w:t>
      </w:r>
    </w:p>
    <w:p w14:paraId="5BCEC377"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2. Scope of Work</w:t>
      </w:r>
    </w:p>
    <w:p w14:paraId="262DA611" w14:textId="77777777" w:rsidR="00EC13DD" w:rsidRPr="00EC13DD" w:rsidRDefault="00EC13DD" w:rsidP="00EC13DD">
      <w:pPr>
        <w:spacing w:before="100" w:beforeAutospacing="1" w:after="100" w:afterAutospacing="1"/>
        <w:outlineLvl w:val="4"/>
        <w:rPr>
          <w:rFonts w:ascii="Proxima Nova Alt ExCn Rg" w:hAnsi="Proxima Nova Alt ExCn Rg" w:cstheme="minorHAnsi"/>
          <w:b/>
          <w:bCs/>
          <w:sz w:val="16"/>
          <w:szCs w:val="16"/>
        </w:rPr>
      </w:pPr>
      <w:r w:rsidRPr="00EC13DD">
        <w:rPr>
          <w:rFonts w:ascii="Proxima Nova Alt ExCn Rg" w:hAnsi="Proxima Nova Alt ExCn Rg" w:cstheme="minorHAnsi"/>
          <w:b/>
          <w:bCs/>
          <w:sz w:val="16"/>
          <w:szCs w:val="16"/>
        </w:rPr>
        <w:t>Phase 1: Manual Integration</w:t>
      </w:r>
    </w:p>
    <w:p w14:paraId="40489AFD"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1. CRM Platforms</w:t>
      </w:r>
      <w:r w:rsidRPr="00EC13DD">
        <w:rPr>
          <w:rFonts w:ascii="Proxima Nova Alt ExCn Rg" w:hAnsi="Proxima Nova Alt ExCn Rg" w:cstheme="minorHAnsi"/>
          <w:sz w:val="21"/>
          <w:szCs w:val="21"/>
        </w:rPr>
        <w:t>:</w:t>
      </w:r>
    </w:p>
    <w:p w14:paraId="3C6EBA52" w14:textId="77777777" w:rsidR="00EC13DD" w:rsidRPr="00EC13DD" w:rsidRDefault="00EC13DD" w:rsidP="00EC13DD">
      <w:pPr>
        <w:numPr>
          <w:ilvl w:val="0"/>
          <w:numId w:val="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 xml:space="preserve">Follow Up Boss, </w:t>
      </w:r>
      <w:proofErr w:type="spellStart"/>
      <w:r w:rsidRPr="00EC13DD">
        <w:rPr>
          <w:rFonts w:ascii="Proxima Nova Alt ExCn Rg" w:hAnsi="Proxima Nova Alt ExCn Rg" w:cstheme="minorHAnsi"/>
          <w:b/>
          <w:bCs/>
          <w:sz w:val="21"/>
          <w:szCs w:val="21"/>
        </w:rPr>
        <w:t>GoHighLevel</w:t>
      </w:r>
      <w:proofErr w:type="spellEnd"/>
      <w:r w:rsidRPr="00EC13DD">
        <w:rPr>
          <w:rFonts w:ascii="Proxima Nova Alt ExCn Rg" w:hAnsi="Proxima Nova Alt ExCn Rg" w:cstheme="minorHAnsi"/>
          <w:b/>
          <w:bCs/>
          <w:sz w:val="21"/>
          <w:szCs w:val="21"/>
        </w:rPr>
        <w:t>, Lofty</w:t>
      </w:r>
      <w:r w:rsidRPr="00EC13DD">
        <w:rPr>
          <w:rFonts w:ascii="Proxima Nova Alt ExCn Rg" w:hAnsi="Proxima Nova Alt ExCn Rg" w:cstheme="minorHAnsi"/>
          <w:sz w:val="21"/>
          <w:szCs w:val="21"/>
        </w:rPr>
        <w:t>:</w:t>
      </w:r>
    </w:p>
    <w:p w14:paraId="7EEEB088" w14:textId="77777777" w:rsidR="00EC13DD" w:rsidRPr="00EC13DD" w:rsidRDefault="00EC13DD" w:rsidP="00EC13DD">
      <w:pPr>
        <w:numPr>
          <w:ilvl w:val="1"/>
          <w:numId w:val="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APIs to fetch and insert AI-generated messages.</w:t>
      </w:r>
    </w:p>
    <w:p w14:paraId="25F73BF5" w14:textId="77777777" w:rsidR="00EC13DD" w:rsidRPr="00EC13DD" w:rsidRDefault="00EC13DD" w:rsidP="00EC13DD">
      <w:pPr>
        <w:numPr>
          <w:ilvl w:val="1"/>
          <w:numId w:val="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seamless integration with existing CRM functionalities.</w:t>
      </w:r>
    </w:p>
    <w:p w14:paraId="18C3E4DF" w14:textId="77777777" w:rsidR="00EC13DD" w:rsidRPr="00EC13DD" w:rsidRDefault="00EC13DD" w:rsidP="00EC13DD">
      <w:pPr>
        <w:numPr>
          <w:ilvl w:val="1"/>
          <w:numId w:val="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Provide customization options for different CRM needs.</w:t>
      </w:r>
    </w:p>
    <w:p w14:paraId="2E3001B3"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2. Word Document Platforms</w:t>
      </w:r>
      <w:r w:rsidRPr="00EC13DD">
        <w:rPr>
          <w:rFonts w:ascii="Proxima Nova Alt ExCn Rg" w:hAnsi="Proxima Nova Alt ExCn Rg" w:cstheme="minorHAnsi"/>
          <w:sz w:val="21"/>
          <w:szCs w:val="21"/>
        </w:rPr>
        <w:t>:</w:t>
      </w:r>
    </w:p>
    <w:p w14:paraId="02BDFCD5" w14:textId="77777777" w:rsidR="00EC13DD" w:rsidRPr="00EC13DD" w:rsidRDefault="00EC13DD" w:rsidP="00EC13DD">
      <w:pPr>
        <w:numPr>
          <w:ilvl w:val="0"/>
          <w:numId w:val="6"/>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Microsoft Word and Google Docs</w:t>
      </w:r>
      <w:r w:rsidRPr="00EC13DD">
        <w:rPr>
          <w:rFonts w:ascii="Proxima Nova Alt ExCn Rg" w:hAnsi="Proxima Nova Alt ExCn Rg" w:cstheme="minorHAnsi"/>
          <w:sz w:val="21"/>
          <w:szCs w:val="21"/>
        </w:rPr>
        <w:t>:</w:t>
      </w:r>
    </w:p>
    <w:p w14:paraId="4D9931D3" w14:textId="77777777" w:rsidR="00EC13DD" w:rsidRPr="00EC13DD" w:rsidRDefault="00EC13DD" w:rsidP="00EC13DD">
      <w:pPr>
        <w:numPr>
          <w:ilvl w:val="1"/>
          <w:numId w:val="6"/>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add-ins/extensions for easy insertion of AI-generated content.</w:t>
      </w:r>
    </w:p>
    <w:p w14:paraId="09193936" w14:textId="77777777" w:rsidR="00EC13DD" w:rsidRPr="00EC13DD" w:rsidRDefault="00EC13DD" w:rsidP="00EC13DD">
      <w:pPr>
        <w:numPr>
          <w:ilvl w:val="1"/>
          <w:numId w:val="6"/>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formatting consistency across different versions and platforms.</w:t>
      </w:r>
    </w:p>
    <w:p w14:paraId="27B470A9"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3. Spreadsheet Programs</w:t>
      </w:r>
      <w:r w:rsidRPr="00EC13DD">
        <w:rPr>
          <w:rFonts w:ascii="Proxima Nova Alt ExCn Rg" w:hAnsi="Proxima Nova Alt ExCn Rg" w:cstheme="minorHAnsi"/>
          <w:sz w:val="21"/>
          <w:szCs w:val="21"/>
        </w:rPr>
        <w:t>:</w:t>
      </w:r>
    </w:p>
    <w:p w14:paraId="5052C508" w14:textId="77777777" w:rsidR="00EC13DD" w:rsidRPr="00EC13DD" w:rsidRDefault="00EC13DD" w:rsidP="00EC13DD">
      <w:pPr>
        <w:numPr>
          <w:ilvl w:val="0"/>
          <w:numId w:val="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Excel and Google Sheets</w:t>
      </w:r>
      <w:r w:rsidRPr="00EC13DD">
        <w:rPr>
          <w:rFonts w:ascii="Proxima Nova Alt ExCn Rg" w:hAnsi="Proxima Nova Alt ExCn Rg" w:cstheme="minorHAnsi"/>
          <w:sz w:val="21"/>
          <w:szCs w:val="21"/>
        </w:rPr>
        <w:t>:</w:t>
      </w:r>
    </w:p>
    <w:p w14:paraId="125DA23E" w14:textId="77777777" w:rsidR="00EC13DD" w:rsidRPr="00EC13DD" w:rsidRDefault="00EC13DD" w:rsidP="00EC13DD">
      <w:pPr>
        <w:numPr>
          <w:ilvl w:val="1"/>
          <w:numId w:val="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Create tools for inserting AI-generated data into spreadsheets.</w:t>
      </w:r>
    </w:p>
    <w:p w14:paraId="2D25F24D" w14:textId="77777777" w:rsidR="00EC13DD" w:rsidRPr="00EC13DD" w:rsidRDefault="00EC13DD" w:rsidP="00EC13DD">
      <w:pPr>
        <w:numPr>
          <w:ilvl w:val="1"/>
          <w:numId w:val="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compatibility with existing spreadsheet functionalities.</w:t>
      </w:r>
    </w:p>
    <w:p w14:paraId="23CD3C48"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4. Email Platforms</w:t>
      </w:r>
      <w:r w:rsidRPr="00EC13DD">
        <w:rPr>
          <w:rFonts w:ascii="Proxima Nova Alt ExCn Rg" w:hAnsi="Proxima Nova Alt ExCn Rg" w:cstheme="minorHAnsi"/>
          <w:sz w:val="21"/>
          <w:szCs w:val="21"/>
        </w:rPr>
        <w:t>:</w:t>
      </w:r>
    </w:p>
    <w:p w14:paraId="138E5480" w14:textId="77777777" w:rsidR="00EC13DD" w:rsidRPr="00EC13DD" w:rsidRDefault="00EC13DD" w:rsidP="00EC13DD">
      <w:pPr>
        <w:numPr>
          <w:ilvl w:val="0"/>
          <w:numId w:val="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Microsoft Outlook and Gmail</w:t>
      </w:r>
      <w:r w:rsidRPr="00EC13DD">
        <w:rPr>
          <w:rFonts w:ascii="Proxima Nova Alt ExCn Rg" w:hAnsi="Proxima Nova Alt ExCn Rg" w:cstheme="minorHAnsi"/>
          <w:sz w:val="21"/>
          <w:szCs w:val="21"/>
        </w:rPr>
        <w:t>:</w:t>
      </w:r>
    </w:p>
    <w:p w14:paraId="564C6AC5" w14:textId="77777777" w:rsidR="00EC13DD" w:rsidRPr="00EC13DD" w:rsidRDefault="00EC13DD" w:rsidP="00EC13DD">
      <w:pPr>
        <w:numPr>
          <w:ilvl w:val="1"/>
          <w:numId w:val="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add-ins/extensions for seamless email content integration.</w:t>
      </w:r>
    </w:p>
    <w:p w14:paraId="4CA8F137" w14:textId="77777777" w:rsidR="00EC13DD" w:rsidRPr="00EC13DD" w:rsidRDefault="00EC13DD" w:rsidP="00EC13DD">
      <w:pPr>
        <w:numPr>
          <w:ilvl w:val="1"/>
          <w:numId w:val="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Maintain email formatting and template consistency.</w:t>
      </w:r>
    </w:p>
    <w:p w14:paraId="083AA92B"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5. Social Network Platforms</w:t>
      </w:r>
      <w:r w:rsidRPr="00EC13DD">
        <w:rPr>
          <w:rFonts w:ascii="Proxima Nova Alt ExCn Rg" w:hAnsi="Proxima Nova Alt ExCn Rg" w:cstheme="minorHAnsi"/>
          <w:sz w:val="21"/>
          <w:szCs w:val="21"/>
        </w:rPr>
        <w:t>:</w:t>
      </w:r>
    </w:p>
    <w:p w14:paraId="4D789676" w14:textId="77777777" w:rsidR="00EC13DD" w:rsidRPr="00EC13DD" w:rsidRDefault="00EC13DD" w:rsidP="00EC13DD">
      <w:pPr>
        <w:numPr>
          <w:ilvl w:val="0"/>
          <w:numId w:val="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Meta (Facebook, Instagram)</w:t>
      </w:r>
      <w:r w:rsidRPr="00EC13DD">
        <w:rPr>
          <w:rFonts w:ascii="Proxima Nova Alt ExCn Rg" w:hAnsi="Proxima Nova Alt ExCn Rg" w:cstheme="minorHAnsi"/>
          <w:sz w:val="21"/>
          <w:szCs w:val="21"/>
        </w:rPr>
        <w:t>:</w:t>
      </w:r>
    </w:p>
    <w:p w14:paraId="2630FD6B" w14:textId="77777777" w:rsidR="00EC13DD" w:rsidRPr="00EC13DD" w:rsidRDefault="00EC13DD" w:rsidP="00EC13DD">
      <w:pPr>
        <w:numPr>
          <w:ilvl w:val="1"/>
          <w:numId w:val="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lastRenderedPageBreak/>
        <w:t>Develop tools for creating and posting social media content.</w:t>
      </w:r>
    </w:p>
    <w:p w14:paraId="4076AF76" w14:textId="77777777" w:rsidR="00EC13DD" w:rsidRPr="00EC13DD" w:rsidRDefault="00EC13DD" w:rsidP="00EC13DD">
      <w:pPr>
        <w:numPr>
          <w:ilvl w:val="1"/>
          <w:numId w:val="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compatibility with scheduling and posting features.</w:t>
      </w:r>
    </w:p>
    <w:p w14:paraId="2436278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6. Text Message Platforms</w:t>
      </w:r>
      <w:r w:rsidRPr="00EC13DD">
        <w:rPr>
          <w:rFonts w:ascii="Proxima Nova Alt ExCn Rg" w:hAnsi="Proxima Nova Alt ExCn Rg" w:cstheme="minorHAnsi"/>
          <w:sz w:val="21"/>
          <w:szCs w:val="21"/>
        </w:rPr>
        <w:t>:</w:t>
      </w:r>
    </w:p>
    <w:p w14:paraId="4C97EBFE" w14:textId="77777777" w:rsidR="00EC13DD" w:rsidRPr="00EC13DD" w:rsidRDefault="00EC13DD" w:rsidP="00EC13DD">
      <w:pPr>
        <w:numPr>
          <w:ilvl w:val="0"/>
          <w:numId w:val="1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Twilio</w:t>
      </w:r>
      <w:r w:rsidRPr="00EC13DD">
        <w:rPr>
          <w:rFonts w:ascii="Proxima Nova Alt ExCn Rg" w:hAnsi="Proxima Nova Alt ExCn Rg" w:cstheme="minorHAnsi"/>
          <w:sz w:val="21"/>
          <w:szCs w:val="21"/>
        </w:rPr>
        <w:t>:</w:t>
      </w:r>
    </w:p>
    <w:p w14:paraId="7B4549B5" w14:textId="77777777" w:rsidR="00EC13DD" w:rsidRPr="00EC13DD" w:rsidRDefault="00EC13DD" w:rsidP="00EC13DD">
      <w:pPr>
        <w:numPr>
          <w:ilvl w:val="1"/>
          <w:numId w:val="1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Create integration tools for sending AI-generated text messages.</w:t>
      </w:r>
    </w:p>
    <w:p w14:paraId="2C29AE2D" w14:textId="77777777" w:rsidR="00EC13DD" w:rsidRPr="00EC13DD" w:rsidRDefault="00EC13DD" w:rsidP="00EC13DD">
      <w:pPr>
        <w:numPr>
          <w:ilvl w:val="1"/>
          <w:numId w:val="1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Provide options for message customization and automation.</w:t>
      </w:r>
    </w:p>
    <w:p w14:paraId="560BACEB"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7. Direct Mail</w:t>
      </w:r>
      <w:r w:rsidRPr="00EC13DD">
        <w:rPr>
          <w:rFonts w:ascii="Proxima Nova Alt ExCn Rg" w:hAnsi="Proxima Nova Alt ExCn Rg" w:cstheme="minorHAnsi"/>
          <w:sz w:val="21"/>
          <w:szCs w:val="21"/>
        </w:rPr>
        <w:t>:</w:t>
      </w:r>
    </w:p>
    <w:p w14:paraId="18F59288" w14:textId="77777777" w:rsidR="00EC13DD" w:rsidRPr="00EC13DD" w:rsidRDefault="00EC13DD" w:rsidP="00EC13DD">
      <w:pPr>
        <w:numPr>
          <w:ilvl w:val="0"/>
          <w:numId w:val="1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TheGenie</w:t>
      </w:r>
      <w:r w:rsidRPr="00EC13DD">
        <w:rPr>
          <w:rFonts w:ascii="Proxima Nova Alt ExCn Rg" w:hAnsi="Proxima Nova Alt ExCn Rg" w:cstheme="minorHAnsi"/>
          <w:sz w:val="21"/>
          <w:szCs w:val="21"/>
        </w:rPr>
        <w:t>:</w:t>
      </w:r>
    </w:p>
    <w:p w14:paraId="2003391C" w14:textId="77777777" w:rsidR="00EC13DD" w:rsidRPr="00EC13DD" w:rsidRDefault="00EC13DD" w:rsidP="00EC13DD">
      <w:pPr>
        <w:numPr>
          <w:ilvl w:val="1"/>
          <w:numId w:val="1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integration for creating and sending direct mail pieces.</w:t>
      </w:r>
    </w:p>
    <w:p w14:paraId="36B2A883" w14:textId="77777777" w:rsidR="00EC13DD" w:rsidRPr="00EC13DD" w:rsidRDefault="00EC13DD" w:rsidP="00EC13DD">
      <w:pPr>
        <w:numPr>
          <w:ilvl w:val="1"/>
          <w:numId w:val="1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compatibility with existing direct mail templates and formats.</w:t>
      </w:r>
    </w:p>
    <w:p w14:paraId="7EF76C0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8. Websites and Blogs</w:t>
      </w:r>
      <w:r w:rsidRPr="00EC13DD">
        <w:rPr>
          <w:rFonts w:ascii="Proxima Nova Alt ExCn Rg" w:hAnsi="Proxima Nova Alt ExCn Rg" w:cstheme="minorHAnsi"/>
          <w:sz w:val="21"/>
          <w:szCs w:val="21"/>
        </w:rPr>
        <w:t>:</w:t>
      </w:r>
    </w:p>
    <w:p w14:paraId="74F90CFB" w14:textId="77777777" w:rsidR="00EC13DD" w:rsidRPr="00EC13DD" w:rsidRDefault="00EC13DD" w:rsidP="00EC13DD">
      <w:pPr>
        <w:numPr>
          <w:ilvl w:val="0"/>
          <w:numId w:val="1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WordPress</w:t>
      </w:r>
      <w:r w:rsidRPr="00EC13DD">
        <w:rPr>
          <w:rFonts w:ascii="Proxima Nova Alt ExCn Rg" w:hAnsi="Proxima Nova Alt ExCn Rg" w:cstheme="minorHAnsi"/>
          <w:sz w:val="21"/>
          <w:szCs w:val="21"/>
        </w:rPr>
        <w:t>:</w:t>
      </w:r>
    </w:p>
    <w:p w14:paraId="1173E682" w14:textId="77777777" w:rsidR="00EC13DD" w:rsidRPr="00EC13DD" w:rsidRDefault="00EC13DD" w:rsidP="00EC13DD">
      <w:pPr>
        <w:numPr>
          <w:ilvl w:val="1"/>
          <w:numId w:val="1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Create plugins for inserting AI-generated content into blog posts and pages.</w:t>
      </w:r>
    </w:p>
    <w:p w14:paraId="265EBD4E" w14:textId="77777777" w:rsidR="00EC13DD" w:rsidRPr="00EC13DD" w:rsidRDefault="00EC13DD" w:rsidP="00EC13DD">
      <w:pPr>
        <w:numPr>
          <w:ilvl w:val="1"/>
          <w:numId w:val="1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compatibility with existing WordPress themes and plugins.</w:t>
      </w:r>
    </w:p>
    <w:p w14:paraId="1B911608"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9. Presentation Programs</w:t>
      </w:r>
      <w:r w:rsidRPr="00EC13DD">
        <w:rPr>
          <w:rFonts w:ascii="Proxima Nova Alt ExCn Rg" w:hAnsi="Proxima Nova Alt ExCn Rg" w:cstheme="minorHAnsi"/>
          <w:sz w:val="21"/>
          <w:szCs w:val="21"/>
        </w:rPr>
        <w:t>:</w:t>
      </w:r>
    </w:p>
    <w:p w14:paraId="2806E954" w14:textId="77777777" w:rsidR="00EC13DD" w:rsidRPr="00EC13DD" w:rsidRDefault="00EC13DD" w:rsidP="00EC13DD">
      <w:pPr>
        <w:numPr>
          <w:ilvl w:val="0"/>
          <w:numId w:val="1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PowerPoint, Keynote, Google Slides</w:t>
      </w:r>
      <w:r w:rsidRPr="00EC13DD">
        <w:rPr>
          <w:rFonts w:ascii="Proxima Nova Alt ExCn Rg" w:hAnsi="Proxima Nova Alt ExCn Rg" w:cstheme="minorHAnsi"/>
          <w:sz w:val="21"/>
          <w:szCs w:val="21"/>
        </w:rPr>
        <w:t>:</w:t>
      </w:r>
    </w:p>
    <w:p w14:paraId="2C320CBD" w14:textId="77777777" w:rsidR="00EC13DD" w:rsidRPr="00EC13DD" w:rsidRDefault="00EC13DD" w:rsidP="00EC13DD">
      <w:pPr>
        <w:numPr>
          <w:ilvl w:val="1"/>
          <w:numId w:val="1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tools for inserting AI-generated content into presentations.</w:t>
      </w:r>
    </w:p>
    <w:p w14:paraId="171F849B" w14:textId="77777777" w:rsidR="00EC13DD" w:rsidRPr="00EC13DD" w:rsidRDefault="00EC13DD" w:rsidP="00EC13DD">
      <w:pPr>
        <w:numPr>
          <w:ilvl w:val="1"/>
          <w:numId w:val="1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formatting consistency across different presentation platforms.</w:t>
      </w:r>
    </w:p>
    <w:p w14:paraId="2F2EEEE6"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10. Ad Manager Platforms</w:t>
      </w:r>
      <w:r w:rsidRPr="00EC13DD">
        <w:rPr>
          <w:rFonts w:ascii="Proxima Nova Alt ExCn Rg" w:hAnsi="Proxima Nova Alt ExCn Rg" w:cstheme="minorHAnsi"/>
          <w:sz w:val="21"/>
          <w:szCs w:val="21"/>
        </w:rPr>
        <w:t>:</w:t>
      </w:r>
    </w:p>
    <w:p w14:paraId="368FB70F" w14:textId="77777777" w:rsidR="00EC13DD" w:rsidRPr="00EC13DD" w:rsidRDefault="00EC13DD" w:rsidP="00EC13DD">
      <w:pPr>
        <w:numPr>
          <w:ilvl w:val="0"/>
          <w:numId w:val="1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Facebook Ad Manager, Google Ads, YouTube Ads</w:t>
      </w:r>
      <w:r w:rsidRPr="00EC13DD">
        <w:rPr>
          <w:rFonts w:ascii="Proxima Nova Alt ExCn Rg" w:hAnsi="Proxima Nova Alt ExCn Rg" w:cstheme="minorHAnsi"/>
          <w:sz w:val="21"/>
          <w:szCs w:val="21"/>
        </w:rPr>
        <w:t>:</w:t>
      </w:r>
    </w:p>
    <w:p w14:paraId="426E9B8E" w14:textId="77777777" w:rsidR="00EC13DD" w:rsidRPr="00EC13DD" w:rsidRDefault="00EC13DD" w:rsidP="00EC13DD">
      <w:pPr>
        <w:numPr>
          <w:ilvl w:val="1"/>
          <w:numId w:val="1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Create tools for generating and managing ad content.</w:t>
      </w:r>
    </w:p>
    <w:p w14:paraId="28528003" w14:textId="77777777" w:rsidR="00EC13DD" w:rsidRPr="00EC13DD" w:rsidRDefault="00EC13DD" w:rsidP="00EC13DD">
      <w:pPr>
        <w:numPr>
          <w:ilvl w:val="1"/>
          <w:numId w:val="1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compatibility with existing ad management features.</w:t>
      </w:r>
    </w:p>
    <w:p w14:paraId="0005BC60" w14:textId="77777777" w:rsidR="00EC13DD" w:rsidRPr="00EC13DD" w:rsidRDefault="00EC13DD" w:rsidP="00EC13DD">
      <w:pPr>
        <w:spacing w:before="100" w:beforeAutospacing="1" w:after="100" w:afterAutospacing="1"/>
        <w:outlineLvl w:val="4"/>
        <w:rPr>
          <w:rFonts w:ascii="Proxima Nova Alt ExCn Rg" w:hAnsi="Proxima Nova Alt ExCn Rg" w:cstheme="minorHAnsi"/>
          <w:b/>
          <w:bCs/>
          <w:sz w:val="16"/>
          <w:szCs w:val="16"/>
        </w:rPr>
      </w:pPr>
      <w:r w:rsidRPr="00EC13DD">
        <w:rPr>
          <w:rFonts w:ascii="Proxima Nova Alt ExCn Rg" w:hAnsi="Proxima Nova Alt ExCn Rg" w:cstheme="minorHAnsi"/>
          <w:b/>
          <w:bCs/>
          <w:sz w:val="16"/>
          <w:szCs w:val="16"/>
        </w:rPr>
        <w:t>Phase 2: Automation Integration</w:t>
      </w:r>
    </w:p>
    <w:p w14:paraId="771854B6"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1. Automation Rules and Settings</w:t>
      </w:r>
      <w:r w:rsidRPr="00EC13DD">
        <w:rPr>
          <w:rFonts w:ascii="Proxima Nova Alt ExCn Rg" w:hAnsi="Proxima Nova Alt ExCn Rg" w:cstheme="minorHAnsi"/>
          <w:sz w:val="21"/>
          <w:szCs w:val="21"/>
        </w:rPr>
        <w:t>:</w:t>
      </w:r>
    </w:p>
    <w:p w14:paraId="7B76BFE7" w14:textId="77777777" w:rsidR="00EC13DD" w:rsidRPr="00EC13DD" w:rsidRDefault="00EC13DD" w:rsidP="00EC13DD">
      <w:pPr>
        <w:numPr>
          <w:ilvl w:val="0"/>
          <w:numId w:val="1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a framework for setting up automation rules.</w:t>
      </w:r>
    </w:p>
    <w:p w14:paraId="15ACFD60" w14:textId="77777777" w:rsidR="00EC13DD" w:rsidRPr="00EC13DD" w:rsidRDefault="00EC13DD" w:rsidP="00EC13DD">
      <w:pPr>
        <w:numPr>
          <w:ilvl w:val="0"/>
          <w:numId w:val="1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Allow users to define triggers and actions for automated content insertion.</w:t>
      </w:r>
    </w:p>
    <w:p w14:paraId="28811A7A" w14:textId="77777777" w:rsidR="00EC13DD" w:rsidRPr="00EC13DD" w:rsidRDefault="00EC13DD" w:rsidP="00EC13DD">
      <w:pPr>
        <w:numPr>
          <w:ilvl w:val="0"/>
          <w:numId w:val="1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Provide a user-friendly interface for managing automation settings.</w:t>
      </w:r>
    </w:p>
    <w:p w14:paraId="7BE1828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2. Platform-Specific Automation</w:t>
      </w:r>
      <w:r w:rsidRPr="00EC13DD">
        <w:rPr>
          <w:rFonts w:ascii="Proxima Nova Alt ExCn Rg" w:hAnsi="Proxima Nova Alt ExCn Rg" w:cstheme="minorHAnsi"/>
          <w:sz w:val="21"/>
          <w:szCs w:val="21"/>
        </w:rPr>
        <w:t>:</w:t>
      </w:r>
    </w:p>
    <w:p w14:paraId="155A38F6" w14:textId="77777777" w:rsidR="00EC13DD" w:rsidRPr="00EC13DD" w:rsidRDefault="00EC13DD" w:rsidP="00EC13DD">
      <w:pPr>
        <w:numPr>
          <w:ilvl w:val="0"/>
          <w:numId w:val="16"/>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Implement platform-specific automation features.</w:t>
      </w:r>
    </w:p>
    <w:p w14:paraId="4147F1D6" w14:textId="77777777" w:rsidR="00EC13DD" w:rsidRPr="00EC13DD" w:rsidRDefault="00EC13DD" w:rsidP="00EC13DD">
      <w:pPr>
        <w:numPr>
          <w:ilvl w:val="0"/>
          <w:numId w:val="16"/>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lastRenderedPageBreak/>
        <w:t>Ensure seamless integration with existing automation tools and workflows.</w:t>
      </w:r>
    </w:p>
    <w:p w14:paraId="001568A0"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3. Detailed Requirements</w:t>
      </w:r>
    </w:p>
    <w:p w14:paraId="505B7959"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Security</w:t>
      </w:r>
      <w:r w:rsidRPr="00EC13DD">
        <w:rPr>
          <w:rFonts w:ascii="Proxima Nova Alt ExCn Rg" w:hAnsi="Proxima Nova Alt ExCn Rg" w:cstheme="minorHAnsi"/>
          <w:sz w:val="21"/>
          <w:szCs w:val="21"/>
        </w:rPr>
        <w:t>:</w:t>
      </w:r>
    </w:p>
    <w:p w14:paraId="604B2027" w14:textId="77777777" w:rsidR="00EC13DD" w:rsidRPr="00EC13DD" w:rsidRDefault="00EC13DD" w:rsidP="00EC13DD">
      <w:pPr>
        <w:numPr>
          <w:ilvl w:val="0"/>
          <w:numId w:val="1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Implement robust authentication and authorization mechanisms.</w:t>
      </w:r>
    </w:p>
    <w:p w14:paraId="3D1D50F5" w14:textId="77777777" w:rsidR="00EC13DD" w:rsidRPr="00EC13DD" w:rsidRDefault="00EC13DD" w:rsidP="00EC13DD">
      <w:pPr>
        <w:numPr>
          <w:ilvl w:val="0"/>
          <w:numId w:val="1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data encryption during transmission and storage.</w:t>
      </w:r>
    </w:p>
    <w:p w14:paraId="28B7AA36" w14:textId="77777777" w:rsidR="00EC13DD" w:rsidRPr="00EC13DD" w:rsidRDefault="00EC13DD" w:rsidP="00EC13DD">
      <w:pPr>
        <w:numPr>
          <w:ilvl w:val="0"/>
          <w:numId w:val="17"/>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Comply with relevant data protection regulations (e.g., GDPR, HIPAA).</w:t>
      </w:r>
    </w:p>
    <w:p w14:paraId="29099FFA"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Scalability</w:t>
      </w:r>
      <w:r w:rsidRPr="00EC13DD">
        <w:rPr>
          <w:rFonts w:ascii="Proxima Nova Alt ExCn Rg" w:hAnsi="Proxima Nova Alt ExCn Rg" w:cstheme="minorHAnsi"/>
          <w:sz w:val="21"/>
          <w:szCs w:val="21"/>
        </w:rPr>
        <w:t>:</w:t>
      </w:r>
    </w:p>
    <w:p w14:paraId="714B02CC" w14:textId="77777777" w:rsidR="00EC13DD" w:rsidRPr="00EC13DD" w:rsidRDefault="00EC13DD" w:rsidP="00EC13DD">
      <w:pPr>
        <w:numPr>
          <w:ilvl w:val="0"/>
          <w:numId w:val="1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Design the system to handle high volumes of data and transactions.</w:t>
      </w:r>
    </w:p>
    <w:p w14:paraId="65B7492A" w14:textId="77777777" w:rsidR="00EC13DD" w:rsidRPr="00EC13DD" w:rsidRDefault="00EC13DD" w:rsidP="00EC13DD">
      <w:pPr>
        <w:numPr>
          <w:ilvl w:val="0"/>
          <w:numId w:val="1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Implement load balancing and failover mechanisms.</w:t>
      </w:r>
    </w:p>
    <w:p w14:paraId="437EB03E" w14:textId="77777777" w:rsidR="00EC13DD" w:rsidRPr="00EC13DD" w:rsidRDefault="00EC13DD" w:rsidP="00EC13DD">
      <w:pPr>
        <w:numPr>
          <w:ilvl w:val="0"/>
          <w:numId w:val="18"/>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Plan for future scalability to accommodate growth.</w:t>
      </w:r>
    </w:p>
    <w:p w14:paraId="6E3C0826"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User Experience (UI/UX)</w:t>
      </w:r>
      <w:r w:rsidRPr="00EC13DD">
        <w:rPr>
          <w:rFonts w:ascii="Proxima Nova Alt ExCn Rg" w:hAnsi="Proxima Nova Alt ExCn Rg" w:cstheme="minorHAnsi"/>
          <w:sz w:val="21"/>
          <w:szCs w:val="21"/>
        </w:rPr>
        <w:t>:</w:t>
      </w:r>
    </w:p>
    <w:p w14:paraId="10117A8A" w14:textId="77777777" w:rsidR="00EC13DD" w:rsidRPr="00EC13DD" w:rsidRDefault="00EC13DD" w:rsidP="00EC13DD">
      <w:pPr>
        <w:numPr>
          <w:ilvl w:val="0"/>
          <w:numId w:val="1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Develop intuitive and user-friendly interfaces for all integrations.</w:t>
      </w:r>
    </w:p>
    <w:p w14:paraId="0996C6CB" w14:textId="77777777" w:rsidR="00EC13DD" w:rsidRPr="00EC13DD" w:rsidRDefault="00EC13DD" w:rsidP="00EC13DD">
      <w:pPr>
        <w:numPr>
          <w:ilvl w:val="0"/>
          <w:numId w:val="1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consistent design across different platforms.</w:t>
      </w:r>
    </w:p>
    <w:p w14:paraId="7855183C" w14:textId="77777777" w:rsidR="00EC13DD" w:rsidRPr="00EC13DD" w:rsidRDefault="00EC13DD" w:rsidP="00EC13DD">
      <w:pPr>
        <w:numPr>
          <w:ilvl w:val="0"/>
          <w:numId w:val="19"/>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Implement feedback mechanisms for continuous improvement.</w:t>
      </w:r>
    </w:p>
    <w:p w14:paraId="738FA25D"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Development and Testing</w:t>
      </w:r>
      <w:r w:rsidRPr="00EC13DD">
        <w:rPr>
          <w:rFonts w:ascii="Proxima Nova Alt ExCn Rg" w:hAnsi="Proxima Nova Alt ExCn Rg" w:cstheme="minorHAnsi"/>
          <w:sz w:val="21"/>
          <w:szCs w:val="21"/>
        </w:rPr>
        <w:t>:</w:t>
      </w:r>
    </w:p>
    <w:p w14:paraId="6854D1A1" w14:textId="77777777" w:rsidR="00EC13DD" w:rsidRPr="00EC13DD" w:rsidRDefault="00EC13DD" w:rsidP="00EC13DD">
      <w:pPr>
        <w:numPr>
          <w:ilvl w:val="0"/>
          <w:numId w:val="2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Follow agile development methodologies.</w:t>
      </w:r>
    </w:p>
    <w:p w14:paraId="18FAF378" w14:textId="77777777" w:rsidR="00EC13DD" w:rsidRPr="00EC13DD" w:rsidRDefault="00EC13DD" w:rsidP="00EC13DD">
      <w:pPr>
        <w:numPr>
          <w:ilvl w:val="0"/>
          <w:numId w:val="2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Conduct thorough testing (unit, integration, and user acceptance testing).</w:t>
      </w:r>
    </w:p>
    <w:p w14:paraId="6E5AFE3C" w14:textId="77777777" w:rsidR="00EC13DD" w:rsidRPr="00EC13DD" w:rsidRDefault="00EC13DD" w:rsidP="00EC13DD">
      <w:pPr>
        <w:numPr>
          <w:ilvl w:val="0"/>
          <w:numId w:val="20"/>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Implement continuous integration and continuous deployment (CI/CD) pipelines.</w:t>
      </w:r>
    </w:p>
    <w:p w14:paraId="33D8341E"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Maintenance and Support</w:t>
      </w:r>
      <w:r w:rsidRPr="00EC13DD">
        <w:rPr>
          <w:rFonts w:ascii="Proxima Nova Alt ExCn Rg" w:hAnsi="Proxima Nova Alt ExCn Rg" w:cstheme="minorHAnsi"/>
          <w:sz w:val="21"/>
          <w:szCs w:val="21"/>
        </w:rPr>
        <w:t>:</w:t>
      </w:r>
    </w:p>
    <w:p w14:paraId="0854212B" w14:textId="77777777" w:rsidR="00EC13DD" w:rsidRPr="00EC13DD" w:rsidRDefault="00EC13DD" w:rsidP="00EC13DD">
      <w:pPr>
        <w:numPr>
          <w:ilvl w:val="0"/>
          <w:numId w:val="2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Provide detailed documentation for users and developers.</w:t>
      </w:r>
    </w:p>
    <w:p w14:paraId="1E891FED" w14:textId="77777777" w:rsidR="00EC13DD" w:rsidRPr="00EC13DD" w:rsidRDefault="00EC13DD" w:rsidP="00EC13DD">
      <w:pPr>
        <w:numPr>
          <w:ilvl w:val="0"/>
          <w:numId w:val="2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Offer training sessions for end-users and administrators.</w:t>
      </w:r>
    </w:p>
    <w:p w14:paraId="0D9A8E82" w14:textId="77777777" w:rsidR="00EC13DD" w:rsidRPr="00EC13DD" w:rsidRDefault="00EC13DD" w:rsidP="00EC13DD">
      <w:pPr>
        <w:numPr>
          <w:ilvl w:val="0"/>
          <w:numId w:val="21"/>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Establish a support system with defined SLAs.</w:t>
      </w:r>
    </w:p>
    <w:p w14:paraId="7D59C8AC" w14:textId="77777777" w:rsidR="00EC13DD" w:rsidRPr="00EC13DD" w:rsidRDefault="00EC13DD" w:rsidP="00EC13DD">
      <w:pPr>
        <w:spacing w:before="100" w:beforeAutospacing="1" w:after="100" w:afterAutospacing="1"/>
        <w:outlineLvl w:val="2"/>
        <w:rPr>
          <w:rFonts w:ascii="Proxima Nova Alt ExCn Rg" w:hAnsi="Proxima Nova Alt ExCn Rg" w:cstheme="minorHAnsi"/>
          <w:b/>
          <w:bCs/>
          <w:sz w:val="22"/>
          <w:szCs w:val="22"/>
        </w:rPr>
      </w:pPr>
      <w:r w:rsidRPr="00EC13DD">
        <w:rPr>
          <w:rFonts w:ascii="Proxima Nova Alt ExCn Rg" w:hAnsi="Proxima Nova Alt ExCn Rg" w:cstheme="minorHAnsi"/>
          <w:b/>
          <w:bCs/>
          <w:sz w:val="22"/>
          <w:szCs w:val="22"/>
        </w:rPr>
        <w:t>4. Request for Proposal (RFP)</w:t>
      </w:r>
    </w:p>
    <w:p w14:paraId="78745835"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Project Overview</w:t>
      </w:r>
    </w:p>
    <w:p w14:paraId="2268CE7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We are seeking experienced developers to integrate our Chat GPT-based message generation system with multiple platforms, including CRM, document, spreadsheet, email, social networks, text messaging, direct mail, websites, blogs, presentations, and ad managers. The goal is to automate the insertion of AI-generated messages while maintaining consistent formatting and providing customization options.</w:t>
      </w:r>
    </w:p>
    <w:p w14:paraId="29C62DCF"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Scope of Work</w:t>
      </w:r>
    </w:p>
    <w:p w14:paraId="32D831F8"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lastRenderedPageBreak/>
        <w:t>Refer to the detailed Scope of Work section above.</w:t>
      </w:r>
    </w:p>
    <w:p w14:paraId="2B01D3C8"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Deliverables</w:t>
      </w:r>
    </w:p>
    <w:p w14:paraId="00266D96" w14:textId="77777777" w:rsidR="00EC13DD" w:rsidRPr="00EC13DD" w:rsidRDefault="00EC13DD" w:rsidP="00EC13DD">
      <w:pPr>
        <w:numPr>
          <w:ilvl w:val="0"/>
          <w:numId w:val="2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APIs for CRM, document, spreadsheet, email, social network, text messaging, direct mail, websites, blogs, presentation, and ad manager platforms.</w:t>
      </w:r>
    </w:p>
    <w:p w14:paraId="5D46C35F" w14:textId="77777777" w:rsidR="00EC13DD" w:rsidRPr="00EC13DD" w:rsidRDefault="00EC13DD" w:rsidP="00EC13DD">
      <w:pPr>
        <w:numPr>
          <w:ilvl w:val="0"/>
          <w:numId w:val="2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Add-ins/extensions/plugins for the relevant platforms.</w:t>
      </w:r>
    </w:p>
    <w:p w14:paraId="7EC1EFF9" w14:textId="77777777" w:rsidR="00EC13DD" w:rsidRPr="00EC13DD" w:rsidRDefault="00EC13DD" w:rsidP="00EC13DD">
      <w:pPr>
        <w:numPr>
          <w:ilvl w:val="0"/>
          <w:numId w:val="2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Automation framework and tools.</w:t>
      </w:r>
    </w:p>
    <w:p w14:paraId="71201139" w14:textId="77777777" w:rsidR="00EC13DD" w:rsidRPr="00EC13DD" w:rsidRDefault="00EC13DD" w:rsidP="00EC13DD">
      <w:pPr>
        <w:numPr>
          <w:ilvl w:val="0"/>
          <w:numId w:val="22"/>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Detailed documentation and training materials.</w:t>
      </w:r>
    </w:p>
    <w:p w14:paraId="7641BBF4"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Timeline</w:t>
      </w:r>
    </w:p>
    <w:p w14:paraId="52D47068"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The project is expected to be completed within 6 months for Phase 1 and an additional 3 months for Phase 2.</w:t>
      </w:r>
    </w:p>
    <w:p w14:paraId="3AE92DDB"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Budget</w:t>
      </w:r>
    </w:p>
    <w:p w14:paraId="1E910FDD"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We have allocated a budget of [Insert Budget Range Here] for this project.</w:t>
      </w:r>
    </w:p>
    <w:p w14:paraId="3E1A5AF1"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Submission Requirements</w:t>
      </w:r>
    </w:p>
    <w:p w14:paraId="141F983C" w14:textId="77777777" w:rsidR="00EC13DD" w:rsidRPr="00EC13DD" w:rsidRDefault="00EC13DD" w:rsidP="00EC13DD">
      <w:p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Interested candidates should submit the following:</w:t>
      </w:r>
    </w:p>
    <w:p w14:paraId="1B1FF09E" w14:textId="77777777" w:rsidR="00EC13DD" w:rsidRPr="00EC13DD" w:rsidRDefault="00EC13DD" w:rsidP="00EC13DD">
      <w:pPr>
        <w:numPr>
          <w:ilvl w:val="0"/>
          <w:numId w:val="2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Portfolio of similar projects completed.</w:t>
      </w:r>
    </w:p>
    <w:p w14:paraId="335EA76E" w14:textId="77777777" w:rsidR="00EC13DD" w:rsidRPr="00EC13DD" w:rsidRDefault="00EC13DD" w:rsidP="00EC13DD">
      <w:pPr>
        <w:numPr>
          <w:ilvl w:val="0"/>
          <w:numId w:val="2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Detailed project plan and timeline.</w:t>
      </w:r>
    </w:p>
    <w:p w14:paraId="5149EC1E" w14:textId="77777777" w:rsidR="00EC13DD" w:rsidRPr="00EC13DD" w:rsidRDefault="00EC13DD" w:rsidP="00EC13DD">
      <w:pPr>
        <w:numPr>
          <w:ilvl w:val="0"/>
          <w:numId w:val="2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Proposed budget and payment terms.</w:t>
      </w:r>
    </w:p>
    <w:p w14:paraId="1BF42DD7" w14:textId="77777777" w:rsidR="00EC13DD" w:rsidRPr="00EC13DD" w:rsidRDefault="00EC13DD" w:rsidP="00EC13DD">
      <w:pPr>
        <w:numPr>
          <w:ilvl w:val="0"/>
          <w:numId w:val="23"/>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Resumes of team members (if applicable).</w:t>
      </w:r>
    </w:p>
    <w:p w14:paraId="018F5D03" w14:textId="77777777" w:rsidR="00EC13DD" w:rsidRPr="00EC13DD" w:rsidRDefault="00EC13DD" w:rsidP="00EC13DD">
      <w:pPr>
        <w:spacing w:before="100" w:beforeAutospacing="1" w:after="100" w:afterAutospacing="1"/>
        <w:outlineLvl w:val="2"/>
        <w:rPr>
          <w:rFonts w:ascii="Proxima Nova Alt ExCn Rg" w:hAnsi="Proxima Nova Alt ExCn Rg" w:cstheme="minorHAnsi"/>
          <w:b/>
          <w:bCs/>
          <w:sz w:val="22"/>
          <w:szCs w:val="22"/>
        </w:rPr>
      </w:pPr>
      <w:r w:rsidRPr="00EC13DD">
        <w:rPr>
          <w:rFonts w:ascii="Proxima Nova Alt ExCn Rg" w:hAnsi="Proxima Nova Alt ExCn Rg" w:cstheme="minorHAnsi"/>
          <w:b/>
          <w:bCs/>
          <w:sz w:val="22"/>
          <w:szCs w:val="22"/>
        </w:rPr>
        <w:t>5. Qualifying Candidates</w:t>
      </w:r>
    </w:p>
    <w:p w14:paraId="73EFEFA3"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Evaluation Criteria</w:t>
      </w:r>
    </w:p>
    <w:p w14:paraId="56C93F38" w14:textId="77777777" w:rsidR="00EC13DD" w:rsidRPr="00EC13DD" w:rsidRDefault="00EC13DD" w:rsidP="00EC13DD">
      <w:pPr>
        <w:numPr>
          <w:ilvl w:val="0"/>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Relevant Experience</w:t>
      </w:r>
      <w:r w:rsidRPr="00EC13DD">
        <w:rPr>
          <w:rFonts w:ascii="Proxima Nova Alt ExCn Rg" w:hAnsi="Proxima Nova Alt ExCn Rg" w:cstheme="minorHAnsi"/>
          <w:sz w:val="21"/>
          <w:szCs w:val="21"/>
        </w:rPr>
        <w:t>:</w:t>
      </w:r>
    </w:p>
    <w:p w14:paraId="018B283B"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Review the candidate’s portfolio for similar projects.</w:t>
      </w:r>
    </w:p>
    <w:p w14:paraId="52930D97"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Check for experience in API development, platform-specific integrations, and automation.</w:t>
      </w:r>
    </w:p>
    <w:p w14:paraId="6E7D2F7F" w14:textId="77777777" w:rsidR="00EC13DD" w:rsidRPr="00EC13DD" w:rsidRDefault="00EC13DD" w:rsidP="00EC13DD">
      <w:pPr>
        <w:numPr>
          <w:ilvl w:val="0"/>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Technical Skills</w:t>
      </w:r>
      <w:r w:rsidRPr="00EC13DD">
        <w:rPr>
          <w:rFonts w:ascii="Proxima Nova Alt ExCn Rg" w:hAnsi="Proxima Nova Alt ExCn Rg" w:cstheme="minorHAnsi"/>
          <w:sz w:val="21"/>
          <w:szCs w:val="21"/>
        </w:rPr>
        <w:t>:</w:t>
      </w:r>
    </w:p>
    <w:p w14:paraId="5394180B"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candidates have the required skills for each aspect of the project.</w:t>
      </w:r>
    </w:p>
    <w:p w14:paraId="736B300A" w14:textId="77777777" w:rsidR="00EC13DD" w:rsidRPr="00EC13DD" w:rsidRDefault="00EC13DD" w:rsidP="00EC13DD">
      <w:pPr>
        <w:numPr>
          <w:ilvl w:val="0"/>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Project Plan and Timeline</w:t>
      </w:r>
      <w:r w:rsidRPr="00EC13DD">
        <w:rPr>
          <w:rFonts w:ascii="Proxima Nova Alt ExCn Rg" w:hAnsi="Proxima Nova Alt ExCn Rg" w:cstheme="minorHAnsi"/>
          <w:sz w:val="21"/>
          <w:szCs w:val="21"/>
        </w:rPr>
        <w:t>:</w:t>
      </w:r>
    </w:p>
    <w:p w14:paraId="721EEBDC"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Assess the feasibility and detail of the proposed project plan.</w:t>
      </w:r>
    </w:p>
    <w:p w14:paraId="274B5D6C"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the timeline aligns with your requirements.</w:t>
      </w:r>
    </w:p>
    <w:p w14:paraId="114BAD83" w14:textId="77777777" w:rsidR="00EC13DD" w:rsidRPr="00EC13DD" w:rsidRDefault="00EC13DD" w:rsidP="00EC13DD">
      <w:pPr>
        <w:numPr>
          <w:ilvl w:val="0"/>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Communication Skills</w:t>
      </w:r>
      <w:r w:rsidRPr="00EC13DD">
        <w:rPr>
          <w:rFonts w:ascii="Proxima Nova Alt ExCn Rg" w:hAnsi="Proxima Nova Alt ExCn Rg" w:cstheme="minorHAnsi"/>
          <w:sz w:val="21"/>
          <w:szCs w:val="21"/>
        </w:rPr>
        <w:t>:</w:t>
      </w:r>
    </w:p>
    <w:p w14:paraId="1F4C33B0"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Evaluate the clarity and professionalism of their communication.</w:t>
      </w:r>
    </w:p>
    <w:p w14:paraId="4967AA26" w14:textId="77777777" w:rsidR="00EC13DD" w:rsidRPr="00EC13DD" w:rsidRDefault="00EC13DD" w:rsidP="00EC13DD">
      <w:pPr>
        <w:numPr>
          <w:ilvl w:val="1"/>
          <w:numId w:val="24"/>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Ensure they can articulate their process and respond promptly.</w:t>
      </w:r>
    </w:p>
    <w:p w14:paraId="28F74B06" w14:textId="77777777" w:rsidR="00EC13DD" w:rsidRPr="00EC13DD" w:rsidRDefault="00EC13DD" w:rsidP="00EC13DD">
      <w:pPr>
        <w:spacing w:before="100" w:beforeAutospacing="1" w:after="100" w:afterAutospacing="1"/>
        <w:outlineLvl w:val="3"/>
        <w:rPr>
          <w:rFonts w:ascii="Proxima Nova Alt ExCn Rg" w:hAnsi="Proxima Nova Alt ExCn Rg" w:cstheme="minorHAnsi"/>
          <w:b/>
          <w:bCs/>
          <w:sz w:val="21"/>
          <w:szCs w:val="21"/>
        </w:rPr>
      </w:pPr>
      <w:r w:rsidRPr="00EC13DD">
        <w:rPr>
          <w:rFonts w:ascii="Proxima Nova Alt ExCn Rg" w:hAnsi="Proxima Nova Alt ExCn Rg" w:cstheme="minorHAnsi"/>
          <w:b/>
          <w:bCs/>
          <w:sz w:val="21"/>
          <w:szCs w:val="21"/>
        </w:rPr>
        <w:t>Interview Questions</w:t>
      </w:r>
    </w:p>
    <w:p w14:paraId="3205E924" w14:textId="77777777" w:rsidR="00EC13DD" w:rsidRPr="00EC13DD" w:rsidRDefault="00EC13DD" w:rsidP="00EC13DD">
      <w:pPr>
        <w:numPr>
          <w:ilvl w:val="0"/>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lastRenderedPageBreak/>
        <w:t>Experience and Skills</w:t>
      </w:r>
      <w:r w:rsidRPr="00EC13DD">
        <w:rPr>
          <w:rFonts w:ascii="Proxima Nova Alt ExCn Rg" w:hAnsi="Proxima Nova Alt ExCn Rg" w:cstheme="minorHAnsi"/>
          <w:sz w:val="21"/>
          <w:szCs w:val="21"/>
        </w:rPr>
        <w:t>:</w:t>
      </w:r>
    </w:p>
    <w:p w14:paraId="27CDDA41"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Can you describe a similar project you’ve completed?</w:t>
      </w:r>
    </w:p>
    <w:p w14:paraId="1F3AB0BA"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What are the key challenges you anticipate in this project, and how will you address them?</w:t>
      </w:r>
    </w:p>
    <w:p w14:paraId="299AA37E" w14:textId="77777777" w:rsidR="00EC13DD" w:rsidRPr="00EC13DD" w:rsidRDefault="00EC13DD" w:rsidP="00EC13DD">
      <w:pPr>
        <w:numPr>
          <w:ilvl w:val="0"/>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Technical Approach</w:t>
      </w:r>
      <w:r w:rsidRPr="00EC13DD">
        <w:rPr>
          <w:rFonts w:ascii="Proxima Nova Alt ExCn Rg" w:hAnsi="Proxima Nova Alt ExCn Rg" w:cstheme="minorHAnsi"/>
          <w:sz w:val="21"/>
          <w:szCs w:val="21"/>
        </w:rPr>
        <w:t>:</w:t>
      </w:r>
    </w:p>
    <w:p w14:paraId="2C7EDD09"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How will you ensure compatibility and formatting consistency across different platforms?</w:t>
      </w:r>
    </w:p>
    <w:p w14:paraId="19F267F5"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Can you walk us through your process for developing APIs and integrations?</w:t>
      </w:r>
    </w:p>
    <w:p w14:paraId="038AD2A3" w14:textId="77777777" w:rsidR="00EC13DD" w:rsidRPr="00EC13DD" w:rsidRDefault="00EC13DD" w:rsidP="00EC13DD">
      <w:pPr>
        <w:numPr>
          <w:ilvl w:val="0"/>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b/>
          <w:bCs/>
          <w:sz w:val="21"/>
          <w:szCs w:val="21"/>
        </w:rPr>
        <w:t>Project Management</w:t>
      </w:r>
      <w:r w:rsidRPr="00EC13DD">
        <w:rPr>
          <w:rFonts w:ascii="Proxima Nova Alt ExCn Rg" w:hAnsi="Proxima Nova Alt ExCn Rg" w:cstheme="minorHAnsi"/>
          <w:sz w:val="21"/>
          <w:szCs w:val="21"/>
        </w:rPr>
        <w:t>:</w:t>
      </w:r>
    </w:p>
    <w:p w14:paraId="7FBF6644"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How do you manage project timelines and deadlines?</w:t>
      </w:r>
    </w:p>
    <w:p w14:paraId="6CC3419A" w14:textId="77777777" w:rsidR="00EC13DD" w:rsidRPr="00EC13DD" w:rsidRDefault="00EC13DD" w:rsidP="00EC13DD">
      <w:pPr>
        <w:numPr>
          <w:ilvl w:val="1"/>
          <w:numId w:val="25"/>
        </w:numPr>
        <w:spacing w:before="100" w:beforeAutospacing="1" w:after="100" w:afterAutospacing="1"/>
        <w:rPr>
          <w:rFonts w:ascii="Proxima Nova Alt ExCn Rg" w:hAnsi="Proxima Nova Alt ExCn Rg" w:cstheme="minorHAnsi"/>
          <w:sz w:val="21"/>
          <w:szCs w:val="21"/>
        </w:rPr>
      </w:pPr>
      <w:r w:rsidRPr="00EC13DD">
        <w:rPr>
          <w:rFonts w:ascii="Proxima Nova Alt ExCn Rg" w:hAnsi="Proxima Nova Alt ExCn Rg" w:cstheme="minorHAnsi"/>
          <w:sz w:val="21"/>
          <w:szCs w:val="21"/>
        </w:rPr>
        <w:t xml:space="preserve">What is your approach to testing and quality </w:t>
      </w:r>
      <w:proofErr w:type="gramStart"/>
      <w:r w:rsidRPr="00EC13DD">
        <w:rPr>
          <w:rFonts w:ascii="Proxima Nova Alt ExCn Rg" w:hAnsi="Proxima Nova Alt ExCn Rg" w:cstheme="minorHAnsi"/>
          <w:sz w:val="21"/>
          <w:szCs w:val="21"/>
        </w:rPr>
        <w:t>assurance</w:t>
      </w:r>
      <w:proofErr w:type="gramEnd"/>
    </w:p>
    <w:p w14:paraId="5087DE16" w14:textId="77777777" w:rsidR="007744E9" w:rsidRPr="00EC13DD" w:rsidRDefault="007744E9" w:rsidP="00CA1A8F">
      <w:pPr>
        <w:rPr>
          <w:rFonts w:ascii="Proxima Nova Alt ExCn Rg" w:hAnsi="Proxima Nova Alt ExCn Rg" w:cstheme="minorHAnsi"/>
          <w:sz w:val="18"/>
          <w:szCs w:val="18"/>
        </w:rPr>
      </w:pPr>
    </w:p>
    <w:p w14:paraId="075FC817" w14:textId="77777777" w:rsidR="007744E9" w:rsidRPr="00EC13DD" w:rsidRDefault="007744E9" w:rsidP="00CA1A8F">
      <w:pPr>
        <w:rPr>
          <w:rFonts w:ascii="Proxima Nova Alt ExCn Rg" w:hAnsi="Proxima Nova Alt ExCn Rg" w:cstheme="minorHAnsi"/>
          <w:sz w:val="18"/>
          <w:szCs w:val="18"/>
        </w:rPr>
      </w:pPr>
    </w:p>
    <w:p w14:paraId="008BC285" w14:textId="77777777" w:rsidR="007744E9" w:rsidRPr="00EC13DD" w:rsidRDefault="007744E9" w:rsidP="00CA1A8F">
      <w:pPr>
        <w:rPr>
          <w:rFonts w:ascii="Proxima Nova Alt ExCn Rg" w:hAnsi="Proxima Nova Alt ExCn Rg" w:cstheme="minorHAnsi"/>
          <w:sz w:val="18"/>
          <w:szCs w:val="18"/>
        </w:rPr>
      </w:pPr>
    </w:p>
    <w:sectPr w:rsidR="007744E9" w:rsidRPr="00EC13DD" w:rsidSect="00911BAB">
      <w:headerReference w:type="default" r:id="rId7"/>
      <w:footerReference w:type="default" r:id="rId8"/>
      <w:pgSz w:w="12240" w:h="15840" w:code="1"/>
      <w:pgMar w:top="2160" w:right="1980" w:bottom="1800"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E7B1B" w14:textId="77777777" w:rsidR="00F1239D" w:rsidRDefault="00F1239D">
      <w:r>
        <w:separator/>
      </w:r>
    </w:p>
  </w:endnote>
  <w:endnote w:type="continuationSeparator" w:id="0">
    <w:p w14:paraId="14A16659" w14:textId="77777777" w:rsidR="00F1239D" w:rsidRDefault="00F1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oxima Nova Alt ExCn Rg">
    <w:panose1 w:val="02000506030000020004"/>
    <w:charset w:val="4D"/>
    <w:family w:val="auto"/>
    <w:notTrueType/>
    <w:pitch w:val="variable"/>
    <w:sig w:usb0="800000AF" w:usb1="5000E0FB"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9BF66" w14:textId="42CCE2AA"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15B20786" wp14:editId="69D75374">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EC13DD">
      <w:rPr>
        <w:rFonts w:ascii="Arial" w:hAnsi="Arial" w:cs="Arial"/>
        <w:noProof/>
        <w:color w:val="C0C0C0"/>
        <w:sz w:val="12"/>
        <w:szCs w:val="12"/>
      </w:rPr>
      <w:t>Document18</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743827">
      <w:rPr>
        <w:rFonts w:ascii="Arial" w:hAnsi="Arial" w:cs="Arial"/>
        <w:noProof/>
        <w:color w:val="C0C0C0"/>
        <w:sz w:val="12"/>
        <w:szCs w:val="12"/>
      </w:rPr>
      <w:t>2/23/2025</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AE70" w14:textId="77777777" w:rsidR="00F1239D" w:rsidRDefault="00F1239D">
      <w:r>
        <w:separator/>
      </w:r>
    </w:p>
  </w:footnote>
  <w:footnote w:type="continuationSeparator" w:id="0">
    <w:p w14:paraId="1633F9BE" w14:textId="77777777" w:rsidR="00F1239D" w:rsidRDefault="00F12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9C7C" w14:textId="77777777" w:rsidR="00410927" w:rsidRDefault="008F7968">
    <w:pPr>
      <w:pStyle w:val="Header"/>
    </w:pPr>
    <w:r>
      <w:rPr>
        <w:noProof/>
      </w:rPr>
      <w:drawing>
        <wp:anchor distT="0" distB="0" distL="114300" distR="114300" simplePos="0" relativeHeight="251657216" behindDoc="1" locked="0" layoutInCell="1" allowOverlap="1" wp14:anchorId="3A55F06D" wp14:editId="0DF54703">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96D7D"/>
    <w:multiLevelType w:val="hybridMultilevel"/>
    <w:tmpl w:val="59A481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3C247F"/>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76B1F"/>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814F4"/>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20BC"/>
    <w:multiLevelType w:val="multilevel"/>
    <w:tmpl w:val="89B8B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817DC"/>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4069"/>
    <w:multiLevelType w:val="multilevel"/>
    <w:tmpl w:val="6672C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D01B0"/>
    <w:multiLevelType w:val="multilevel"/>
    <w:tmpl w:val="B6D0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5582A"/>
    <w:multiLevelType w:val="multilevel"/>
    <w:tmpl w:val="124AF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91EBB"/>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95F31"/>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23F2D"/>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23F60"/>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652C7"/>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10CDB"/>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8697E"/>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26B79"/>
    <w:multiLevelType w:val="multilevel"/>
    <w:tmpl w:val="AD56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2F45E4"/>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56031"/>
    <w:multiLevelType w:val="multilevel"/>
    <w:tmpl w:val="2756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664B3E"/>
    <w:multiLevelType w:val="multilevel"/>
    <w:tmpl w:val="9AEA9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A660E2"/>
    <w:multiLevelType w:val="multilevel"/>
    <w:tmpl w:val="2C647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D11CFA"/>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66012"/>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23972"/>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640A3"/>
    <w:multiLevelType w:val="hybridMultilevel"/>
    <w:tmpl w:val="5DA87962"/>
    <w:lvl w:ilvl="0" w:tplc="9AB47904">
      <w:start w:val="1"/>
      <w:numFmt w:val="lowerLetter"/>
      <w:lvlText w:val="(%1)"/>
      <w:lvlJc w:val="left"/>
      <w:pPr>
        <w:ind w:left="720" w:hanging="360"/>
      </w:pPr>
      <w:rPr>
        <w:rFonts w:hint="default"/>
      </w:rPr>
    </w:lvl>
    <w:lvl w:ilvl="1" w:tplc="291A5398">
      <w:numFmt w:val="bullet"/>
      <w:lvlText w:val="–"/>
      <w:lvlJc w:val="left"/>
      <w:pPr>
        <w:ind w:left="1440" w:hanging="360"/>
      </w:pPr>
      <w:rPr>
        <w:rFonts w:ascii="Proxima Nova Alt ExCn Rg" w:eastAsia="Times New Roman" w:hAnsi="Proxima Nova Alt ExCn Rg"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8722A"/>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7432A"/>
    <w:multiLevelType w:val="multilevel"/>
    <w:tmpl w:val="EAE86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34D9D"/>
    <w:multiLevelType w:val="hybridMultilevel"/>
    <w:tmpl w:val="6C6A9948"/>
    <w:lvl w:ilvl="0" w:tplc="04090013">
      <w:start w:val="1"/>
      <w:numFmt w:val="upperRoman"/>
      <w:lvlText w:val="%1."/>
      <w:lvlJc w:val="righ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7EF72E7B"/>
    <w:multiLevelType w:val="multilevel"/>
    <w:tmpl w:val="75E0A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850676">
    <w:abstractNumId w:val="6"/>
  </w:num>
  <w:num w:numId="2" w16cid:durableId="72624159">
    <w:abstractNumId w:val="20"/>
  </w:num>
  <w:num w:numId="3" w16cid:durableId="1292635497">
    <w:abstractNumId w:val="26"/>
  </w:num>
  <w:num w:numId="4" w16cid:durableId="1994799084">
    <w:abstractNumId w:val="7"/>
  </w:num>
  <w:num w:numId="5" w16cid:durableId="270358790">
    <w:abstractNumId w:val="3"/>
  </w:num>
  <w:num w:numId="6" w16cid:durableId="1464036460">
    <w:abstractNumId w:val="2"/>
  </w:num>
  <w:num w:numId="7" w16cid:durableId="1525903782">
    <w:abstractNumId w:val="11"/>
  </w:num>
  <w:num w:numId="8" w16cid:durableId="684555711">
    <w:abstractNumId w:val="9"/>
  </w:num>
  <w:num w:numId="9" w16cid:durableId="1530289574">
    <w:abstractNumId w:val="21"/>
  </w:num>
  <w:num w:numId="10" w16cid:durableId="1930498731">
    <w:abstractNumId w:val="28"/>
  </w:num>
  <w:num w:numId="11" w16cid:durableId="1452239342">
    <w:abstractNumId w:val="13"/>
  </w:num>
  <w:num w:numId="12" w16cid:durableId="1982033395">
    <w:abstractNumId w:val="5"/>
  </w:num>
  <w:num w:numId="13" w16cid:durableId="51347433">
    <w:abstractNumId w:val="12"/>
  </w:num>
  <w:num w:numId="14" w16cid:durableId="2039774605">
    <w:abstractNumId w:val="17"/>
  </w:num>
  <w:num w:numId="15" w16cid:durableId="236406432">
    <w:abstractNumId w:val="23"/>
  </w:num>
  <w:num w:numId="16" w16cid:durableId="360321393">
    <w:abstractNumId w:val="10"/>
  </w:num>
  <w:num w:numId="17" w16cid:durableId="1582063991">
    <w:abstractNumId w:val="14"/>
  </w:num>
  <w:num w:numId="18" w16cid:durableId="1701978154">
    <w:abstractNumId w:val="15"/>
  </w:num>
  <w:num w:numId="19" w16cid:durableId="1341272583">
    <w:abstractNumId w:val="1"/>
  </w:num>
  <w:num w:numId="20" w16cid:durableId="1576551771">
    <w:abstractNumId w:val="22"/>
  </w:num>
  <w:num w:numId="21" w16cid:durableId="2101752293">
    <w:abstractNumId w:val="25"/>
  </w:num>
  <w:num w:numId="22" w16cid:durableId="1240403553">
    <w:abstractNumId w:val="18"/>
  </w:num>
  <w:num w:numId="23" w16cid:durableId="716392630">
    <w:abstractNumId w:val="16"/>
  </w:num>
  <w:num w:numId="24" w16cid:durableId="2016689865">
    <w:abstractNumId w:val="8"/>
  </w:num>
  <w:num w:numId="25" w16cid:durableId="1417358683">
    <w:abstractNumId w:val="19"/>
  </w:num>
  <w:num w:numId="26" w16cid:durableId="112747219">
    <w:abstractNumId w:val="0"/>
  </w:num>
  <w:num w:numId="27" w16cid:durableId="1890333848">
    <w:abstractNumId w:val="24"/>
  </w:num>
  <w:num w:numId="28" w16cid:durableId="2026663928">
    <w:abstractNumId w:val="4"/>
  </w:num>
  <w:num w:numId="29" w16cid:durableId="8825200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DD"/>
    <w:rsid w:val="000A2989"/>
    <w:rsid w:val="00160ADC"/>
    <w:rsid w:val="001B4EC5"/>
    <w:rsid w:val="001E5F0A"/>
    <w:rsid w:val="001F3AC6"/>
    <w:rsid w:val="0024052F"/>
    <w:rsid w:val="002B524B"/>
    <w:rsid w:val="00310FDB"/>
    <w:rsid w:val="0031195B"/>
    <w:rsid w:val="00410927"/>
    <w:rsid w:val="00483751"/>
    <w:rsid w:val="004A1D58"/>
    <w:rsid w:val="004A3D35"/>
    <w:rsid w:val="00576B8A"/>
    <w:rsid w:val="006B0836"/>
    <w:rsid w:val="006D1D17"/>
    <w:rsid w:val="006D304E"/>
    <w:rsid w:val="006E1AE0"/>
    <w:rsid w:val="00743827"/>
    <w:rsid w:val="007700D1"/>
    <w:rsid w:val="007744E9"/>
    <w:rsid w:val="007D78D7"/>
    <w:rsid w:val="00827D94"/>
    <w:rsid w:val="00847E22"/>
    <w:rsid w:val="008F7968"/>
    <w:rsid w:val="00911BAB"/>
    <w:rsid w:val="00954A06"/>
    <w:rsid w:val="009D25F0"/>
    <w:rsid w:val="00A22C76"/>
    <w:rsid w:val="00A90DA9"/>
    <w:rsid w:val="00A936E4"/>
    <w:rsid w:val="00B078AA"/>
    <w:rsid w:val="00B836C0"/>
    <w:rsid w:val="00B900F2"/>
    <w:rsid w:val="00BB2153"/>
    <w:rsid w:val="00C00D80"/>
    <w:rsid w:val="00CA1A8F"/>
    <w:rsid w:val="00CD36E9"/>
    <w:rsid w:val="00D73013"/>
    <w:rsid w:val="00DB5DE9"/>
    <w:rsid w:val="00DF79B3"/>
    <w:rsid w:val="00E16DA1"/>
    <w:rsid w:val="00EC13DD"/>
    <w:rsid w:val="00EC1C5A"/>
    <w:rsid w:val="00EE6656"/>
    <w:rsid w:val="00EF31DA"/>
    <w:rsid w:val="00F1239D"/>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25C32"/>
  <w15:chartTrackingRefBased/>
  <w15:docId w15:val="{83C58E6A-92A7-AD4C-BC47-AAE0A11A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EC13DD"/>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EC13DD"/>
    <w:pPr>
      <w:spacing w:before="100" w:beforeAutospacing="1" w:after="100" w:afterAutospacing="1"/>
      <w:outlineLvl w:val="3"/>
    </w:pPr>
    <w:rPr>
      <w:b/>
      <w:bCs/>
    </w:rPr>
  </w:style>
  <w:style w:type="paragraph" w:styleId="Heading5">
    <w:name w:val="heading 5"/>
    <w:basedOn w:val="Normal"/>
    <w:link w:val="Heading5Char"/>
    <w:uiPriority w:val="9"/>
    <w:qFormat/>
    <w:rsid w:val="00EC13DD"/>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EC13DD"/>
    <w:rPr>
      <w:b/>
      <w:bCs/>
      <w:sz w:val="27"/>
      <w:szCs w:val="27"/>
    </w:rPr>
  </w:style>
  <w:style w:type="character" w:customStyle="1" w:styleId="Heading4Char">
    <w:name w:val="Heading 4 Char"/>
    <w:basedOn w:val="DefaultParagraphFont"/>
    <w:link w:val="Heading4"/>
    <w:uiPriority w:val="9"/>
    <w:rsid w:val="00EC13DD"/>
    <w:rPr>
      <w:b/>
      <w:bCs/>
      <w:sz w:val="24"/>
      <w:szCs w:val="24"/>
    </w:rPr>
  </w:style>
  <w:style w:type="character" w:customStyle="1" w:styleId="Heading5Char">
    <w:name w:val="Heading 5 Char"/>
    <w:basedOn w:val="DefaultParagraphFont"/>
    <w:link w:val="Heading5"/>
    <w:uiPriority w:val="9"/>
    <w:rsid w:val="00EC13DD"/>
    <w:rPr>
      <w:b/>
      <w:bCs/>
    </w:rPr>
  </w:style>
  <w:style w:type="character" w:styleId="Strong">
    <w:name w:val="Strong"/>
    <w:basedOn w:val="DefaultParagraphFont"/>
    <w:uiPriority w:val="22"/>
    <w:qFormat/>
    <w:rsid w:val="00EC13DD"/>
    <w:rPr>
      <w:b/>
      <w:bCs/>
    </w:rPr>
  </w:style>
  <w:style w:type="paragraph" w:styleId="NormalWeb">
    <w:name w:val="Normal (Web)"/>
    <w:basedOn w:val="Normal"/>
    <w:uiPriority w:val="99"/>
    <w:semiHidden/>
    <w:unhideWhenUsed/>
    <w:rsid w:val="00EC13DD"/>
    <w:pPr>
      <w:spacing w:before="100" w:beforeAutospacing="1" w:after="100" w:afterAutospacing="1"/>
    </w:pPr>
  </w:style>
  <w:style w:type="paragraph" w:styleId="ListParagraph">
    <w:name w:val="List Paragraph"/>
    <w:basedOn w:val="Normal"/>
    <w:uiPriority w:val="34"/>
    <w:qFormat/>
    <w:rsid w:val="007D7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399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1</TotalTime>
  <Pages>11</Pages>
  <Words>2482</Words>
  <Characters>14151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2003-04-16T20:04:00Z</cp:lastPrinted>
  <dcterms:created xsi:type="dcterms:W3CDTF">2025-02-28T04:32:00Z</dcterms:created>
  <dcterms:modified xsi:type="dcterms:W3CDTF">2025-02-28T04:32:00Z</dcterms:modified>
</cp:coreProperties>
</file>