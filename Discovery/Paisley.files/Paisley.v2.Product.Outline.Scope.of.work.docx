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F57E3" w14:textId="4FDEE71F" w:rsidR="00F55AF7" w:rsidRDefault="005F7C0D" w:rsidP="005F7C0D">
      <w:pPr>
        <w:outlineLvl w:val="2"/>
        <w:rPr>
          <w:rFonts w:ascii="Proxima Nova Alt ExCn Rg" w:hAnsi="Proxima Nova Alt ExCn Rg"/>
          <w:sz w:val="32"/>
          <w:szCs w:val="32"/>
        </w:rPr>
      </w:pPr>
      <w:r w:rsidRPr="005F7C0D">
        <w:rPr>
          <w:rFonts w:ascii="Proxima Nova Alt ExCn Rg" w:hAnsi="Proxima Nova Alt ExCn Rg"/>
          <w:sz w:val="32"/>
          <w:szCs w:val="32"/>
        </w:rPr>
        <w:t>AskPaisley.com Website</w:t>
      </w:r>
      <w:r>
        <w:rPr>
          <w:rFonts w:ascii="Proxima Nova Alt ExCn Rg" w:hAnsi="Proxima Nova Alt ExCn Rg"/>
          <w:sz w:val="32"/>
          <w:szCs w:val="32"/>
        </w:rPr>
        <w:t xml:space="preserve"> </w:t>
      </w:r>
      <w:r w:rsidR="00F55AF7" w:rsidRPr="00F55AF7">
        <w:rPr>
          <w:rFonts w:ascii="Proxima Nova Alt ExCn Rg" w:hAnsi="Proxima Nova Alt ExCn Rg"/>
          <w:sz w:val="32"/>
          <w:szCs w:val="32"/>
        </w:rPr>
        <w:t xml:space="preserve">Project </w:t>
      </w:r>
      <w:r w:rsidRPr="005F7C0D">
        <w:rPr>
          <w:rFonts w:ascii="Proxima Nova Alt ExCn Rg" w:hAnsi="Proxima Nova Alt ExCn Rg"/>
          <w:sz w:val="32"/>
          <w:szCs w:val="32"/>
        </w:rPr>
        <w:t xml:space="preserve">Outline </w:t>
      </w:r>
      <w:proofErr w:type="gramStart"/>
      <w:r w:rsidRPr="005F7C0D">
        <w:rPr>
          <w:rFonts w:ascii="Proxima Nova Alt ExCn Rg" w:hAnsi="Proxima Nova Alt ExCn Rg"/>
          <w:sz w:val="32"/>
          <w:szCs w:val="32"/>
        </w:rPr>
        <w:t xml:space="preserve">| </w:t>
      </w:r>
      <w:r w:rsidR="00F55AF7" w:rsidRPr="00F55AF7">
        <w:rPr>
          <w:rFonts w:ascii="Proxima Nova Alt ExCn Rg" w:hAnsi="Proxima Nova Alt ExCn Rg"/>
          <w:sz w:val="32"/>
          <w:szCs w:val="32"/>
        </w:rPr>
        <w:t xml:space="preserve"> Scope</w:t>
      </w:r>
      <w:proofErr w:type="gramEnd"/>
      <w:r w:rsidR="00F55AF7" w:rsidRPr="00F55AF7">
        <w:rPr>
          <w:rFonts w:ascii="Proxima Nova Alt ExCn Rg" w:hAnsi="Proxima Nova Alt ExCn Rg"/>
          <w:sz w:val="32"/>
          <w:szCs w:val="32"/>
        </w:rPr>
        <w:t xml:space="preserve"> of Work Document</w:t>
      </w:r>
    </w:p>
    <w:p w14:paraId="7E8BDB44" w14:textId="71E96D61" w:rsidR="005F7C0D" w:rsidRPr="00F55AF7" w:rsidRDefault="005F7C0D" w:rsidP="008044E4">
      <w:pPr>
        <w:spacing w:after="240"/>
        <w:outlineLvl w:val="2"/>
        <w:rPr>
          <w:rFonts w:ascii="Proxima Nova Alt ExCn Rg" w:hAnsi="Proxima Nova Alt ExCn Rg"/>
          <w:sz w:val="21"/>
          <w:szCs w:val="21"/>
        </w:rPr>
      </w:pPr>
      <w:r w:rsidRPr="008044E4">
        <w:rPr>
          <w:rFonts w:ascii="Proxima Nova Alt ExCn Rg" w:hAnsi="Proxima Nova Alt ExCn Rg"/>
          <w:sz w:val="21"/>
          <w:szCs w:val="21"/>
        </w:rPr>
        <w:t>V</w:t>
      </w:r>
      <w:r w:rsidR="009E0BFB">
        <w:rPr>
          <w:rFonts w:ascii="Proxima Nova Alt ExCn Rg" w:hAnsi="Proxima Nova Alt ExCn Rg"/>
          <w:sz w:val="21"/>
          <w:szCs w:val="21"/>
        </w:rPr>
        <w:t>2</w:t>
      </w:r>
      <w:r w:rsidRPr="008044E4">
        <w:rPr>
          <w:rFonts w:ascii="Proxima Nova Alt ExCn Rg" w:hAnsi="Proxima Nova Alt ExCn Rg"/>
          <w:sz w:val="21"/>
          <w:szCs w:val="21"/>
        </w:rPr>
        <w:t xml:space="preserve"> </w:t>
      </w:r>
      <w:r w:rsidR="009E0BFB">
        <w:rPr>
          <w:rFonts w:ascii="Proxima Nova Alt ExCn Rg" w:hAnsi="Proxima Nova Alt ExCn Rg"/>
          <w:sz w:val="21"/>
          <w:szCs w:val="21"/>
        </w:rPr>
        <w:t>11</w:t>
      </w:r>
      <w:r w:rsidR="008044E4" w:rsidRPr="008044E4">
        <w:rPr>
          <w:rFonts w:ascii="Proxima Nova Alt ExCn Rg" w:hAnsi="Proxima Nova Alt ExCn Rg"/>
          <w:sz w:val="21"/>
          <w:szCs w:val="21"/>
        </w:rPr>
        <w:t>/</w:t>
      </w:r>
      <w:r w:rsidR="009E0BFB">
        <w:rPr>
          <w:rFonts w:ascii="Proxima Nova Alt ExCn Rg" w:hAnsi="Proxima Nova Alt ExCn Rg"/>
          <w:sz w:val="21"/>
          <w:szCs w:val="21"/>
        </w:rPr>
        <w:t>20</w:t>
      </w:r>
      <w:r w:rsidR="008044E4" w:rsidRPr="008044E4">
        <w:rPr>
          <w:rFonts w:ascii="Proxima Nova Alt ExCn Rg" w:hAnsi="Proxima Nova Alt ExCn Rg"/>
          <w:sz w:val="21"/>
          <w:szCs w:val="21"/>
        </w:rPr>
        <w:t>/2024  By: Steve Hundley</w:t>
      </w:r>
    </w:p>
    <w:p w14:paraId="524BD2CD" w14:textId="77777777" w:rsidR="008044E4" w:rsidRDefault="008044E4" w:rsidP="008044E4">
      <w:pPr>
        <w:outlineLvl w:val="3"/>
        <w:rPr>
          <w:rFonts w:ascii="Proxima Nova Alt ExCn Rg" w:hAnsi="Proxima Nova Alt ExCn Rg"/>
          <w:b/>
          <w:bCs/>
          <w:sz w:val="21"/>
          <w:szCs w:val="21"/>
        </w:rPr>
      </w:pPr>
    </w:p>
    <w:p w14:paraId="646B710F" w14:textId="3203AE8B" w:rsidR="00F55AF7" w:rsidRPr="00F55AF7" w:rsidRDefault="00F55AF7" w:rsidP="008044E4">
      <w:pPr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Project Overview</w:t>
      </w:r>
    </w:p>
    <w:p w14:paraId="08DD453D" w14:textId="77777777" w:rsidR="00F55AF7" w:rsidRPr="00F55AF7" w:rsidRDefault="00F55AF7" w:rsidP="005F7C0D">
      <w:p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The project aims to develop and design the branding and sales landing page for the AskPaisley.com website. This includes creating assets for marketing Paisley, a suite of TheGenie.ai systems focused on attracting listings and engaging visitors to become Paisley Super Fans.</w:t>
      </w:r>
    </w:p>
    <w:p w14:paraId="2BB5E125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Objectives</w:t>
      </w:r>
    </w:p>
    <w:p w14:paraId="7B8B13D1" w14:textId="77777777" w:rsidR="00F55AF7" w:rsidRPr="00F55AF7" w:rsidRDefault="00F55AF7" w:rsidP="005F7C0D">
      <w:pPr>
        <w:numPr>
          <w:ilvl w:val="0"/>
          <w:numId w:val="1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Brand Creation:</w:t>
      </w:r>
    </w:p>
    <w:p w14:paraId="21842ECA" w14:textId="77777777" w:rsidR="00F55AF7" w:rsidRPr="00F55AF7" w:rsidRDefault="00F55AF7" w:rsidP="00F55AF7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Develop the branding for Paisley.</w:t>
      </w:r>
    </w:p>
    <w:p w14:paraId="6703CA94" w14:textId="77777777" w:rsidR="00F55AF7" w:rsidRPr="00F55AF7" w:rsidRDefault="00F55AF7" w:rsidP="00F55AF7">
      <w:pPr>
        <w:numPr>
          <w:ilvl w:val="0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Website Design:</w:t>
      </w:r>
    </w:p>
    <w:p w14:paraId="177F8FBF" w14:textId="77777777" w:rsidR="00F55AF7" w:rsidRPr="00F55AF7" w:rsidRDefault="00F55AF7" w:rsidP="00F55AF7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Design the sales landing page for AskPaisley.com.</w:t>
      </w:r>
    </w:p>
    <w:p w14:paraId="13BA4F28" w14:textId="77777777" w:rsidR="00F55AF7" w:rsidRPr="00F55AF7" w:rsidRDefault="00F55AF7" w:rsidP="00F55AF7">
      <w:pPr>
        <w:numPr>
          <w:ilvl w:val="0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Marketing Asset Design (Second RFP):</w:t>
      </w:r>
    </w:p>
    <w:p w14:paraId="6D7B70EB" w14:textId="77777777" w:rsidR="00F55AF7" w:rsidRPr="00F55AF7" w:rsidRDefault="00F55AF7" w:rsidP="00F55AF7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Social Ads</w:t>
      </w:r>
    </w:p>
    <w:p w14:paraId="33A7DAD6" w14:textId="77777777" w:rsidR="00F55AF7" w:rsidRPr="00F55AF7" w:rsidRDefault="00F55AF7" w:rsidP="00F55AF7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Banner Ads</w:t>
      </w:r>
    </w:p>
    <w:p w14:paraId="49831A22" w14:textId="77777777" w:rsidR="00F55AF7" w:rsidRPr="00F55AF7" w:rsidRDefault="00F55AF7" w:rsidP="00F55AF7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Facebook Header</w:t>
      </w:r>
    </w:p>
    <w:p w14:paraId="458E74C0" w14:textId="77777777" w:rsidR="00F55AF7" w:rsidRPr="00F55AF7" w:rsidRDefault="00F55AF7" w:rsidP="00F55AF7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Social Ad Template</w:t>
      </w:r>
    </w:p>
    <w:p w14:paraId="0521C0E5" w14:textId="77777777" w:rsidR="00F55AF7" w:rsidRPr="00F55AF7" w:rsidRDefault="00F55AF7" w:rsidP="00F55AF7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PowerPoint</w:t>
      </w:r>
    </w:p>
    <w:p w14:paraId="7AF1CE2E" w14:textId="77777777" w:rsidR="00F55AF7" w:rsidRPr="00F55AF7" w:rsidRDefault="00F55AF7" w:rsidP="00F55AF7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Video assets</w:t>
      </w:r>
    </w:p>
    <w:p w14:paraId="297FB55F" w14:textId="77777777" w:rsidR="00F55AF7" w:rsidRPr="00F55AF7" w:rsidRDefault="00F55AF7" w:rsidP="00F55AF7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Promotional Handouts for Title Reps</w:t>
      </w:r>
    </w:p>
    <w:p w14:paraId="235DBE54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Website Primary Goals</w:t>
      </w:r>
    </w:p>
    <w:p w14:paraId="5E5B548F" w14:textId="77777777" w:rsidR="00F55AF7" w:rsidRPr="00F55AF7" w:rsidRDefault="00F55AF7" w:rsidP="005F7C0D">
      <w:pPr>
        <w:numPr>
          <w:ilvl w:val="0"/>
          <w:numId w:val="2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Announce Paisley as the invisible assistant.</w:t>
      </w:r>
    </w:p>
    <w:p w14:paraId="70C7ED0E" w14:textId="77777777" w:rsidR="00F55AF7" w:rsidRPr="00F55AF7" w:rsidRDefault="00F55AF7" w:rsidP="00F55AF7">
      <w:pPr>
        <w:numPr>
          <w:ilvl w:val="0"/>
          <w:numId w:val="2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Demonstrate Paisley's management capabilities for TheGenie.ai systems.</w:t>
      </w:r>
    </w:p>
    <w:p w14:paraId="40DE1CA2" w14:textId="77777777" w:rsidR="00F55AF7" w:rsidRPr="00F55AF7" w:rsidRDefault="00F55AF7" w:rsidP="00F55AF7">
      <w:pPr>
        <w:numPr>
          <w:ilvl w:val="0"/>
          <w:numId w:val="2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Inspire visitors to become Paisley Super Fans.</w:t>
      </w:r>
    </w:p>
    <w:p w14:paraId="23FD5815" w14:textId="77777777" w:rsidR="00F55AF7" w:rsidRPr="00F55AF7" w:rsidRDefault="00F55AF7" w:rsidP="00F55AF7">
      <w:pPr>
        <w:numPr>
          <w:ilvl w:val="0"/>
          <w:numId w:val="2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Include animations and videos of Paisley in action.</w:t>
      </w:r>
    </w:p>
    <w:p w14:paraId="4928E051" w14:textId="77777777" w:rsidR="00F55AF7" w:rsidRPr="00F55AF7" w:rsidRDefault="00F55AF7" w:rsidP="00F55AF7">
      <w:pPr>
        <w:numPr>
          <w:ilvl w:val="0"/>
          <w:numId w:val="2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Feature comments from early users.</w:t>
      </w:r>
    </w:p>
    <w:p w14:paraId="4032503A" w14:textId="77777777" w:rsidR="00F55AF7" w:rsidRPr="00F55AF7" w:rsidRDefault="00F55AF7" w:rsidP="00F55AF7">
      <w:pPr>
        <w:numPr>
          <w:ilvl w:val="0"/>
          <w:numId w:val="2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Offer a prompt for a free account for the first 100 agents.</w:t>
      </w:r>
    </w:p>
    <w:p w14:paraId="653CA1E0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Target Audience</w:t>
      </w:r>
    </w:p>
    <w:p w14:paraId="621B024A" w14:textId="77777777" w:rsidR="00F55AF7" w:rsidRPr="00F55AF7" w:rsidRDefault="00F55AF7" w:rsidP="005F7C0D">
      <w:pPr>
        <w:numPr>
          <w:ilvl w:val="0"/>
          <w:numId w:val="3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Mega Team Leaders (listing over 24 homes per year)</w:t>
      </w:r>
    </w:p>
    <w:p w14:paraId="4133AAA6" w14:textId="77777777" w:rsidR="00F55AF7" w:rsidRPr="00F55AF7" w:rsidRDefault="00F55AF7" w:rsidP="00F55AF7">
      <w:pPr>
        <w:numPr>
          <w:ilvl w:val="0"/>
          <w:numId w:val="3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Mega Agents (listing over 10 homes per year)</w:t>
      </w:r>
    </w:p>
    <w:p w14:paraId="76266D01" w14:textId="77777777" w:rsidR="00F55AF7" w:rsidRPr="00F55AF7" w:rsidRDefault="00F55AF7" w:rsidP="00F55AF7">
      <w:pPr>
        <w:numPr>
          <w:ilvl w:val="0"/>
          <w:numId w:val="3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Boutique brokerage firms looking for a competitive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edge</w:t>
      </w:r>
      <w:proofErr w:type="gramEnd"/>
    </w:p>
    <w:p w14:paraId="3B30C33D" w14:textId="77777777" w:rsidR="00F55AF7" w:rsidRPr="00F55AF7" w:rsidRDefault="00F55AF7" w:rsidP="00F55AF7">
      <w:pPr>
        <w:numPr>
          <w:ilvl w:val="0"/>
          <w:numId w:val="3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Real estate influencers (on a separate page)</w:t>
      </w:r>
    </w:p>
    <w:p w14:paraId="58BEC902" w14:textId="77777777" w:rsidR="00F55AF7" w:rsidRPr="00F55AF7" w:rsidRDefault="00F55AF7" w:rsidP="00F55AF7">
      <w:pPr>
        <w:numPr>
          <w:ilvl w:val="0"/>
          <w:numId w:val="3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Title reps and title companies</w:t>
      </w:r>
    </w:p>
    <w:p w14:paraId="2A32475E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Branding and Design Requirements</w:t>
      </w:r>
    </w:p>
    <w:p w14:paraId="65E89B5E" w14:textId="77777777" w:rsidR="00F55AF7" w:rsidRPr="00F55AF7" w:rsidRDefault="00F55AF7" w:rsidP="005F7C0D">
      <w:pPr>
        <w:numPr>
          <w:ilvl w:val="0"/>
          <w:numId w:val="4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Modern, minimalistic, fun, smart, and clean</w:t>
      </w:r>
    </w:p>
    <w:p w14:paraId="279D4429" w14:textId="77777777" w:rsidR="00F55AF7" w:rsidRPr="00F55AF7" w:rsidRDefault="00F55AF7" w:rsidP="00F55AF7">
      <w:pPr>
        <w:numPr>
          <w:ilvl w:val="0"/>
          <w:numId w:val="4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Convey the AI products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effectively</w:t>
      </w:r>
      <w:proofErr w:type="gramEnd"/>
    </w:p>
    <w:p w14:paraId="574C98A8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Content Requirements</w:t>
      </w:r>
    </w:p>
    <w:p w14:paraId="308954FA" w14:textId="77777777" w:rsidR="00F55AF7" w:rsidRPr="00F55AF7" w:rsidRDefault="00F55AF7" w:rsidP="005F7C0D">
      <w:pPr>
        <w:numPr>
          <w:ilvl w:val="0"/>
          <w:numId w:val="5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Single Landing Page</w:t>
      </w:r>
    </w:p>
    <w:p w14:paraId="1F8DBC89" w14:textId="77777777" w:rsidR="00F55AF7" w:rsidRPr="00F55AF7" w:rsidRDefault="00F55AF7" w:rsidP="00F55AF7">
      <w:pPr>
        <w:numPr>
          <w:ilvl w:val="0"/>
          <w:numId w:val="5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Demonstrate management of TheGenie.ai systems</w:t>
      </w:r>
    </w:p>
    <w:p w14:paraId="1B8692B6" w14:textId="77777777" w:rsidR="00F55AF7" w:rsidRPr="00F55AF7" w:rsidRDefault="00F55AF7" w:rsidP="00F55AF7">
      <w:pPr>
        <w:numPr>
          <w:ilvl w:val="0"/>
          <w:numId w:val="5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Inspire visitors to become Super Fans</w:t>
      </w:r>
    </w:p>
    <w:p w14:paraId="14B719C6" w14:textId="77777777" w:rsidR="00F55AF7" w:rsidRPr="00F55AF7" w:rsidRDefault="00F55AF7" w:rsidP="00F55AF7">
      <w:pPr>
        <w:numPr>
          <w:ilvl w:val="0"/>
          <w:numId w:val="5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Include animations, videos, comments from early users, and a free account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prompt</w:t>
      </w:r>
      <w:proofErr w:type="gramEnd"/>
    </w:p>
    <w:p w14:paraId="4F64899C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lastRenderedPageBreak/>
        <w:t>Functional Requirements</w:t>
      </w:r>
    </w:p>
    <w:p w14:paraId="5F0006DA" w14:textId="77777777" w:rsidR="00F55AF7" w:rsidRPr="00F55AF7" w:rsidRDefault="00F55AF7" w:rsidP="005F7C0D">
      <w:pPr>
        <w:numPr>
          <w:ilvl w:val="0"/>
          <w:numId w:val="6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Sign-up form for a free account</w:t>
      </w:r>
    </w:p>
    <w:p w14:paraId="1F13C997" w14:textId="77777777" w:rsidR="00F55AF7" w:rsidRPr="00F55AF7" w:rsidRDefault="00F55AF7" w:rsidP="00F55AF7">
      <w:pPr>
        <w:numPr>
          <w:ilvl w:val="0"/>
          <w:numId w:val="6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Form fields based on user type (Mega Team, Realtor, Broker, Affiliate)</w:t>
      </w:r>
    </w:p>
    <w:p w14:paraId="55296B03" w14:textId="77777777" w:rsidR="00F55AF7" w:rsidRPr="00F55AF7" w:rsidRDefault="00F55AF7" w:rsidP="00F55AF7">
      <w:pPr>
        <w:numPr>
          <w:ilvl w:val="0"/>
          <w:numId w:val="6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Multi-step form based on the user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type</w:t>
      </w:r>
      <w:proofErr w:type="gramEnd"/>
    </w:p>
    <w:p w14:paraId="30FB4508" w14:textId="77777777" w:rsidR="00F55AF7" w:rsidRPr="00F55AF7" w:rsidRDefault="00F55AF7" w:rsidP="00F55AF7">
      <w:pPr>
        <w:numPr>
          <w:ilvl w:val="0"/>
          <w:numId w:val="6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The form will collect essential user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information</w:t>
      </w:r>
      <w:proofErr w:type="gramEnd"/>
    </w:p>
    <w:p w14:paraId="32940FCF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Technical Requirements</w:t>
      </w:r>
    </w:p>
    <w:p w14:paraId="752F521C" w14:textId="77777777" w:rsidR="00F55AF7" w:rsidRPr="00F55AF7" w:rsidRDefault="00F55AF7" w:rsidP="005F7C0D">
      <w:pPr>
        <w:numPr>
          <w:ilvl w:val="0"/>
          <w:numId w:val="7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Design only project</w:t>
      </w:r>
    </w:p>
    <w:p w14:paraId="336DFB2D" w14:textId="77777777" w:rsidR="00F55AF7" w:rsidRPr="00F55AF7" w:rsidRDefault="00F55AF7" w:rsidP="00F55AF7">
      <w:pPr>
        <w:numPr>
          <w:ilvl w:val="0"/>
          <w:numId w:val="7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Integration into </w:t>
      </w:r>
      <w:proofErr w:type="spellStart"/>
      <w:r w:rsidRPr="00F55AF7">
        <w:rPr>
          <w:rFonts w:ascii="Proxima Nova Alt ExCn Rg" w:hAnsi="Proxima Nova Alt ExCn Rg"/>
          <w:sz w:val="21"/>
          <w:szCs w:val="21"/>
        </w:rPr>
        <w:t>GoHighLevel</w:t>
      </w:r>
      <w:proofErr w:type="spellEnd"/>
      <w:r w:rsidRPr="00F55AF7">
        <w:rPr>
          <w:rFonts w:ascii="Proxima Nova Alt ExCn Rg" w:hAnsi="Proxima Nova Alt ExCn Rg"/>
          <w:sz w:val="21"/>
          <w:szCs w:val="21"/>
        </w:rPr>
        <w:t xml:space="preserve"> by client's team</w:t>
      </w:r>
    </w:p>
    <w:p w14:paraId="1D49C2B2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User Experience</w:t>
      </w:r>
    </w:p>
    <w:p w14:paraId="31BED5DF" w14:textId="77777777" w:rsidR="00F55AF7" w:rsidRPr="00F55AF7" w:rsidRDefault="00F55AF7" w:rsidP="005F7C0D">
      <w:pPr>
        <w:numPr>
          <w:ilvl w:val="0"/>
          <w:numId w:val="8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Motivating landing page to learn more about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Paisley</w:t>
      </w:r>
      <w:proofErr w:type="gramEnd"/>
    </w:p>
    <w:p w14:paraId="011F9020" w14:textId="77777777" w:rsidR="00F55AF7" w:rsidRPr="00F55AF7" w:rsidRDefault="00F55AF7" w:rsidP="00F55AF7">
      <w:pPr>
        <w:numPr>
          <w:ilvl w:val="0"/>
          <w:numId w:val="8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FOMO marketing elements (e.g., limited number of free accounts)</w:t>
      </w:r>
    </w:p>
    <w:p w14:paraId="32E8D35F" w14:textId="77777777" w:rsidR="00F55AF7" w:rsidRPr="00F55AF7" w:rsidRDefault="00F55AF7" w:rsidP="00F55AF7">
      <w:pPr>
        <w:numPr>
          <w:ilvl w:val="0"/>
          <w:numId w:val="8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A well-designed "Apply for a Free Account"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section</w:t>
      </w:r>
      <w:proofErr w:type="gramEnd"/>
    </w:p>
    <w:p w14:paraId="2901C2C0" w14:textId="77777777" w:rsidR="00F55AF7" w:rsidRPr="00F55AF7" w:rsidRDefault="00F55AF7" w:rsidP="00F55AF7">
      <w:pPr>
        <w:numPr>
          <w:ilvl w:val="0"/>
          <w:numId w:val="8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Log in button/text leading to Paisley branded Genie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login</w:t>
      </w:r>
      <w:proofErr w:type="gramEnd"/>
    </w:p>
    <w:p w14:paraId="4398F98F" w14:textId="77777777" w:rsidR="00F55AF7" w:rsidRPr="00F55AF7" w:rsidRDefault="00F55AF7" w:rsidP="00F55AF7">
      <w:pPr>
        <w:numPr>
          <w:ilvl w:val="0"/>
          <w:numId w:val="8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Footer section for customer service</w:t>
      </w:r>
    </w:p>
    <w:p w14:paraId="5EAAAED0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UI/UX Specifics</w:t>
      </w:r>
    </w:p>
    <w:p w14:paraId="55014B36" w14:textId="77777777" w:rsidR="00F55AF7" w:rsidRPr="00F55AF7" w:rsidRDefault="00F55AF7" w:rsidP="00F55AF7">
      <w:pPr>
        <w:numPr>
          <w:ilvl w:val="0"/>
          <w:numId w:val="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Clean, modern, advanced, professional, simple, polished</w:t>
      </w:r>
    </w:p>
    <w:p w14:paraId="2DAF34CE" w14:textId="77777777" w:rsidR="00F55AF7" w:rsidRPr="00F55AF7" w:rsidRDefault="00F55AF7" w:rsidP="00F55AF7">
      <w:pPr>
        <w:numPr>
          <w:ilvl w:val="0"/>
          <w:numId w:val="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Designer's creative freedom with color schemes and fonts</w:t>
      </w:r>
    </w:p>
    <w:p w14:paraId="22F5793E" w14:textId="77777777" w:rsidR="00F55AF7" w:rsidRDefault="00F55AF7">
      <w:pPr>
        <w:rPr>
          <w:rFonts w:ascii="Proxima Nova Alt ExCn Rg" w:hAnsi="Proxima Nova Alt ExCn Rg"/>
          <w:b/>
          <w:bCs/>
          <w:sz w:val="22"/>
          <w:szCs w:val="22"/>
        </w:rPr>
      </w:pPr>
      <w:r>
        <w:rPr>
          <w:rFonts w:ascii="Proxima Nova Alt ExCn Rg" w:hAnsi="Proxima Nova Alt ExCn Rg"/>
          <w:b/>
          <w:bCs/>
          <w:sz w:val="22"/>
          <w:szCs w:val="22"/>
        </w:rPr>
        <w:br w:type="page"/>
      </w:r>
    </w:p>
    <w:p w14:paraId="358982AD" w14:textId="06D458F5" w:rsidR="00F55AF7" w:rsidRDefault="005F7C0D" w:rsidP="005F7C0D">
      <w:pPr>
        <w:spacing w:before="100" w:beforeAutospacing="1"/>
        <w:outlineLvl w:val="2"/>
        <w:rPr>
          <w:rFonts w:ascii="Proxima Nova Alt ExCn Rg" w:hAnsi="Proxima Nova Alt ExCn Rg"/>
          <w:sz w:val="32"/>
          <w:szCs w:val="32"/>
        </w:rPr>
      </w:pPr>
      <w:proofErr w:type="gramStart"/>
      <w:r w:rsidRPr="005F7C0D">
        <w:rPr>
          <w:rFonts w:ascii="Proxima Nova Alt ExCn Rg" w:hAnsi="Proxima Nova Alt ExCn Rg"/>
          <w:sz w:val="32"/>
          <w:szCs w:val="32"/>
        </w:rPr>
        <w:lastRenderedPageBreak/>
        <w:t>AskPaisley.com  Website</w:t>
      </w:r>
      <w:proofErr w:type="gramEnd"/>
      <w:r w:rsidRPr="005F7C0D">
        <w:rPr>
          <w:rFonts w:ascii="Proxima Nova Alt ExCn Rg" w:hAnsi="Proxima Nova Alt ExCn Rg"/>
          <w:sz w:val="32"/>
          <w:szCs w:val="32"/>
        </w:rPr>
        <w:t xml:space="preserve"> Project  |  </w:t>
      </w:r>
      <w:r w:rsidR="00F55AF7" w:rsidRPr="00F55AF7">
        <w:rPr>
          <w:rFonts w:ascii="Proxima Nova Alt ExCn Rg" w:hAnsi="Proxima Nova Alt ExCn Rg"/>
          <w:sz w:val="32"/>
          <w:szCs w:val="32"/>
        </w:rPr>
        <w:t>Request for Proposal (RFP)</w:t>
      </w:r>
    </w:p>
    <w:p w14:paraId="2146FA9A" w14:textId="09CC2108" w:rsidR="005F7C0D" w:rsidRPr="00F55AF7" w:rsidRDefault="005F7C0D" w:rsidP="005F7C0D">
      <w:pPr>
        <w:spacing w:after="100" w:afterAutospacing="1"/>
        <w:outlineLvl w:val="2"/>
        <w:rPr>
          <w:rFonts w:ascii="Proxima Nova Alt ExCn Rg" w:hAnsi="Proxima Nova Alt ExCn Rg"/>
          <w:sz w:val="21"/>
          <w:szCs w:val="21"/>
        </w:rPr>
      </w:pPr>
      <w:r w:rsidRPr="005F7C0D">
        <w:rPr>
          <w:rFonts w:ascii="Proxima Nova Alt ExCn Rg" w:hAnsi="Proxima Nova Alt ExCn Rg"/>
          <w:sz w:val="21"/>
          <w:szCs w:val="21"/>
        </w:rPr>
        <w:t>V1</w:t>
      </w:r>
      <w:r>
        <w:rPr>
          <w:rFonts w:ascii="Proxima Nova Alt ExCn Rg" w:hAnsi="Proxima Nova Alt ExCn Rg"/>
          <w:sz w:val="21"/>
          <w:szCs w:val="21"/>
        </w:rPr>
        <w:t xml:space="preserve">. </w:t>
      </w:r>
      <w:r w:rsidRPr="005F7C0D">
        <w:rPr>
          <w:rFonts w:ascii="Proxima Nova Alt ExCn Rg" w:hAnsi="Proxima Nova Alt ExCn Rg"/>
          <w:sz w:val="21"/>
          <w:szCs w:val="21"/>
        </w:rPr>
        <w:t xml:space="preserve"> 6/29/</w:t>
      </w:r>
      <w:proofErr w:type="gramStart"/>
      <w:r w:rsidRPr="005F7C0D">
        <w:rPr>
          <w:rFonts w:ascii="Proxima Nova Alt ExCn Rg" w:hAnsi="Proxima Nova Alt ExCn Rg"/>
          <w:sz w:val="21"/>
          <w:szCs w:val="21"/>
        </w:rPr>
        <w:t>2024</w:t>
      </w:r>
      <w:r>
        <w:rPr>
          <w:rFonts w:ascii="Proxima Nova Alt ExCn Rg" w:hAnsi="Proxima Nova Alt ExCn Rg"/>
          <w:sz w:val="21"/>
          <w:szCs w:val="21"/>
        </w:rPr>
        <w:t xml:space="preserve">  by</w:t>
      </w:r>
      <w:proofErr w:type="gramEnd"/>
      <w:r>
        <w:rPr>
          <w:rFonts w:ascii="Proxima Nova Alt ExCn Rg" w:hAnsi="Proxima Nova Alt ExCn Rg"/>
          <w:sz w:val="21"/>
          <w:szCs w:val="21"/>
        </w:rPr>
        <w:t>: Steve Hundley</w:t>
      </w:r>
    </w:p>
    <w:p w14:paraId="7766F764" w14:textId="77777777" w:rsidR="00F55AF7" w:rsidRPr="00F55AF7" w:rsidRDefault="00F55AF7" w:rsidP="005F7C0D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Introduction</w:t>
      </w:r>
    </w:p>
    <w:p w14:paraId="442DC1A5" w14:textId="77777777" w:rsidR="00F55AF7" w:rsidRPr="00F55AF7" w:rsidRDefault="00F55AF7" w:rsidP="00F55AF7">
      <w:p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We are seeking proposals from qualified vendors to design and develop the branding and sales landing page for AskPaisley.com. This project will serve as a pivotal tool in promoting Paisley, our innovative AI assistant, and engaging our target audience.</w:t>
      </w:r>
    </w:p>
    <w:p w14:paraId="2A6ABCC5" w14:textId="77777777" w:rsidR="00F55AF7" w:rsidRPr="00F55AF7" w:rsidRDefault="00F55AF7" w:rsidP="00F55AF7">
      <w:pPr>
        <w:spacing w:before="100" w:beforeAutospacing="1" w:after="100" w:after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Project Scope</w:t>
      </w:r>
    </w:p>
    <w:p w14:paraId="5BD8A5A2" w14:textId="77777777" w:rsidR="00F55AF7" w:rsidRPr="00F55AF7" w:rsidRDefault="00F55AF7" w:rsidP="00F55AF7">
      <w:pPr>
        <w:numPr>
          <w:ilvl w:val="0"/>
          <w:numId w:val="10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Branding Creation:</w:t>
      </w:r>
    </w:p>
    <w:p w14:paraId="2157306A" w14:textId="7552AAE3" w:rsidR="00F55AF7" w:rsidRPr="00F55AF7" w:rsidRDefault="00F55AF7" w:rsidP="00F55AF7">
      <w:pPr>
        <w:numPr>
          <w:ilvl w:val="1"/>
          <w:numId w:val="10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Develop the branding for </w:t>
      </w:r>
      <w:r>
        <w:rPr>
          <w:rFonts w:ascii="Proxima Nova Alt ExCn Rg" w:hAnsi="Proxima Nova Alt ExCn Rg"/>
          <w:sz w:val="21"/>
          <w:szCs w:val="21"/>
        </w:rPr>
        <w:t xml:space="preserve">our </w:t>
      </w:r>
      <w:r w:rsidRPr="00F55AF7">
        <w:rPr>
          <w:rFonts w:ascii="Proxima Nova Alt ExCn Rg" w:hAnsi="Proxima Nova Alt ExCn Rg"/>
          <w:sz w:val="21"/>
          <w:szCs w:val="21"/>
        </w:rPr>
        <w:t>Paisley</w:t>
      </w:r>
      <w:r>
        <w:rPr>
          <w:rFonts w:ascii="Proxima Nova Alt ExCn Rg" w:hAnsi="Proxima Nova Alt ExCn Rg"/>
          <w:sz w:val="21"/>
          <w:szCs w:val="21"/>
        </w:rPr>
        <w:t xml:space="preserve"> IA - Invisible Assistant</w:t>
      </w:r>
    </w:p>
    <w:p w14:paraId="28E90FF3" w14:textId="77777777" w:rsidR="00F55AF7" w:rsidRPr="00F55AF7" w:rsidRDefault="00F55AF7" w:rsidP="00F55AF7">
      <w:pPr>
        <w:numPr>
          <w:ilvl w:val="0"/>
          <w:numId w:val="10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Website Design:</w:t>
      </w:r>
    </w:p>
    <w:p w14:paraId="1015B506" w14:textId="77777777" w:rsidR="00F55AF7" w:rsidRDefault="00F55AF7" w:rsidP="00F55AF7">
      <w:pPr>
        <w:numPr>
          <w:ilvl w:val="1"/>
          <w:numId w:val="10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Design the AskPaisley.com sales landing page.</w:t>
      </w:r>
    </w:p>
    <w:p w14:paraId="7050AA78" w14:textId="109861A5" w:rsidR="00F55AF7" w:rsidRPr="00F55AF7" w:rsidRDefault="00F55AF7" w:rsidP="00F55AF7">
      <w:pPr>
        <w:numPr>
          <w:ilvl w:val="1"/>
          <w:numId w:val="10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Need some marketing help? Just “AskPaisley.com”</w:t>
      </w:r>
    </w:p>
    <w:p w14:paraId="2BCE4F31" w14:textId="3444EFC1" w:rsidR="00F55AF7" w:rsidRPr="00F55AF7" w:rsidRDefault="00A73BE3" w:rsidP="00F55AF7">
      <w:pPr>
        <w:numPr>
          <w:ilvl w:val="0"/>
          <w:numId w:val="10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t xml:space="preserve">Refresh the Paisley section within </w:t>
      </w:r>
      <w:proofErr w:type="gramStart"/>
      <w:r w:rsidR="00F55AF7">
        <w:rPr>
          <w:rFonts w:ascii="Proxima Nova Alt ExCn Rg" w:hAnsi="Proxima Nova Alt ExCn Rg"/>
          <w:b/>
          <w:bCs/>
          <w:sz w:val="21"/>
          <w:szCs w:val="21"/>
        </w:rPr>
        <w:t xml:space="preserve">TheGenie.ai </w:t>
      </w:r>
      <w:r w:rsidR="00F55AF7" w:rsidRPr="00F55AF7">
        <w:rPr>
          <w:rFonts w:ascii="Proxima Nova Alt ExCn Rg" w:hAnsi="Proxima Nova Alt ExCn Rg"/>
          <w:b/>
          <w:bCs/>
          <w:sz w:val="21"/>
          <w:szCs w:val="21"/>
        </w:rPr>
        <w:t>)</w:t>
      </w:r>
      <w:proofErr w:type="gramEnd"/>
      <w:r w:rsidR="00F55AF7" w:rsidRPr="00F55AF7">
        <w:rPr>
          <w:rFonts w:ascii="Proxima Nova Alt ExCn Rg" w:hAnsi="Proxima Nova Alt ExCn Rg"/>
          <w:b/>
          <w:bCs/>
          <w:sz w:val="21"/>
          <w:szCs w:val="21"/>
        </w:rPr>
        <w:t>:</w:t>
      </w:r>
    </w:p>
    <w:p w14:paraId="7F791BF3" w14:textId="1F5FBB7B" w:rsidR="00F55AF7" w:rsidRDefault="00A73BE3" w:rsidP="00F55AF7">
      <w:pPr>
        <w:numPr>
          <w:ilvl w:val="1"/>
          <w:numId w:val="10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Redesign the layout and navigation</w:t>
      </w:r>
      <w:r w:rsidR="000E473F">
        <w:rPr>
          <w:rFonts w:ascii="Proxima Nova Alt ExCn Rg" w:hAnsi="Proxima Nova Alt ExCn Rg"/>
          <w:sz w:val="21"/>
          <w:szCs w:val="21"/>
        </w:rPr>
        <w:t xml:space="preserve"> of the Paisley section of </w:t>
      </w:r>
      <w:proofErr w:type="gramStart"/>
      <w:r w:rsidR="000E473F">
        <w:rPr>
          <w:rFonts w:ascii="Proxima Nova Alt ExCn Rg" w:hAnsi="Proxima Nova Alt ExCn Rg"/>
          <w:sz w:val="21"/>
          <w:szCs w:val="21"/>
        </w:rPr>
        <w:t>TheGenie.ai</w:t>
      </w:r>
      <w:proofErr w:type="gramEnd"/>
    </w:p>
    <w:p w14:paraId="6097E05F" w14:textId="3638425D" w:rsidR="00A73BE3" w:rsidRPr="00B554E4" w:rsidRDefault="000E473F" w:rsidP="00A73BE3">
      <w:pPr>
        <w:pStyle w:val="ListParagraph"/>
        <w:numPr>
          <w:ilvl w:val="1"/>
          <w:numId w:val="10"/>
        </w:numPr>
        <w:rPr>
          <w:rFonts w:ascii="Myriad Pro Cond" w:hAnsi="Myriad Pro Cond"/>
          <w:sz w:val="22"/>
          <w:szCs w:val="22"/>
        </w:rPr>
      </w:pPr>
      <w:r>
        <w:rPr>
          <w:rFonts w:ascii="Myriad Pro Cond" w:hAnsi="Myriad Pro Cond"/>
          <w:sz w:val="22"/>
          <w:szCs w:val="22"/>
        </w:rPr>
        <w:t xml:space="preserve">Paisley’s Current Menu of Agent Services to UI/UX redesign – adopt the Ask Paisley </w:t>
      </w:r>
      <w:proofErr w:type="gramStart"/>
      <w:r>
        <w:rPr>
          <w:rFonts w:ascii="Myriad Pro Cond" w:hAnsi="Myriad Pro Cond"/>
          <w:sz w:val="22"/>
          <w:szCs w:val="22"/>
        </w:rPr>
        <w:t>theme</w:t>
      </w:r>
      <w:proofErr w:type="gramEnd"/>
      <w:r>
        <w:rPr>
          <w:rFonts w:ascii="Myriad Pro Cond" w:hAnsi="Myriad Pro Cond"/>
          <w:sz w:val="22"/>
          <w:szCs w:val="22"/>
        </w:rPr>
        <w:t xml:space="preserve"> </w:t>
      </w:r>
    </w:p>
    <w:p w14:paraId="3D877D9F" w14:textId="467C0438" w:rsidR="00A73BE3" w:rsidRPr="00B554E4" w:rsidRDefault="00A73BE3" w:rsidP="00A73BE3">
      <w:pPr>
        <w:pStyle w:val="ListParagraph"/>
        <w:numPr>
          <w:ilvl w:val="2"/>
          <w:numId w:val="10"/>
        </w:numPr>
        <w:spacing w:before="240"/>
        <w:rPr>
          <w:rFonts w:ascii="Myriad Pro Cond" w:hAnsi="Myriad Pro Cond"/>
          <w:sz w:val="22"/>
          <w:szCs w:val="22"/>
        </w:rPr>
      </w:pPr>
      <w:r w:rsidRPr="00B554E4">
        <w:rPr>
          <w:rFonts w:ascii="Myriad Pro Cond" w:hAnsi="Myriad Pro Cond"/>
          <w:sz w:val="22"/>
          <w:szCs w:val="22"/>
        </w:rPr>
        <w:t xml:space="preserve">General Intelligence:  </w:t>
      </w:r>
    </w:p>
    <w:p w14:paraId="7F650AEE" w14:textId="1CA3510D" w:rsidR="00A73BE3" w:rsidRPr="00B554E4" w:rsidRDefault="00A73BE3" w:rsidP="0042549A">
      <w:pPr>
        <w:pStyle w:val="ListParagraph"/>
        <w:numPr>
          <w:ilvl w:val="2"/>
          <w:numId w:val="10"/>
        </w:numPr>
        <w:spacing w:before="240"/>
        <w:rPr>
          <w:rFonts w:ascii="Myriad Pro Cond" w:hAnsi="Myriad Pro Cond"/>
          <w:sz w:val="22"/>
          <w:szCs w:val="22"/>
        </w:rPr>
      </w:pPr>
      <w:r w:rsidRPr="00B554E4">
        <w:rPr>
          <w:rFonts w:ascii="Myriad Pro Cond" w:hAnsi="Myriad Pro Cond"/>
          <w:sz w:val="22"/>
          <w:szCs w:val="22"/>
        </w:rPr>
        <w:t xml:space="preserve">Listing </w:t>
      </w:r>
      <w:r>
        <w:rPr>
          <w:rFonts w:ascii="Myriad Pro Cond" w:hAnsi="Myriad Pro Cond"/>
          <w:sz w:val="22"/>
          <w:szCs w:val="22"/>
        </w:rPr>
        <w:t>Prospecting</w:t>
      </w:r>
      <w:r w:rsidRPr="00B554E4">
        <w:rPr>
          <w:rFonts w:ascii="Myriad Pro Cond" w:hAnsi="Myriad Pro Cond"/>
          <w:sz w:val="22"/>
          <w:szCs w:val="22"/>
        </w:rPr>
        <w:t xml:space="preserve"> Focused: Any property, </w:t>
      </w:r>
    </w:p>
    <w:p w14:paraId="62613F06" w14:textId="77777777" w:rsidR="00A73BE3" w:rsidRPr="00B554E4" w:rsidRDefault="00A73BE3" w:rsidP="00A73BE3">
      <w:pPr>
        <w:pStyle w:val="ListParagraph"/>
        <w:numPr>
          <w:ilvl w:val="2"/>
          <w:numId w:val="10"/>
        </w:numPr>
        <w:spacing w:before="240"/>
        <w:rPr>
          <w:rFonts w:ascii="Myriad Pro Cond" w:hAnsi="Myriad Pro Cond"/>
          <w:sz w:val="22"/>
          <w:szCs w:val="22"/>
        </w:rPr>
      </w:pPr>
      <w:r w:rsidRPr="00B554E4">
        <w:rPr>
          <w:rFonts w:ascii="Myriad Pro Cond" w:hAnsi="Myriad Pro Cond"/>
          <w:sz w:val="22"/>
          <w:szCs w:val="22"/>
        </w:rPr>
        <w:t xml:space="preserve">MLS Listing Focused: Active, Pending, Sold promotion &amp; circle </w:t>
      </w:r>
      <w:proofErr w:type="gramStart"/>
      <w:r w:rsidRPr="00B554E4">
        <w:rPr>
          <w:rFonts w:ascii="Myriad Pro Cond" w:hAnsi="Myriad Pro Cond"/>
          <w:sz w:val="22"/>
          <w:szCs w:val="22"/>
        </w:rPr>
        <w:t>targets</w:t>
      </w:r>
      <w:proofErr w:type="gramEnd"/>
    </w:p>
    <w:p w14:paraId="47BBBF0B" w14:textId="77777777" w:rsidR="00A73BE3" w:rsidRPr="00B554E4" w:rsidRDefault="00A73BE3" w:rsidP="00A73BE3">
      <w:pPr>
        <w:pStyle w:val="ListParagraph"/>
        <w:spacing w:before="240"/>
        <w:ind w:left="3240"/>
        <w:rPr>
          <w:rFonts w:ascii="Myriad Pro Cond" w:hAnsi="Myriad Pro Cond"/>
          <w:sz w:val="22"/>
          <w:szCs w:val="22"/>
        </w:rPr>
      </w:pPr>
    </w:p>
    <w:p w14:paraId="089CD820" w14:textId="77777777" w:rsidR="00A73BE3" w:rsidRPr="00B554E4" w:rsidRDefault="00A73BE3" w:rsidP="00A73BE3">
      <w:pPr>
        <w:pStyle w:val="ListParagraph"/>
        <w:numPr>
          <w:ilvl w:val="2"/>
          <w:numId w:val="10"/>
        </w:numPr>
        <w:spacing w:before="240"/>
        <w:rPr>
          <w:rFonts w:ascii="Myriad Pro Cond" w:hAnsi="Myriad Pro Cond"/>
          <w:sz w:val="22"/>
          <w:szCs w:val="22"/>
        </w:rPr>
      </w:pPr>
      <w:r w:rsidRPr="00B554E4">
        <w:rPr>
          <w:rFonts w:ascii="Myriad Pro Cond" w:hAnsi="Myriad Pro Cond"/>
          <w:sz w:val="22"/>
          <w:szCs w:val="22"/>
        </w:rPr>
        <w:t xml:space="preserve">Farm Area Focused:  Show Saved Areas – Optimized </w:t>
      </w:r>
      <w:proofErr w:type="gramStart"/>
      <w:r w:rsidRPr="00B554E4">
        <w:rPr>
          <w:rFonts w:ascii="Myriad Pro Cond" w:hAnsi="Myriad Pro Cond"/>
          <w:sz w:val="22"/>
          <w:szCs w:val="22"/>
        </w:rPr>
        <w:t>first</w:t>
      </w:r>
      <w:proofErr w:type="gramEnd"/>
    </w:p>
    <w:p w14:paraId="041BEFE9" w14:textId="77777777" w:rsidR="00A73BE3" w:rsidRPr="00B554E4" w:rsidRDefault="00A73BE3" w:rsidP="00A73BE3">
      <w:pPr>
        <w:pStyle w:val="ListParagraph"/>
        <w:numPr>
          <w:ilvl w:val="3"/>
          <w:numId w:val="10"/>
        </w:numPr>
        <w:spacing w:before="240"/>
        <w:rPr>
          <w:rFonts w:ascii="Myriad Pro Cond" w:hAnsi="Myriad Pro Cond"/>
          <w:sz w:val="22"/>
          <w:szCs w:val="22"/>
        </w:rPr>
      </w:pPr>
      <w:r w:rsidRPr="00B554E4">
        <w:rPr>
          <w:rFonts w:ascii="Myriad Pro Cond" w:hAnsi="Myriad Pro Cond"/>
          <w:sz w:val="22"/>
          <w:szCs w:val="22"/>
        </w:rPr>
        <w:t xml:space="preserve">Area Package, FB Ad, IG Reel, Market </w:t>
      </w:r>
      <w:proofErr w:type="spellStart"/>
      <w:proofErr w:type="gramStart"/>
      <w:r w:rsidRPr="00B554E4">
        <w:rPr>
          <w:rFonts w:ascii="Myriad Pro Cond" w:hAnsi="Myriad Pro Cond"/>
          <w:sz w:val="22"/>
          <w:szCs w:val="22"/>
        </w:rPr>
        <w:t>Plan,Blog</w:t>
      </w:r>
      <w:proofErr w:type="spellEnd"/>
      <w:proofErr w:type="gramEnd"/>
      <w:r w:rsidRPr="00B554E4">
        <w:rPr>
          <w:rFonts w:ascii="Myriad Pro Cond" w:hAnsi="Myriad Pro Cond"/>
          <w:sz w:val="22"/>
          <w:szCs w:val="22"/>
        </w:rPr>
        <w:t xml:space="preserve"> Post, Area Guide, Area email, Newsletter, Text Message, Create Listicle</w:t>
      </w:r>
    </w:p>
    <w:p w14:paraId="3ECF7E88" w14:textId="77777777" w:rsidR="00A73BE3" w:rsidRPr="00B554E4" w:rsidRDefault="00A73BE3" w:rsidP="00A73BE3">
      <w:pPr>
        <w:pStyle w:val="ListParagraph"/>
        <w:numPr>
          <w:ilvl w:val="2"/>
          <w:numId w:val="10"/>
        </w:numPr>
        <w:spacing w:before="240"/>
        <w:rPr>
          <w:rFonts w:ascii="Myriad Pro Cond" w:hAnsi="Myriad Pro Cond"/>
          <w:sz w:val="22"/>
          <w:szCs w:val="22"/>
        </w:rPr>
      </w:pPr>
      <w:r w:rsidRPr="00B554E4">
        <w:rPr>
          <w:rFonts w:ascii="Myriad Pro Cond" w:hAnsi="Myriad Pro Cond"/>
          <w:sz w:val="22"/>
          <w:szCs w:val="22"/>
        </w:rPr>
        <w:t>Engagement Focused</w:t>
      </w:r>
    </w:p>
    <w:p w14:paraId="39360CC9" w14:textId="6871C2B0" w:rsidR="00A73BE3" w:rsidRPr="00B554E4" w:rsidRDefault="00A73BE3" w:rsidP="00A73BE3">
      <w:pPr>
        <w:pStyle w:val="ListParagraph"/>
        <w:numPr>
          <w:ilvl w:val="2"/>
          <w:numId w:val="10"/>
        </w:numPr>
        <w:spacing w:before="240"/>
        <w:rPr>
          <w:rFonts w:ascii="Myriad Pro Cond" w:hAnsi="Myriad Pro Cond"/>
          <w:sz w:val="22"/>
          <w:szCs w:val="22"/>
        </w:rPr>
      </w:pPr>
      <w:r w:rsidRPr="00B554E4">
        <w:rPr>
          <w:rFonts w:ascii="Myriad Pro Cond" w:hAnsi="Myriad Pro Cond"/>
          <w:sz w:val="22"/>
          <w:szCs w:val="22"/>
        </w:rPr>
        <w:t xml:space="preserve">Business </w:t>
      </w:r>
      <w:proofErr w:type="gramStart"/>
      <w:r w:rsidRPr="00B554E4">
        <w:rPr>
          <w:rFonts w:ascii="Myriad Pro Cond" w:hAnsi="Myriad Pro Cond"/>
          <w:sz w:val="22"/>
          <w:szCs w:val="22"/>
        </w:rPr>
        <w:t>&amp;  Branding</w:t>
      </w:r>
      <w:proofErr w:type="gramEnd"/>
      <w:r w:rsidRPr="00B554E4">
        <w:rPr>
          <w:rFonts w:ascii="Myriad Pro Cond" w:hAnsi="Myriad Pro Cond"/>
          <w:sz w:val="22"/>
          <w:szCs w:val="22"/>
        </w:rPr>
        <w:t xml:space="preserve"> </w:t>
      </w:r>
      <w:r w:rsidR="000E473F">
        <w:rPr>
          <w:rFonts w:ascii="Myriad Pro Cond" w:hAnsi="Myriad Pro Cond"/>
          <w:sz w:val="22"/>
          <w:szCs w:val="22"/>
        </w:rPr>
        <w:t>Focus</w:t>
      </w:r>
    </w:p>
    <w:p w14:paraId="69954BA4" w14:textId="7C9AB47E" w:rsidR="00A73BE3" w:rsidRPr="00B554E4" w:rsidRDefault="00A73BE3" w:rsidP="00A73BE3">
      <w:pPr>
        <w:pStyle w:val="ListParagraph"/>
        <w:numPr>
          <w:ilvl w:val="2"/>
          <w:numId w:val="10"/>
        </w:numPr>
        <w:spacing w:before="240"/>
        <w:rPr>
          <w:rFonts w:ascii="Myriad Pro Cond" w:hAnsi="Myriad Pro Cond"/>
          <w:sz w:val="22"/>
          <w:szCs w:val="22"/>
        </w:rPr>
      </w:pPr>
      <w:r w:rsidRPr="00B554E4">
        <w:rPr>
          <w:rFonts w:ascii="Myriad Pro Cond" w:hAnsi="Myriad Pro Cond"/>
          <w:sz w:val="22"/>
          <w:szCs w:val="22"/>
        </w:rPr>
        <w:t>Follow Up</w:t>
      </w:r>
      <w:r w:rsidR="002B1D8E">
        <w:rPr>
          <w:rFonts w:ascii="Myriad Pro Cond" w:hAnsi="Myriad Pro Cond"/>
          <w:sz w:val="22"/>
          <w:szCs w:val="22"/>
        </w:rPr>
        <w:t xml:space="preserve"> Focus</w:t>
      </w:r>
    </w:p>
    <w:p w14:paraId="64323103" w14:textId="77777777" w:rsidR="00F55AF7" w:rsidRPr="00F55AF7" w:rsidRDefault="00F55AF7" w:rsidP="00F55AF7">
      <w:pPr>
        <w:spacing w:before="100" w:beforeAutospacing="1" w:after="100" w:after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Deliverables</w:t>
      </w:r>
    </w:p>
    <w:p w14:paraId="748F241E" w14:textId="77777777" w:rsidR="00F55AF7" w:rsidRPr="00F55AF7" w:rsidRDefault="00F55AF7" w:rsidP="00F55AF7">
      <w:pPr>
        <w:numPr>
          <w:ilvl w:val="0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Branding:</w:t>
      </w:r>
    </w:p>
    <w:p w14:paraId="32697F8C" w14:textId="38FD76EC" w:rsidR="00F55AF7" w:rsidRPr="00F55AF7" w:rsidRDefault="00F55AF7" w:rsidP="00F55AF7">
      <w:pPr>
        <w:numPr>
          <w:ilvl w:val="1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Logos, color schemes, fonts, and</w:t>
      </w:r>
      <w:r>
        <w:rPr>
          <w:rFonts w:ascii="Proxima Nova Alt ExCn Rg" w:hAnsi="Proxima Nova Alt ExCn Rg"/>
          <w:sz w:val="21"/>
          <w:szCs w:val="21"/>
        </w:rPr>
        <w:t xml:space="preserve"> branding</w:t>
      </w:r>
      <w:r w:rsidRPr="00F55AF7">
        <w:rPr>
          <w:rFonts w:ascii="Proxima Nova Alt ExCn Rg" w:hAnsi="Proxima Nova Alt ExCn Rg"/>
          <w:sz w:val="21"/>
          <w:szCs w:val="21"/>
        </w:rPr>
        <w:t xml:space="preserve"> style guide</w:t>
      </w:r>
    </w:p>
    <w:p w14:paraId="144EE006" w14:textId="77777777" w:rsidR="00F55AF7" w:rsidRPr="00F55AF7" w:rsidRDefault="00F55AF7" w:rsidP="00F55AF7">
      <w:pPr>
        <w:numPr>
          <w:ilvl w:val="0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Website:</w:t>
      </w:r>
    </w:p>
    <w:p w14:paraId="4C33174B" w14:textId="77777777" w:rsidR="00F55AF7" w:rsidRDefault="00F55AF7" w:rsidP="00F55AF7">
      <w:pPr>
        <w:numPr>
          <w:ilvl w:val="1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Single landing page</w:t>
      </w:r>
      <w:r>
        <w:rPr>
          <w:rFonts w:ascii="Proxima Nova Alt ExCn Rg" w:hAnsi="Proxima Nova Alt ExCn Rg"/>
          <w:sz w:val="21"/>
          <w:szCs w:val="21"/>
        </w:rPr>
        <w:t xml:space="preserve"> ready to slice, style and </w:t>
      </w:r>
      <w:proofErr w:type="gramStart"/>
      <w:r>
        <w:rPr>
          <w:rFonts w:ascii="Proxima Nova Alt ExCn Rg" w:hAnsi="Proxima Nova Alt ExCn Rg"/>
          <w:sz w:val="21"/>
          <w:szCs w:val="21"/>
        </w:rPr>
        <w:t>integrate</w:t>
      </w:r>
      <w:proofErr w:type="gramEnd"/>
    </w:p>
    <w:p w14:paraId="30F50891" w14:textId="2040D63E" w:rsidR="00F55AF7" w:rsidRPr="00F55AF7" w:rsidRDefault="00F55AF7" w:rsidP="00F55AF7">
      <w:pPr>
        <w:numPr>
          <w:ilvl w:val="1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The design will</w:t>
      </w:r>
      <w:r w:rsidRPr="00F55AF7">
        <w:rPr>
          <w:rFonts w:ascii="Proxima Nova Alt ExCn Rg" w:hAnsi="Proxima Nova Alt ExCn Rg"/>
          <w:sz w:val="21"/>
          <w:szCs w:val="21"/>
        </w:rPr>
        <w:t>:</w:t>
      </w:r>
    </w:p>
    <w:p w14:paraId="435679F8" w14:textId="788F9AB4" w:rsidR="00F55AF7" w:rsidRPr="00F55AF7" w:rsidRDefault="00F55AF7" w:rsidP="00F55AF7">
      <w:pPr>
        <w:numPr>
          <w:ilvl w:val="2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Incorporate animations d</w:t>
      </w:r>
      <w:r w:rsidRPr="00F55AF7">
        <w:rPr>
          <w:rFonts w:ascii="Proxima Nova Alt ExCn Rg" w:hAnsi="Proxima Nova Alt ExCn Rg"/>
          <w:sz w:val="21"/>
          <w:szCs w:val="21"/>
        </w:rPr>
        <w:t>emonstrat</w:t>
      </w:r>
      <w:r>
        <w:rPr>
          <w:rFonts w:ascii="Proxima Nova Alt ExCn Rg" w:hAnsi="Proxima Nova Alt ExCn Rg"/>
          <w:sz w:val="21"/>
          <w:szCs w:val="21"/>
        </w:rPr>
        <w:t xml:space="preserve">ing </w:t>
      </w:r>
      <w:r w:rsidRPr="00F55AF7">
        <w:rPr>
          <w:rFonts w:ascii="Proxima Nova Alt ExCn Rg" w:hAnsi="Proxima Nova Alt ExCn Rg"/>
          <w:sz w:val="21"/>
          <w:szCs w:val="21"/>
        </w:rPr>
        <w:t xml:space="preserve">TheGenie.ai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systems</w:t>
      </w:r>
      <w:proofErr w:type="gramEnd"/>
    </w:p>
    <w:p w14:paraId="6791EA05" w14:textId="4A42C955" w:rsidR="00F55AF7" w:rsidRPr="00F55AF7" w:rsidRDefault="00F55AF7" w:rsidP="00F55AF7">
      <w:pPr>
        <w:numPr>
          <w:ilvl w:val="2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Encourage </w:t>
      </w:r>
      <w:r w:rsidRPr="00F55AF7">
        <w:rPr>
          <w:rFonts w:ascii="Proxima Nova Alt ExCn Rg" w:hAnsi="Proxima Nova Alt ExCn Rg"/>
          <w:sz w:val="21"/>
          <w:szCs w:val="21"/>
        </w:rPr>
        <w:t xml:space="preserve">Super Fan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inspiration</w:t>
      </w:r>
      <w:proofErr w:type="gramEnd"/>
    </w:p>
    <w:p w14:paraId="18CE2349" w14:textId="22CB750E" w:rsidR="00F55AF7" w:rsidRPr="00F55AF7" w:rsidRDefault="00F55AF7" w:rsidP="00F55AF7">
      <w:pPr>
        <w:numPr>
          <w:ilvl w:val="2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Show </w:t>
      </w:r>
      <w:r w:rsidRPr="00F55AF7">
        <w:rPr>
          <w:rFonts w:ascii="Proxima Nova Alt ExCn Rg" w:hAnsi="Proxima Nova Alt ExCn Rg"/>
          <w:sz w:val="21"/>
          <w:szCs w:val="21"/>
        </w:rPr>
        <w:t xml:space="preserve">User </w:t>
      </w:r>
      <w:r>
        <w:rPr>
          <w:rFonts w:ascii="Proxima Nova Alt ExCn Rg" w:hAnsi="Proxima Nova Alt ExCn Rg"/>
          <w:sz w:val="21"/>
          <w:szCs w:val="21"/>
        </w:rPr>
        <w:t>Testimonials</w:t>
      </w:r>
    </w:p>
    <w:p w14:paraId="372C77EB" w14:textId="56C1A5FC" w:rsidR="00F55AF7" w:rsidRDefault="00F55AF7" w:rsidP="00F55AF7">
      <w:pPr>
        <w:numPr>
          <w:ilvl w:val="2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Promote an APPLY for a </w:t>
      </w:r>
      <w:r w:rsidRPr="00F55AF7">
        <w:rPr>
          <w:rFonts w:ascii="Proxima Nova Alt ExCn Rg" w:hAnsi="Proxima Nova Alt ExCn Rg"/>
          <w:sz w:val="21"/>
          <w:szCs w:val="21"/>
        </w:rPr>
        <w:t xml:space="preserve">Free </w:t>
      </w:r>
    </w:p>
    <w:p w14:paraId="6D492AD8" w14:textId="1D6AD38E" w:rsidR="005F7C0D" w:rsidRDefault="005F7C0D" w:rsidP="00F55AF7">
      <w:pPr>
        <w:numPr>
          <w:ilvl w:val="2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Assets for website</w:t>
      </w:r>
    </w:p>
    <w:p w14:paraId="4AF749B4" w14:textId="163C622B" w:rsidR="005F7C0D" w:rsidRPr="00F55AF7" w:rsidRDefault="005F7C0D" w:rsidP="005F7C0D">
      <w:pPr>
        <w:numPr>
          <w:ilvl w:val="2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Assets for Dashboard design</w:t>
      </w:r>
    </w:p>
    <w:p w14:paraId="40014864" w14:textId="77777777" w:rsidR="00F55AF7" w:rsidRPr="00F55AF7" w:rsidRDefault="00F55AF7" w:rsidP="005F7C0D">
      <w:pPr>
        <w:numPr>
          <w:ilvl w:val="0"/>
          <w:numId w:val="11"/>
        </w:numPr>
        <w:spacing w:before="240" w:after="100" w:afterAutospacing="1"/>
        <w:jc w:val="both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Marketing Assets (Second RFP):</w:t>
      </w:r>
    </w:p>
    <w:p w14:paraId="0C42EBE3" w14:textId="77777777" w:rsidR="00F55AF7" w:rsidRPr="00F55AF7" w:rsidRDefault="00F55AF7" w:rsidP="00F55AF7">
      <w:pPr>
        <w:numPr>
          <w:ilvl w:val="1"/>
          <w:numId w:val="1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Design and deliver the required marketing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materials</w:t>
      </w:r>
      <w:proofErr w:type="gramEnd"/>
    </w:p>
    <w:p w14:paraId="7E6028D8" w14:textId="77777777" w:rsidR="00F55AF7" w:rsidRPr="00F55AF7" w:rsidRDefault="00F55AF7" w:rsidP="00F55AF7">
      <w:pPr>
        <w:spacing w:before="100" w:beforeAutospacing="1"/>
        <w:ind w:left="360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lastRenderedPageBreak/>
        <w:t>Target Audience</w:t>
      </w:r>
    </w:p>
    <w:p w14:paraId="4A0BEE50" w14:textId="77777777" w:rsidR="00F55AF7" w:rsidRPr="00F55AF7" w:rsidRDefault="00F55AF7" w:rsidP="00F55AF7">
      <w:pPr>
        <w:numPr>
          <w:ilvl w:val="0"/>
          <w:numId w:val="12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Mega Team Leaders</w:t>
      </w:r>
    </w:p>
    <w:p w14:paraId="46C2590A" w14:textId="77777777" w:rsidR="00F55AF7" w:rsidRPr="00F55AF7" w:rsidRDefault="00F55AF7" w:rsidP="00F55AF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Mega Agents</w:t>
      </w:r>
    </w:p>
    <w:p w14:paraId="28DEB6A4" w14:textId="77777777" w:rsidR="00F55AF7" w:rsidRPr="00F55AF7" w:rsidRDefault="00F55AF7" w:rsidP="00F55AF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Boutique brokerage firms</w:t>
      </w:r>
    </w:p>
    <w:p w14:paraId="03117B89" w14:textId="77777777" w:rsidR="00F55AF7" w:rsidRPr="00F55AF7" w:rsidRDefault="00F55AF7" w:rsidP="00F55AF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Real estate influencers</w:t>
      </w:r>
    </w:p>
    <w:p w14:paraId="50BCF4F6" w14:textId="77777777" w:rsidR="00F55AF7" w:rsidRPr="00F55AF7" w:rsidRDefault="00F55AF7" w:rsidP="00F55AF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Title reps and title companies</w:t>
      </w:r>
    </w:p>
    <w:p w14:paraId="7C0E5210" w14:textId="77777777" w:rsidR="00F55AF7" w:rsidRPr="00F55AF7" w:rsidRDefault="00F55AF7" w:rsidP="00F55AF7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Design and Aesthetics</w:t>
      </w:r>
    </w:p>
    <w:p w14:paraId="4C6F38B5" w14:textId="77777777" w:rsidR="00F55AF7" w:rsidRPr="00F55AF7" w:rsidRDefault="00F55AF7" w:rsidP="00F55AF7">
      <w:pPr>
        <w:numPr>
          <w:ilvl w:val="0"/>
          <w:numId w:val="13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Modern, minimalistic, fun, smart, clean</w:t>
      </w:r>
    </w:p>
    <w:p w14:paraId="61DF4C32" w14:textId="77777777" w:rsidR="00F55AF7" w:rsidRPr="00F55AF7" w:rsidRDefault="00F55AF7" w:rsidP="00F55AF7">
      <w:pPr>
        <w:numPr>
          <w:ilvl w:val="0"/>
          <w:numId w:val="13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Effective conveyance of AI product features</w:t>
      </w:r>
    </w:p>
    <w:p w14:paraId="4E7B0F34" w14:textId="77777777" w:rsidR="00F55AF7" w:rsidRPr="00F55AF7" w:rsidRDefault="00F55AF7" w:rsidP="00F55AF7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Functional Requirements</w:t>
      </w:r>
    </w:p>
    <w:p w14:paraId="62030D17" w14:textId="77777777" w:rsidR="00F55AF7" w:rsidRPr="00F55AF7" w:rsidRDefault="00F55AF7" w:rsidP="00F55AF7">
      <w:pPr>
        <w:numPr>
          <w:ilvl w:val="0"/>
          <w:numId w:val="14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Multi-step sign-up form</w:t>
      </w:r>
    </w:p>
    <w:p w14:paraId="2A1A04F9" w14:textId="77777777" w:rsidR="00F55AF7" w:rsidRPr="00F55AF7" w:rsidRDefault="00F55AF7" w:rsidP="00F55AF7">
      <w:pPr>
        <w:numPr>
          <w:ilvl w:val="0"/>
          <w:numId w:val="14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Categorization of user types (Mega Team, Realtor, Broker, Affiliate)</w:t>
      </w:r>
    </w:p>
    <w:p w14:paraId="433D8139" w14:textId="77777777" w:rsidR="00F55AF7" w:rsidRPr="00F55AF7" w:rsidRDefault="00F55AF7" w:rsidP="00F55AF7">
      <w:pPr>
        <w:numPr>
          <w:ilvl w:val="0"/>
          <w:numId w:val="14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Collect essential user </w:t>
      </w:r>
      <w:proofErr w:type="gramStart"/>
      <w:r w:rsidRPr="00F55AF7">
        <w:rPr>
          <w:rFonts w:ascii="Proxima Nova Alt ExCn Rg" w:hAnsi="Proxima Nova Alt ExCn Rg"/>
          <w:sz w:val="21"/>
          <w:szCs w:val="21"/>
        </w:rPr>
        <w:t>information</w:t>
      </w:r>
      <w:proofErr w:type="gramEnd"/>
    </w:p>
    <w:p w14:paraId="29934D76" w14:textId="77777777" w:rsidR="00F55AF7" w:rsidRPr="00F55AF7" w:rsidRDefault="00F55AF7" w:rsidP="00F55AF7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Technical Requirements</w:t>
      </w:r>
    </w:p>
    <w:p w14:paraId="130F74F9" w14:textId="77777777" w:rsidR="00F55AF7" w:rsidRPr="00F55AF7" w:rsidRDefault="00F55AF7" w:rsidP="00F55AF7">
      <w:pPr>
        <w:numPr>
          <w:ilvl w:val="0"/>
          <w:numId w:val="15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Design only project</w:t>
      </w:r>
    </w:p>
    <w:p w14:paraId="53072469" w14:textId="77777777" w:rsidR="00F55AF7" w:rsidRPr="00F55AF7" w:rsidRDefault="00F55AF7" w:rsidP="00F55AF7">
      <w:pPr>
        <w:numPr>
          <w:ilvl w:val="0"/>
          <w:numId w:val="15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 xml:space="preserve">Integration into </w:t>
      </w:r>
      <w:proofErr w:type="spellStart"/>
      <w:r w:rsidRPr="00F55AF7">
        <w:rPr>
          <w:rFonts w:ascii="Proxima Nova Alt ExCn Rg" w:hAnsi="Proxima Nova Alt ExCn Rg"/>
          <w:sz w:val="21"/>
          <w:szCs w:val="21"/>
        </w:rPr>
        <w:t>GoHighLevel</w:t>
      </w:r>
      <w:proofErr w:type="spellEnd"/>
      <w:r w:rsidRPr="00F55AF7">
        <w:rPr>
          <w:rFonts w:ascii="Proxima Nova Alt ExCn Rg" w:hAnsi="Proxima Nova Alt ExCn Rg"/>
          <w:sz w:val="21"/>
          <w:szCs w:val="21"/>
        </w:rPr>
        <w:t xml:space="preserve"> by client's team</w:t>
      </w:r>
    </w:p>
    <w:p w14:paraId="540CB393" w14:textId="77777777" w:rsidR="00F55AF7" w:rsidRPr="00F55AF7" w:rsidRDefault="00F55AF7" w:rsidP="00F55AF7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Proposal Requirements</w:t>
      </w:r>
    </w:p>
    <w:p w14:paraId="0651E9AB" w14:textId="77777777" w:rsidR="00F55AF7" w:rsidRPr="00F55AF7" w:rsidRDefault="00F55AF7" w:rsidP="00F55AF7">
      <w:pPr>
        <w:numPr>
          <w:ilvl w:val="0"/>
          <w:numId w:val="16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Company background and qualifications</w:t>
      </w:r>
    </w:p>
    <w:p w14:paraId="0F7E01BE" w14:textId="77777777" w:rsidR="00F55AF7" w:rsidRPr="00F55AF7" w:rsidRDefault="00F55AF7" w:rsidP="00F55AF7">
      <w:pPr>
        <w:numPr>
          <w:ilvl w:val="0"/>
          <w:numId w:val="16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Examples of similar projects</w:t>
      </w:r>
    </w:p>
    <w:p w14:paraId="70158779" w14:textId="77777777" w:rsidR="00F55AF7" w:rsidRPr="00F55AF7" w:rsidRDefault="00F55AF7" w:rsidP="00F55AF7">
      <w:pPr>
        <w:numPr>
          <w:ilvl w:val="0"/>
          <w:numId w:val="16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Detailed project plan and timeline</w:t>
      </w:r>
    </w:p>
    <w:p w14:paraId="04FB28AB" w14:textId="77777777" w:rsidR="00F55AF7" w:rsidRPr="00F55AF7" w:rsidRDefault="00F55AF7" w:rsidP="00F55AF7">
      <w:pPr>
        <w:numPr>
          <w:ilvl w:val="0"/>
          <w:numId w:val="16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Cost estimate</w:t>
      </w:r>
    </w:p>
    <w:p w14:paraId="3253D767" w14:textId="77777777" w:rsidR="00F55AF7" w:rsidRPr="00F55AF7" w:rsidRDefault="00F55AF7" w:rsidP="00F55AF7">
      <w:pPr>
        <w:numPr>
          <w:ilvl w:val="0"/>
          <w:numId w:val="16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References</w:t>
      </w:r>
    </w:p>
    <w:p w14:paraId="557B557F" w14:textId="77777777" w:rsidR="00F55AF7" w:rsidRPr="00F55AF7" w:rsidRDefault="00F55AF7" w:rsidP="00F55AF7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Submission Guidelines</w:t>
      </w:r>
    </w:p>
    <w:p w14:paraId="778BC31F" w14:textId="77777777" w:rsidR="00F55AF7" w:rsidRPr="00F55AF7" w:rsidRDefault="00F55AF7" w:rsidP="00F55AF7">
      <w:pPr>
        <w:numPr>
          <w:ilvl w:val="0"/>
          <w:numId w:val="17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Proposals must be submitted by [insert deadline].</w:t>
      </w:r>
    </w:p>
    <w:p w14:paraId="47C9823C" w14:textId="77777777" w:rsidR="00F55AF7" w:rsidRPr="00F55AF7" w:rsidRDefault="00F55AF7" w:rsidP="00F55AF7">
      <w:pPr>
        <w:numPr>
          <w:ilvl w:val="0"/>
          <w:numId w:val="17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Please send your proposal to [insert contact email or submission portal].</w:t>
      </w:r>
    </w:p>
    <w:p w14:paraId="189608F2" w14:textId="77777777" w:rsidR="00F55AF7" w:rsidRPr="00F55AF7" w:rsidRDefault="00F55AF7" w:rsidP="00F55AF7">
      <w:pPr>
        <w:spacing w:before="100" w:beforeAutospacing="1"/>
        <w:outlineLvl w:val="3"/>
        <w:rPr>
          <w:rFonts w:ascii="Proxima Nova Alt ExCn Rg" w:hAnsi="Proxima Nova Alt ExCn Rg"/>
          <w:b/>
          <w:bCs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Evaluation Criteria</w:t>
      </w:r>
    </w:p>
    <w:p w14:paraId="4EE1FAE3" w14:textId="77777777" w:rsidR="00F55AF7" w:rsidRPr="00F55AF7" w:rsidRDefault="00F55AF7" w:rsidP="00F55AF7">
      <w:pPr>
        <w:numPr>
          <w:ilvl w:val="0"/>
          <w:numId w:val="18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Relevant experience and past performance</w:t>
      </w:r>
    </w:p>
    <w:p w14:paraId="4E62C189" w14:textId="77777777" w:rsidR="00F55AF7" w:rsidRPr="00F55AF7" w:rsidRDefault="00F55AF7" w:rsidP="00F55AF7">
      <w:pPr>
        <w:numPr>
          <w:ilvl w:val="0"/>
          <w:numId w:val="18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Quality of the proposal</w:t>
      </w:r>
    </w:p>
    <w:p w14:paraId="3DA79443" w14:textId="77777777" w:rsidR="00F55AF7" w:rsidRPr="00F55AF7" w:rsidRDefault="00F55AF7" w:rsidP="00F55AF7">
      <w:pPr>
        <w:numPr>
          <w:ilvl w:val="0"/>
          <w:numId w:val="18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Understanding of project scope and objectives</w:t>
      </w:r>
    </w:p>
    <w:p w14:paraId="60EFB2F8" w14:textId="77777777" w:rsidR="00F55AF7" w:rsidRPr="00F55AF7" w:rsidRDefault="00F55AF7" w:rsidP="00F55AF7">
      <w:pPr>
        <w:numPr>
          <w:ilvl w:val="0"/>
          <w:numId w:val="18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Proposed timeline and cost</w:t>
      </w:r>
    </w:p>
    <w:p w14:paraId="66B1ABC2" w14:textId="77777777" w:rsidR="00F55AF7" w:rsidRPr="00F55AF7" w:rsidRDefault="00F55AF7" w:rsidP="00F55AF7">
      <w:pPr>
        <w:numPr>
          <w:ilvl w:val="0"/>
          <w:numId w:val="18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References and testimonials</w:t>
      </w:r>
    </w:p>
    <w:p w14:paraId="49171F3F" w14:textId="77777777" w:rsidR="00F55AF7" w:rsidRPr="00F55AF7" w:rsidRDefault="00F55AF7" w:rsidP="00F55AF7">
      <w:pPr>
        <w:spacing w:before="100" w:beforeAutospacing="1"/>
        <w:outlineLvl w:val="2"/>
        <w:rPr>
          <w:rFonts w:ascii="Proxima Nova Alt ExCn Rg" w:hAnsi="Proxima Nova Alt ExCn Rg"/>
          <w:b/>
          <w:bCs/>
          <w:sz w:val="22"/>
          <w:szCs w:val="22"/>
        </w:rPr>
      </w:pPr>
      <w:r w:rsidRPr="00F55AF7">
        <w:rPr>
          <w:rFonts w:ascii="Proxima Nova Alt ExCn Rg" w:hAnsi="Proxima Nova Alt ExCn Rg"/>
          <w:b/>
          <w:bCs/>
          <w:sz w:val="22"/>
          <w:szCs w:val="22"/>
        </w:rPr>
        <w:t>Contact Information</w:t>
      </w:r>
    </w:p>
    <w:p w14:paraId="171691B3" w14:textId="77777777" w:rsidR="00F55AF7" w:rsidRPr="00F55AF7" w:rsidRDefault="00F55AF7" w:rsidP="005F7C0D">
      <w:pPr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For any questions or further information, please contact:</w:t>
      </w:r>
    </w:p>
    <w:p w14:paraId="57E04363" w14:textId="14F96C10" w:rsidR="00F55AF7" w:rsidRPr="00F55AF7" w:rsidRDefault="005F7C0D" w:rsidP="00F55AF7">
      <w:pPr>
        <w:numPr>
          <w:ilvl w:val="0"/>
          <w:numId w:val="1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Steve Hundley</w:t>
      </w:r>
    </w:p>
    <w:p w14:paraId="5186121E" w14:textId="2B5B5A13" w:rsidR="00F55AF7" w:rsidRPr="00F55AF7" w:rsidRDefault="005F7C0D" w:rsidP="00F55AF7">
      <w:pPr>
        <w:numPr>
          <w:ilvl w:val="0"/>
          <w:numId w:val="1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Steve.hundley@1parkplace.com</w:t>
      </w:r>
    </w:p>
    <w:p w14:paraId="3B441E8A" w14:textId="690A2900" w:rsidR="007744E9" w:rsidRDefault="005F7C0D" w:rsidP="00F55AF7">
      <w:pPr>
        <w:numPr>
          <w:ilvl w:val="0"/>
          <w:numId w:val="19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619.507.4404</w:t>
      </w:r>
    </w:p>
    <w:p w14:paraId="02D1207D" w14:textId="77777777" w:rsidR="009E0BFB" w:rsidRDefault="009E0BFB">
      <w:pPr>
        <w:rPr>
          <w:rFonts w:ascii="Proxima Nova Alt ExCn Rg" w:hAnsi="Proxima Nova Alt ExCn Rg"/>
          <w:b/>
          <w:bCs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br w:type="page"/>
      </w:r>
    </w:p>
    <w:p w14:paraId="70E2BED5" w14:textId="77777777" w:rsidR="009E0BFB" w:rsidRDefault="009E0BFB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E9E4574" w14:textId="1D3E0F6E" w:rsidR="00C72131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t>Screens to Redesign:</w:t>
      </w:r>
    </w:p>
    <w:p w14:paraId="125123AD" w14:textId="2FFCAF38" w:rsidR="00C72131" w:rsidRDefault="00C72131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B3E87E0" w14:textId="05A00767" w:rsidR="00C72131" w:rsidRDefault="00C72131" w:rsidP="00C72131">
      <w:pPr>
        <w:pStyle w:val="ListParagraph"/>
        <w:numPr>
          <w:ilvl w:val="0"/>
          <w:numId w:val="21"/>
        </w:numPr>
        <w:rPr>
          <w:rFonts w:ascii="Proxima Nova Alt ExCn Rg" w:hAnsi="Proxima Nova Alt ExCn Rg"/>
          <w:sz w:val="21"/>
          <w:szCs w:val="21"/>
        </w:rPr>
      </w:pPr>
      <w:r w:rsidRPr="00C72131">
        <w:rPr>
          <w:rFonts w:ascii="Proxima Nova Alt ExCn Rg" w:hAnsi="Proxima Nova Alt ExCn Rg"/>
          <w:sz w:val="21"/>
          <w:szCs w:val="21"/>
        </w:rPr>
        <w:t>Current Genie on Mobile</w:t>
      </w:r>
    </w:p>
    <w:p w14:paraId="7BE661D5" w14:textId="47E8E7DB" w:rsidR="00C72131" w:rsidRDefault="009E0BFB" w:rsidP="00C72131">
      <w:pPr>
        <w:rPr>
          <w:rFonts w:ascii="Proxima Nova Alt ExCn Rg" w:hAnsi="Proxima Nova Alt ExCn Rg"/>
          <w:sz w:val="21"/>
          <w:szCs w:val="21"/>
        </w:rPr>
      </w:pPr>
      <w:r w:rsidRPr="00C72131">
        <w:rPr>
          <w:rFonts w:ascii="Proxima Nova Alt ExCn Rg" w:hAnsi="Proxima Nova Alt ExCn Rg"/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797588AF" wp14:editId="6F6C9A48">
            <wp:simplePos x="0" y="0"/>
            <wp:positionH relativeFrom="column">
              <wp:posOffset>2771775</wp:posOffset>
            </wp:positionH>
            <wp:positionV relativeFrom="paragraph">
              <wp:posOffset>101101</wp:posOffset>
            </wp:positionV>
            <wp:extent cx="1482041" cy="3022600"/>
            <wp:effectExtent l="0" t="0" r="4445" b="0"/>
            <wp:wrapNone/>
            <wp:docPr id="46989686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6867" name="Picture 1" descr="A screenshot of a cha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041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2131">
        <w:rPr>
          <w:rFonts w:ascii="Proxima Nova Alt ExCn Rg" w:hAnsi="Proxima Nova Alt ExCn Rg"/>
          <w:b/>
          <w:bCs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7708EA2C" wp14:editId="3969A2EF">
            <wp:simplePos x="0" y="0"/>
            <wp:positionH relativeFrom="column">
              <wp:posOffset>302831</wp:posOffset>
            </wp:positionH>
            <wp:positionV relativeFrom="paragraph">
              <wp:posOffset>85476</wp:posOffset>
            </wp:positionV>
            <wp:extent cx="1168400" cy="8892114"/>
            <wp:effectExtent l="0" t="0" r="0" b="0"/>
            <wp:wrapNone/>
            <wp:docPr id="11848980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9804" name="Picture 1" descr="A screenshot of a ch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889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A6480" w14:textId="50C876DF" w:rsidR="00C72131" w:rsidRDefault="00C72131" w:rsidP="00C72131">
      <w:pPr>
        <w:rPr>
          <w:rFonts w:ascii="Proxima Nova Alt ExCn Rg" w:hAnsi="Proxima Nova Alt ExCn Rg"/>
          <w:sz w:val="21"/>
          <w:szCs w:val="21"/>
        </w:rPr>
      </w:pPr>
    </w:p>
    <w:p w14:paraId="196C2113" w14:textId="3BAB38F3" w:rsidR="00C72131" w:rsidRDefault="00C72131" w:rsidP="00C72131">
      <w:pPr>
        <w:rPr>
          <w:rFonts w:ascii="Proxima Nova Alt ExCn Rg" w:hAnsi="Proxima Nova Alt ExCn Rg"/>
          <w:sz w:val="21"/>
          <w:szCs w:val="21"/>
        </w:rPr>
      </w:pPr>
    </w:p>
    <w:p w14:paraId="29F12736" w14:textId="7A1D33DC" w:rsidR="00C72131" w:rsidRPr="00C72131" w:rsidRDefault="00C72131" w:rsidP="00C72131">
      <w:pPr>
        <w:rPr>
          <w:rFonts w:ascii="Proxima Nova Alt ExCn Rg" w:hAnsi="Proxima Nova Alt ExCn Rg"/>
          <w:sz w:val="21"/>
          <w:szCs w:val="21"/>
        </w:rPr>
      </w:pPr>
    </w:p>
    <w:p w14:paraId="60158D78" w14:textId="202138DD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9BF1E49" w14:textId="3700FACB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B18204E" w14:textId="44E1E7FF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AC62C25" w14:textId="1B3E485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20CED85" w14:textId="14D6D238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ECD4191" w14:textId="7856C855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BE513A1" w14:textId="4E9AE3BA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9A94C9D" w14:textId="642A3D04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800C8C3" w14:textId="299DE28C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339E812" w14:textId="3612DF1F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D3A5693" w14:textId="1A095152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62AD464" w14:textId="04BA0605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4D3FAED" w14:textId="59CE293B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AFEEB70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1D3750A" w14:textId="2C84BBF6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7CDC750" w14:textId="7207DDB1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4EBF554" w14:textId="58221C09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51CAD3E" w14:textId="77F6136D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B22A855" w14:textId="0AB21F6F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AD65773" w14:textId="4A554952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428C0EB" w14:textId="58E52719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6BBE2B4" w14:textId="4455D37C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0F86E30" w14:textId="78110633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BD54070" w14:textId="699A29B0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D0671A3" w14:textId="6A0BC241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DD869A5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23BBA12" w14:textId="4F75EC5E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9A7101D" w14:textId="08C04826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D56B9C9" w14:textId="592E64FF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C77D9F1" w14:textId="0B4C279C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26FA9ED" w14:textId="3F3FC72D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F1D2803" w14:textId="5AA6D283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B1FF67F" w14:textId="71AC157A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9CA51B8" w14:textId="125FCF2B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199AD63" w14:textId="25EB4CF3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0D6F440" w14:textId="12FC1C0F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D8AE92A" w14:textId="6C15B660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20B96A3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D818B72" w14:textId="77777777" w:rsidR="009E0BFB" w:rsidRDefault="009E0BFB">
      <w:pPr>
        <w:rPr>
          <w:rFonts w:ascii="Proxima Nova Alt ExCn Rg" w:hAnsi="Proxima Nova Alt ExCn Rg"/>
          <w:b/>
          <w:bCs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br w:type="page"/>
      </w:r>
    </w:p>
    <w:p w14:paraId="3D1B3EE0" w14:textId="77777777" w:rsidR="009E0BFB" w:rsidRDefault="009E0BFB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8793718" w14:textId="77777777" w:rsidR="009E0BFB" w:rsidRDefault="009E0BFB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B2E6265" w14:textId="77777777" w:rsidR="009E0BFB" w:rsidRDefault="009E0BFB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18D6C2E" w14:textId="1D43555C" w:rsidR="002D7E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t>Listing Focus screens</w:t>
      </w:r>
    </w:p>
    <w:p w14:paraId="67E83B1F" w14:textId="7C1CC8A9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8D779DA" w14:textId="60F043FF" w:rsidR="002D7E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  <w:r w:rsidRPr="00C72131">
        <w:rPr>
          <w:rFonts w:ascii="Proxima Nova Alt ExCn Rg" w:hAnsi="Proxima Nova Alt ExCn Rg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 wp14:anchorId="12B37CF9" wp14:editId="3B190D02">
            <wp:simplePos x="0" y="0"/>
            <wp:positionH relativeFrom="column">
              <wp:posOffset>-857250</wp:posOffset>
            </wp:positionH>
            <wp:positionV relativeFrom="paragraph">
              <wp:posOffset>208915</wp:posOffset>
            </wp:positionV>
            <wp:extent cx="1790700" cy="3752542"/>
            <wp:effectExtent l="0" t="0" r="0" b="0"/>
            <wp:wrapNone/>
            <wp:docPr id="141730848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08482" name="Picture 1" descr="A screenshot of a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752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EE053" w14:textId="01AB320D" w:rsidR="002D7E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  <w:r w:rsidRPr="00C72131">
        <w:rPr>
          <w:rFonts w:ascii="Proxima Nova Alt ExCn Rg" w:hAnsi="Proxima Nova Alt ExCn Rg"/>
          <w:b/>
          <w:bCs/>
          <w:noProof/>
          <w:sz w:val="21"/>
          <w:szCs w:val="21"/>
        </w:rPr>
        <w:drawing>
          <wp:anchor distT="0" distB="0" distL="114300" distR="114300" simplePos="0" relativeHeight="251662336" behindDoc="0" locked="0" layoutInCell="1" allowOverlap="1" wp14:anchorId="3D4E4509" wp14:editId="57503549">
            <wp:simplePos x="0" y="0"/>
            <wp:positionH relativeFrom="column">
              <wp:posOffset>3619500</wp:posOffset>
            </wp:positionH>
            <wp:positionV relativeFrom="paragraph">
              <wp:posOffset>58420</wp:posOffset>
            </wp:positionV>
            <wp:extent cx="1708150" cy="3639310"/>
            <wp:effectExtent l="0" t="0" r="0" b="5715"/>
            <wp:wrapNone/>
            <wp:docPr id="929085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85174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363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49A">
        <w:rPr>
          <w:rFonts w:ascii="Proxima Nova Alt ExCn Rg" w:hAnsi="Proxima Nova Alt ExCn Rg"/>
          <w:b/>
          <w:bCs/>
          <w:noProof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21EC62AA" wp14:editId="26103865">
            <wp:simplePos x="0" y="0"/>
            <wp:positionH relativeFrom="column">
              <wp:posOffset>1409700</wp:posOffset>
            </wp:positionH>
            <wp:positionV relativeFrom="paragraph">
              <wp:posOffset>59055</wp:posOffset>
            </wp:positionV>
            <wp:extent cx="1762760" cy="3707132"/>
            <wp:effectExtent l="0" t="0" r="2540" b="1270"/>
            <wp:wrapNone/>
            <wp:docPr id="207508086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0869" name="Picture 1" descr="A screenshot of a 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17" cy="3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46C22" w14:textId="6A85B7D0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D8D6115" w14:textId="1113DB01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1EE0A35" w14:textId="74284A1E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F611F63" w14:textId="1CC9F1E2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0A1D35A" w14:textId="06C6D495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5D2AE79" w14:textId="7785A02E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DE84CC6" w14:textId="782586EF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6E62ABF" w14:textId="2893BD3E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73E492B" w14:textId="32B6B131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ECA6AAA" w14:textId="1CA156C9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9C534F2" w14:textId="598ADE26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68BCF26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A343E9F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C51D642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70EAC51" w14:textId="3854ADD8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D53AAB4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FF86DCD" w14:textId="66062024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508C5CA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87F4E74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D869534" w14:textId="77777777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3BD7829" w14:textId="77777777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F7CD52B" w14:textId="730AC9D4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br/>
      </w:r>
    </w:p>
    <w:p w14:paraId="6068189B" w14:textId="5EB61F85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90DF7A5" w14:textId="77777777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F6566CA" w14:textId="4123F113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5155B71" w14:textId="586748DA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9F9FC99" w14:textId="030A1E83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510F136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81367AE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E29F020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3E3CABF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31D7A8B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AACA220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08CDC86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D1093BA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F0DB7A5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7631650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5927F15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AB90E6F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3E9CEF3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ECE9606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6E26E25" w14:textId="0C66C6A8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  <w:r w:rsidRPr="0042549A">
        <w:rPr>
          <w:rFonts w:ascii="Proxima Nova Alt ExCn Rg" w:hAnsi="Proxima Nova Alt ExCn Rg"/>
          <w:b/>
          <w:bCs/>
          <w:noProof/>
          <w:sz w:val="21"/>
          <w:szCs w:val="21"/>
        </w:rPr>
        <w:drawing>
          <wp:anchor distT="0" distB="0" distL="114300" distR="114300" simplePos="0" relativeHeight="251666432" behindDoc="0" locked="0" layoutInCell="1" allowOverlap="1" wp14:anchorId="0A2B36C7" wp14:editId="49323461">
            <wp:simplePos x="0" y="0"/>
            <wp:positionH relativeFrom="column">
              <wp:posOffset>-882650</wp:posOffset>
            </wp:positionH>
            <wp:positionV relativeFrom="paragraph">
              <wp:posOffset>137795</wp:posOffset>
            </wp:positionV>
            <wp:extent cx="6513195" cy="3619500"/>
            <wp:effectExtent l="0" t="0" r="1905" b="0"/>
            <wp:wrapNone/>
            <wp:docPr id="79364320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43201" name="Picture 1" descr="A screenshot of a cha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19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A21EC" w14:textId="6D49D3CE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321CDA2" w14:textId="5B6E0A75" w:rsidR="0042549A" w:rsidRDefault="004254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BC571CC" w14:textId="3B998A98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1E93EF3" w14:textId="42D512E4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C5F0777" w14:textId="776C89C2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F28360A" w14:textId="3A808D60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7F4BE51" w14:textId="0900C6A5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BC326E2" w14:textId="2EE8A303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17538ED" w14:textId="0F536482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E1A4A94" w14:textId="342A80E6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C2205FD" w14:textId="52A3BEC3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42184DE" w14:textId="2B502CA8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55F448C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6D59697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AAA31A4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9B3F7ED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B0265D9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95E9E4D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3438BF4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FF81917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08F51A3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F4085B4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A8D47B8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00C9FBBC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B8C41E7" w14:textId="77777777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1A179FF" w14:textId="3037A97C" w:rsidR="002D7E9A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t xml:space="preserve">Design a new Paisley version that promotes the value and excites users to log </w:t>
      </w:r>
      <w:proofErr w:type="gramStart"/>
      <w:r>
        <w:rPr>
          <w:rFonts w:ascii="Proxima Nova Alt ExCn Rg" w:hAnsi="Proxima Nova Alt ExCn Rg"/>
          <w:b/>
          <w:bCs/>
          <w:sz w:val="21"/>
          <w:szCs w:val="21"/>
        </w:rPr>
        <w:t>in</w:t>
      </w:r>
      <w:proofErr w:type="gramEnd"/>
    </w:p>
    <w:p w14:paraId="0514F769" w14:textId="74EEC5B3" w:rsidR="002D7E9A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  <w:r w:rsidRPr="009D6501">
        <w:rPr>
          <w:rFonts w:ascii="Proxima Nova Alt ExCn Rg" w:hAnsi="Proxima Nova Alt ExCn Rg"/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22518D1A" wp14:editId="46F1E6DB">
            <wp:simplePos x="0" y="0"/>
            <wp:positionH relativeFrom="column">
              <wp:posOffset>139700</wp:posOffset>
            </wp:positionH>
            <wp:positionV relativeFrom="paragraph">
              <wp:posOffset>129540</wp:posOffset>
            </wp:positionV>
            <wp:extent cx="4521200" cy="3532261"/>
            <wp:effectExtent l="0" t="0" r="0" b="0"/>
            <wp:wrapNone/>
            <wp:docPr id="1245592651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92651" name="Picture 1" descr="A screenshot of a login scree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532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E9384" w14:textId="25241964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7A638801" w14:textId="42724A7A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C40D7D5" w14:textId="109A7D4F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C6A6EE8" w14:textId="19CF4ED6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286D059" w14:textId="7A695BB2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CA12CD1" w14:textId="45852F1F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4D039AE" w14:textId="2EAF16A1" w:rsidR="002D7E9A" w:rsidRDefault="002D7E9A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5826C835" w14:textId="77777777" w:rsidR="009D6501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1ADD8EBC" w14:textId="706A88F5" w:rsidR="009D6501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70D316A" w14:textId="77777777" w:rsidR="009D6501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8692D27" w14:textId="77777777" w:rsidR="009D6501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6DE0DC5" w14:textId="5CBEBE32" w:rsidR="009D6501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65BDD6CD" w14:textId="77777777" w:rsidR="009D6501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2A2FDED9" w14:textId="1A8732E2" w:rsidR="009D6501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4E9E1154" w14:textId="6061BA5B" w:rsidR="009D6501" w:rsidRDefault="009D6501">
      <w:pPr>
        <w:rPr>
          <w:rFonts w:ascii="Proxima Nova Alt ExCn Rg" w:hAnsi="Proxima Nova Alt ExCn Rg"/>
          <w:b/>
          <w:bCs/>
          <w:sz w:val="21"/>
          <w:szCs w:val="21"/>
        </w:rPr>
      </w:pPr>
    </w:p>
    <w:p w14:paraId="30735D3A" w14:textId="609B682C" w:rsidR="00F55AF7" w:rsidRDefault="00F55AF7">
      <w:pPr>
        <w:rPr>
          <w:rFonts w:ascii="Proxima Nova Alt ExCn Rg" w:hAnsi="Proxima Nova Alt ExCn Rg"/>
          <w:b/>
          <w:bCs/>
          <w:sz w:val="21"/>
          <w:szCs w:val="21"/>
        </w:rPr>
      </w:pPr>
      <w:r>
        <w:rPr>
          <w:rFonts w:ascii="Proxima Nova Alt ExCn Rg" w:hAnsi="Proxima Nova Alt ExCn Rg"/>
          <w:b/>
          <w:bCs/>
          <w:sz w:val="21"/>
          <w:szCs w:val="21"/>
        </w:rPr>
        <w:br w:type="page"/>
      </w:r>
    </w:p>
    <w:p w14:paraId="3E3A5DA0" w14:textId="77777777" w:rsidR="00F55AF7" w:rsidRDefault="00F55AF7" w:rsidP="00F55AF7">
      <w:pPr>
        <w:spacing w:before="100" w:beforeAutospacing="1" w:after="100" w:afterAutospacing="1"/>
        <w:ind w:left="360"/>
        <w:rPr>
          <w:rFonts w:ascii="Proxima Nova Alt ExCn Rg" w:hAnsi="Proxima Nova Alt ExCn Rg"/>
          <w:b/>
          <w:bCs/>
          <w:sz w:val="21"/>
          <w:szCs w:val="21"/>
        </w:rPr>
      </w:pPr>
    </w:p>
    <w:p w14:paraId="593D81E8" w14:textId="7E2C9327" w:rsidR="00F55AF7" w:rsidRPr="00F55AF7" w:rsidRDefault="00F55AF7" w:rsidP="00F55AF7">
      <w:p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b/>
          <w:bCs/>
          <w:sz w:val="21"/>
          <w:szCs w:val="21"/>
        </w:rPr>
        <w:t>Marketing Asset Design (Second RFP):</w:t>
      </w:r>
    </w:p>
    <w:p w14:paraId="27AD7CB2" w14:textId="77777777" w:rsidR="00F55AF7" w:rsidRPr="00F55AF7" w:rsidRDefault="00F55AF7" w:rsidP="00F55AF7">
      <w:pPr>
        <w:numPr>
          <w:ilvl w:val="1"/>
          <w:numId w:val="1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Social Ads</w:t>
      </w:r>
    </w:p>
    <w:p w14:paraId="45958338" w14:textId="77777777" w:rsidR="00F55AF7" w:rsidRPr="00F55AF7" w:rsidRDefault="00F55AF7" w:rsidP="00F55AF7">
      <w:pPr>
        <w:numPr>
          <w:ilvl w:val="1"/>
          <w:numId w:val="1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Banner Ads</w:t>
      </w:r>
    </w:p>
    <w:p w14:paraId="13D7CAEC" w14:textId="77777777" w:rsidR="00F55AF7" w:rsidRPr="00F55AF7" w:rsidRDefault="00F55AF7" w:rsidP="00F55AF7">
      <w:pPr>
        <w:numPr>
          <w:ilvl w:val="1"/>
          <w:numId w:val="1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Facebook Header</w:t>
      </w:r>
    </w:p>
    <w:p w14:paraId="58906F76" w14:textId="77777777" w:rsidR="00F55AF7" w:rsidRPr="00F55AF7" w:rsidRDefault="00F55AF7" w:rsidP="00F55AF7">
      <w:pPr>
        <w:numPr>
          <w:ilvl w:val="1"/>
          <w:numId w:val="1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Social Ad Template</w:t>
      </w:r>
    </w:p>
    <w:p w14:paraId="3810F6C2" w14:textId="77777777" w:rsidR="00F55AF7" w:rsidRPr="00F55AF7" w:rsidRDefault="00F55AF7" w:rsidP="00F55AF7">
      <w:pPr>
        <w:numPr>
          <w:ilvl w:val="1"/>
          <w:numId w:val="1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PowerPoint</w:t>
      </w:r>
    </w:p>
    <w:p w14:paraId="7DD731BC" w14:textId="77777777" w:rsidR="00F55AF7" w:rsidRPr="00F55AF7" w:rsidRDefault="00F55AF7" w:rsidP="00F55AF7">
      <w:pPr>
        <w:numPr>
          <w:ilvl w:val="1"/>
          <w:numId w:val="1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Video assets</w:t>
      </w:r>
    </w:p>
    <w:p w14:paraId="439C0184" w14:textId="77777777" w:rsidR="00F55AF7" w:rsidRPr="00F55AF7" w:rsidRDefault="00F55AF7" w:rsidP="00F55AF7">
      <w:pPr>
        <w:numPr>
          <w:ilvl w:val="1"/>
          <w:numId w:val="19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F55AF7">
        <w:rPr>
          <w:rFonts w:ascii="Proxima Nova Alt ExCn Rg" w:hAnsi="Proxima Nova Alt ExCn Rg"/>
          <w:sz w:val="21"/>
          <w:szCs w:val="21"/>
        </w:rPr>
        <w:t>Promotional Handouts for Title Reps</w:t>
      </w:r>
    </w:p>
    <w:p w14:paraId="1AE4DEA1" w14:textId="77777777" w:rsidR="00F55AF7" w:rsidRDefault="00F55AF7" w:rsidP="00F55AF7">
      <w:p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</w:p>
    <w:p w14:paraId="1CD57D63" w14:textId="77777777" w:rsidR="0042549A" w:rsidRDefault="0042549A" w:rsidP="00F55AF7">
      <w:p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</w:p>
    <w:p w14:paraId="2345751C" w14:textId="77777777" w:rsidR="0042549A" w:rsidRPr="00B554E4" w:rsidRDefault="0042549A" w:rsidP="0042549A">
      <w:pPr>
        <w:pStyle w:val="ListParagraph"/>
        <w:numPr>
          <w:ilvl w:val="2"/>
          <w:numId w:val="22"/>
        </w:numPr>
        <w:spacing w:before="240"/>
        <w:rPr>
          <w:rFonts w:ascii="Myriad Pro Cond" w:hAnsi="Myriad Pro Cond"/>
          <w:sz w:val="22"/>
          <w:szCs w:val="22"/>
        </w:rPr>
      </w:pPr>
      <w:proofErr w:type="spellStart"/>
      <w:r w:rsidRPr="00B554E4">
        <w:rPr>
          <w:rFonts w:ascii="Myriad Pro Cond" w:hAnsi="Myriad Pro Cond"/>
          <w:sz w:val="22"/>
          <w:szCs w:val="22"/>
        </w:rPr>
        <w:t>Expireds</w:t>
      </w:r>
      <w:proofErr w:type="spellEnd"/>
      <w:r w:rsidRPr="00B554E4">
        <w:rPr>
          <w:rFonts w:ascii="Myriad Pro Cond" w:hAnsi="Myriad Pro Cond"/>
          <w:sz w:val="22"/>
          <w:szCs w:val="22"/>
        </w:rPr>
        <w:t xml:space="preserve">, FSBO, Bank Owned </w:t>
      </w:r>
    </w:p>
    <w:p w14:paraId="3AAA7A34" w14:textId="77777777" w:rsidR="0042549A" w:rsidRPr="00B554E4" w:rsidRDefault="0042549A" w:rsidP="0042549A">
      <w:pPr>
        <w:pStyle w:val="ListParagraph"/>
        <w:spacing w:before="240"/>
        <w:ind w:left="3240"/>
        <w:rPr>
          <w:rFonts w:ascii="Myriad Pro Cond" w:hAnsi="Myriad Pro Cond"/>
          <w:sz w:val="22"/>
          <w:szCs w:val="22"/>
        </w:rPr>
      </w:pPr>
      <w:r w:rsidRPr="00B554E4">
        <w:rPr>
          <w:rFonts w:ascii="Myriad Pro Cond" w:hAnsi="Myriad Pro Cond"/>
          <w:sz w:val="22"/>
          <w:szCs w:val="22"/>
        </w:rPr>
        <w:t xml:space="preserve">– include Pre meeting, Listing </w:t>
      </w:r>
      <w:proofErr w:type="spellStart"/>
      <w:r w:rsidRPr="00B554E4">
        <w:rPr>
          <w:rFonts w:ascii="Myriad Pro Cond" w:hAnsi="Myriad Pro Cond"/>
          <w:sz w:val="22"/>
          <w:szCs w:val="22"/>
        </w:rPr>
        <w:t>preso</w:t>
      </w:r>
      <w:proofErr w:type="spellEnd"/>
      <w:r w:rsidRPr="00B554E4">
        <w:rPr>
          <w:rFonts w:ascii="Myriad Pro Cond" w:hAnsi="Myriad Pro Cond"/>
          <w:sz w:val="22"/>
          <w:szCs w:val="22"/>
        </w:rPr>
        <w:t>, Coming Soon &amp; CMAs</w:t>
      </w:r>
    </w:p>
    <w:p w14:paraId="1198857B" w14:textId="77777777" w:rsidR="0042549A" w:rsidRPr="00F55AF7" w:rsidRDefault="0042549A" w:rsidP="00F55AF7">
      <w:p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</w:p>
    <w:sectPr w:rsidR="0042549A" w:rsidRPr="00F55AF7" w:rsidSect="005F7C0D">
      <w:headerReference w:type="default" r:id="rId14"/>
      <w:footerReference w:type="default" r:id="rId15"/>
      <w:pgSz w:w="12240" w:h="15840" w:code="1"/>
      <w:pgMar w:top="1728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5287B" w14:textId="77777777" w:rsidR="00BB6685" w:rsidRDefault="00BB6685">
      <w:r>
        <w:separator/>
      </w:r>
    </w:p>
  </w:endnote>
  <w:endnote w:type="continuationSeparator" w:id="0">
    <w:p w14:paraId="1F95C833" w14:textId="77777777" w:rsidR="00BB6685" w:rsidRDefault="00BB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Alt ExCn Rg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7155C" w14:textId="2FED5CD1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89DB0AA" wp14:editId="448F22A1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F55AF7">
      <w:rPr>
        <w:rFonts w:ascii="Arial" w:hAnsi="Arial" w:cs="Arial"/>
        <w:noProof/>
        <w:color w:val="C0C0C0"/>
        <w:sz w:val="12"/>
        <w:szCs w:val="12"/>
      </w:rPr>
      <w:t>Document20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9E0BFB">
      <w:rPr>
        <w:rFonts w:ascii="Arial" w:hAnsi="Arial" w:cs="Arial"/>
        <w:noProof/>
        <w:color w:val="C0C0C0"/>
        <w:sz w:val="12"/>
        <w:szCs w:val="12"/>
      </w:rPr>
      <w:t>11/20/2024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1C53C" w14:textId="77777777" w:rsidR="00BB6685" w:rsidRDefault="00BB6685">
      <w:r>
        <w:separator/>
      </w:r>
    </w:p>
  </w:footnote>
  <w:footnote w:type="continuationSeparator" w:id="0">
    <w:p w14:paraId="3826D51D" w14:textId="77777777" w:rsidR="00BB6685" w:rsidRDefault="00BB6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B460C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FBFA5D9" wp14:editId="464A39F1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2005"/>
    <w:multiLevelType w:val="multilevel"/>
    <w:tmpl w:val="4F1C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50A86"/>
    <w:multiLevelType w:val="multilevel"/>
    <w:tmpl w:val="D45C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96D7D"/>
    <w:multiLevelType w:val="hybridMultilevel"/>
    <w:tmpl w:val="59A48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5E1D4B"/>
    <w:multiLevelType w:val="multilevel"/>
    <w:tmpl w:val="DB0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74E0"/>
    <w:multiLevelType w:val="hybridMultilevel"/>
    <w:tmpl w:val="30521540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91412"/>
    <w:multiLevelType w:val="multilevel"/>
    <w:tmpl w:val="4B86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76930"/>
    <w:multiLevelType w:val="multilevel"/>
    <w:tmpl w:val="6C12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817EA"/>
    <w:multiLevelType w:val="multilevel"/>
    <w:tmpl w:val="54EC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95495"/>
    <w:multiLevelType w:val="multilevel"/>
    <w:tmpl w:val="5BBC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546F3"/>
    <w:multiLevelType w:val="multilevel"/>
    <w:tmpl w:val="3C9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50109"/>
    <w:multiLevelType w:val="multilevel"/>
    <w:tmpl w:val="BC3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3394"/>
    <w:multiLevelType w:val="multilevel"/>
    <w:tmpl w:val="DA5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23DA8"/>
    <w:multiLevelType w:val="multilevel"/>
    <w:tmpl w:val="6C12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0C7895"/>
    <w:multiLevelType w:val="multilevel"/>
    <w:tmpl w:val="70E8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E7A82"/>
    <w:multiLevelType w:val="multilevel"/>
    <w:tmpl w:val="1E4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672BA"/>
    <w:multiLevelType w:val="multilevel"/>
    <w:tmpl w:val="3F1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05BBE"/>
    <w:multiLevelType w:val="multilevel"/>
    <w:tmpl w:val="8F00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202F9B"/>
    <w:multiLevelType w:val="multilevel"/>
    <w:tmpl w:val="F4C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14216"/>
    <w:multiLevelType w:val="multilevel"/>
    <w:tmpl w:val="FC7E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676DF"/>
    <w:multiLevelType w:val="multilevel"/>
    <w:tmpl w:val="4E9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A2C21"/>
    <w:multiLevelType w:val="multilevel"/>
    <w:tmpl w:val="4BB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A7DA1"/>
    <w:multiLevelType w:val="multilevel"/>
    <w:tmpl w:val="946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90768">
    <w:abstractNumId w:val="16"/>
  </w:num>
  <w:num w:numId="2" w16cid:durableId="244219201">
    <w:abstractNumId w:val="5"/>
  </w:num>
  <w:num w:numId="3" w16cid:durableId="1570337583">
    <w:abstractNumId w:val="1"/>
  </w:num>
  <w:num w:numId="4" w16cid:durableId="325135483">
    <w:abstractNumId w:val="11"/>
  </w:num>
  <w:num w:numId="5" w16cid:durableId="476461845">
    <w:abstractNumId w:val="8"/>
  </w:num>
  <w:num w:numId="6" w16cid:durableId="525020096">
    <w:abstractNumId w:val="15"/>
  </w:num>
  <w:num w:numId="7" w16cid:durableId="1667054847">
    <w:abstractNumId w:val="3"/>
  </w:num>
  <w:num w:numId="8" w16cid:durableId="1892424342">
    <w:abstractNumId w:val="17"/>
  </w:num>
  <w:num w:numId="9" w16cid:durableId="1857501895">
    <w:abstractNumId w:val="9"/>
  </w:num>
  <w:num w:numId="10" w16cid:durableId="586501305">
    <w:abstractNumId w:val="6"/>
  </w:num>
  <w:num w:numId="11" w16cid:durableId="1024282459">
    <w:abstractNumId w:val="7"/>
  </w:num>
  <w:num w:numId="12" w16cid:durableId="1318267">
    <w:abstractNumId w:val="0"/>
  </w:num>
  <w:num w:numId="13" w16cid:durableId="1206718649">
    <w:abstractNumId w:val="10"/>
  </w:num>
  <w:num w:numId="14" w16cid:durableId="1290432444">
    <w:abstractNumId w:val="13"/>
  </w:num>
  <w:num w:numId="15" w16cid:durableId="794716505">
    <w:abstractNumId w:val="14"/>
  </w:num>
  <w:num w:numId="16" w16cid:durableId="1232155827">
    <w:abstractNumId w:val="18"/>
  </w:num>
  <w:num w:numId="17" w16cid:durableId="365107590">
    <w:abstractNumId w:val="20"/>
  </w:num>
  <w:num w:numId="18" w16cid:durableId="1485045966">
    <w:abstractNumId w:val="19"/>
  </w:num>
  <w:num w:numId="19" w16cid:durableId="736829827">
    <w:abstractNumId w:val="21"/>
  </w:num>
  <w:num w:numId="20" w16cid:durableId="112747219">
    <w:abstractNumId w:val="2"/>
  </w:num>
  <w:num w:numId="21" w16cid:durableId="2054501996">
    <w:abstractNumId w:val="4"/>
  </w:num>
  <w:num w:numId="22" w16cid:durableId="680083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F7"/>
    <w:rsid w:val="000A2989"/>
    <w:rsid w:val="000E473F"/>
    <w:rsid w:val="000E508D"/>
    <w:rsid w:val="00160ADC"/>
    <w:rsid w:val="0024052F"/>
    <w:rsid w:val="002B1D8E"/>
    <w:rsid w:val="002D7E9A"/>
    <w:rsid w:val="00310FDB"/>
    <w:rsid w:val="0031195B"/>
    <w:rsid w:val="00410927"/>
    <w:rsid w:val="0042549A"/>
    <w:rsid w:val="00483751"/>
    <w:rsid w:val="004A3D35"/>
    <w:rsid w:val="00576B8A"/>
    <w:rsid w:val="005F7C0D"/>
    <w:rsid w:val="006B0836"/>
    <w:rsid w:val="007700D1"/>
    <w:rsid w:val="007744E9"/>
    <w:rsid w:val="008044E4"/>
    <w:rsid w:val="00847E22"/>
    <w:rsid w:val="008F7968"/>
    <w:rsid w:val="00911BAB"/>
    <w:rsid w:val="009D25F0"/>
    <w:rsid w:val="009D6501"/>
    <w:rsid w:val="009E0BFB"/>
    <w:rsid w:val="00A22C76"/>
    <w:rsid w:val="00A73BE3"/>
    <w:rsid w:val="00A936E4"/>
    <w:rsid w:val="00B836C0"/>
    <w:rsid w:val="00BB2153"/>
    <w:rsid w:val="00BB6685"/>
    <w:rsid w:val="00C72131"/>
    <w:rsid w:val="00CA1A8F"/>
    <w:rsid w:val="00CD36E9"/>
    <w:rsid w:val="00D73013"/>
    <w:rsid w:val="00DA0314"/>
    <w:rsid w:val="00DB5DE9"/>
    <w:rsid w:val="00E16DA1"/>
    <w:rsid w:val="00EC1C5A"/>
    <w:rsid w:val="00EF31DA"/>
    <w:rsid w:val="00F55AF7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A3C5F"/>
  <w15:chartTrackingRefBased/>
  <w15:docId w15:val="{FEAB1624-12FF-4542-B35F-4D4691E5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paragraph" w:styleId="Heading3">
    <w:name w:val="heading 3"/>
    <w:basedOn w:val="Normal"/>
    <w:link w:val="Heading3Char"/>
    <w:uiPriority w:val="9"/>
    <w:qFormat/>
    <w:rsid w:val="00F55AF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5AF7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55AF7"/>
    <w:rPr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5AF7"/>
    <w:rPr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5A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5AF7"/>
    <w:rPr>
      <w:b/>
      <w:bCs/>
    </w:rPr>
  </w:style>
  <w:style w:type="paragraph" w:styleId="ListParagraph">
    <w:name w:val="List Paragraph"/>
    <w:basedOn w:val="Normal"/>
    <w:uiPriority w:val="34"/>
    <w:qFormat/>
    <w:rsid w:val="00A73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4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1</TotalTime>
  <Pages>8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2</cp:revision>
  <cp:lastPrinted>2003-04-16T20:04:00Z</cp:lastPrinted>
  <dcterms:created xsi:type="dcterms:W3CDTF">2024-11-21T01:02:00Z</dcterms:created>
  <dcterms:modified xsi:type="dcterms:W3CDTF">2024-11-21T01:02:00Z</dcterms:modified>
</cp:coreProperties>
</file>