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417E8" w14:textId="7E9D3627" w:rsidR="007744E9" w:rsidRDefault="00E63C56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Title Rep- Listing Command Agent Meeting </w:t>
      </w:r>
      <w:proofErr w:type="gramStart"/>
      <w:r>
        <w:rPr>
          <w:rFonts w:ascii="Verdana" w:hAnsi="Verdana"/>
          <w:sz w:val="18"/>
          <w:szCs w:val="18"/>
        </w:rPr>
        <w:t>Worksheet</w:t>
      </w:r>
      <w:r w:rsidR="007F4856">
        <w:rPr>
          <w:rFonts w:ascii="Verdana" w:hAnsi="Verdana"/>
          <w:sz w:val="18"/>
          <w:szCs w:val="18"/>
        </w:rPr>
        <w:t xml:space="preserve">  (</w:t>
      </w:r>
      <w:proofErr w:type="gramEnd"/>
      <w:r w:rsidR="007F4856">
        <w:rPr>
          <w:rFonts w:ascii="Verdana" w:hAnsi="Verdana"/>
          <w:sz w:val="18"/>
          <w:szCs w:val="18"/>
        </w:rPr>
        <w:t xml:space="preserve">Build into GHL workflow) </w:t>
      </w:r>
    </w:p>
    <w:p w14:paraId="4F99EC0D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5A0BC088" w14:textId="769BC428" w:rsidR="00E63C56" w:rsidRDefault="00E63C56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Date: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Time:</w:t>
      </w:r>
    </w:p>
    <w:p w14:paraId="13986324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2CE971FC" w14:textId="625F8695" w:rsidR="00E63C56" w:rsidRDefault="00E63C56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Agent Nam</w:t>
      </w:r>
      <w:r w:rsidR="007F4856">
        <w:rPr>
          <w:rFonts w:ascii="Verdana" w:hAnsi="Verdana"/>
          <w:sz w:val="18"/>
          <w:szCs w:val="18"/>
        </w:rPr>
        <w:t>e</w:t>
      </w:r>
    </w:p>
    <w:p w14:paraId="277F6EA1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1AC2BC67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6B16030A" w14:textId="5EC3DB59" w:rsidR="00E63C56" w:rsidRDefault="00E63C56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Rep Name</w:t>
      </w:r>
    </w:p>
    <w:p w14:paraId="63B60E53" w14:textId="77777777" w:rsidR="007744E9" w:rsidRDefault="007744E9" w:rsidP="00CA1A8F">
      <w:pPr>
        <w:rPr>
          <w:rFonts w:ascii="Verdana" w:hAnsi="Verdana"/>
          <w:sz w:val="18"/>
          <w:szCs w:val="18"/>
        </w:rPr>
      </w:pPr>
    </w:p>
    <w:p w14:paraId="64E05786" w14:textId="435CFD38" w:rsidR="00E63C56" w:rsidRDefault="00E63C56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Razzle Dazzle Done: __</w:t>
      </w:r>
    </w:p>
    <w:p w14:paraId="04BC8072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0C7BE85C" w14:textId="77777777" w:rsidR="005F701E" w:rsidRDefault="00E63C56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Agent Listing Goals:  </w:t>
      </w:r>
    </w:p>
    <w:p w14:paraId="451D36D1" w14:textId="77777777" w:rsidR="005F701E" w:rsidRDefault="005F701E" w:rsidP="00CA1A8F">
      <w:pPr>
        <w:rPr>
          <w:rFonts w:ascii="Verdana" w:hAnsi="Verdana"/>
          <w:sz w:val="18"/>
          <w:szCs w:val="18"/>
        </w:rPr>
      </w:pPr>
    </w:p>
    <w:p w14:paraId="40DB3F66" w14:textId="05BAE8B6" w:rsidR="00E63C56" w:rsidRDefault="005F701E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___ Agent or ___ Team:  If Team: Is ___ </w:t>
      </w:r>
      <w:proofErr w:type="spellStart"/>
      <w:r>
        <w:rPr>
          <w:rFonts w:ascii="Verdana" w:hAnsi="Verdana"/>
          <w:sz w:val="18"/>
          <w:szCs w:val="18"/>
        </w:rPr>
        <w:t>MegaTeam</w:t>
      </w:r>
      <w:proofErr w:type="spellEnd"/>
      <w:r>
        <w:rPr>
          <w:rFonts w:ascii="Verdana" w:hAnsi="Verdana"/>
          <w:sz w:val="18"/>
          <w:szCs w:val="18"/>
        </w:rPr>
        <w:t>?   # of Agents: ____</w:t>
      </w:r>
      <w:r w:rsidR="00E63C56">
        <w:rPr>
          <w:rFonts w:ascii="Verdana" w:hAnsi="Verdana"/>
          <w:sz w:val="18"/>
          <w:szCs w:val="18"/>
        </w:rPr>
        <w:br/>
      </w:r>
      <w:r w:rsidR="00E63C56">
        <w:rPr>
          <w:rFonts w:ascii="Verdana" w:hAnsi="Verdana"/>
          <w:sz w:val="18"/>
          <w:szCs w:val="18"/>
        </w:rPr>
        <w:br/>
      </w:r>
      <w:r w:rsidR="00E63C56">
        <w:rPr>
          <w:rFonts w:ascii="Verdana" w:hAnsi="Verdana"/>
          <w:sz w:val="18"/>
          <w:szCs w:val="18"/>
        </w:rPr>
        <w:br/>
        <w:t>Currently Farming Y/N    - if Y:  Where &amp; How and home much</w:t>
      </w:r>
    </w:p>
    <w:p w14:paraId="622E8F2E" w14:textId="77777777" w:rsidR="005F701E" w:rsidRDefault="005F701E" w:rsidP="00CA1A8F">
      <w:pPr>
        <w:rPr>
          <w:rFonts w:ascii="Verdana" w:hAnsi="Verdana"/>
          <w:sz w:val="18"/>
          <w:szCs w:val="18"/>
        </w:rPr>
      </w:pPr>
    </w:p>
    <w:p w14:paraId="0AD64F88" w14:textId="185CFE65" w:rsidR="005F701E" w:rsidRDefault="005F701E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Marketing Channels:</w:t>
      </w:r>
    </w:p>
    <w:p w14:paraId="70DD48C6" w14:textId="77777777" w:rsidR="005F701E" w:rsidRDefault="005F701E" w:rsidP="00CA1A8F">
      <w:pPr>
        <w:rPr>
          <w:rFonts w:ascii="Verdana" w:hAnsi="Verdana"/>
          <w:sz w:val="18"/>
          <w:szCs w:val="18"/>
        </w:rPr>
      </w:pPr>
    </w:p>
    <w:p w14:paraId="7E45C49E" w14:textId="64160439" w:rsidR="005F701E" w:rsidRDefault="005F701E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___ Direct Mail:   How Often: __________   How </w:t>
      </w:r>
      <w:proofErr w:type="gramStart"/>
      <w:r>
        <w:rPr>
          <w:rFonts w:ascii="Verdana" w:hAnsi="Verdana"/>
          <w:sz w:val="18"/>
          <w:szCs w:val="18"/>
        </w:rPr>
        <w:t>Many:_</w:t>
      </w:r>
      <w:proofErr w:type="gramEnd"/>
      <w:r>
        <w:rPr>
          <w:rFonts w:ascii="Verdana" w:hAnsi="Verdana"/>
          <w:sz w:val="18"/>
          <w:szCs w:val="18"/>
        </w:rPr>
        <w:t xml:space="preserve">___________ </w:t>
      </w:r>
    </w:p>
    <w:p w14:paraId="67788E51" w14:textId="77777777" w:rsidR="005F701E" w:rsidRDefault="005F701E" w:rsidP="00CA1A8F">
      <w:pPr>
        <w:rPr>
          <w:rFonts w:ascii="Verdana" w:hAnsi="Verdana"/>
          <w:sz w:val="18"/>
          <w:szCs w:val="18"/>
        </w:rPr>
      </w:pPr>
    </w:p>
    <w:p w14:paraId="5BD14B5F" w14:textId="2D3A203C" w:rsidR="005F701E" w:rsidRDefault="005F701E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____ Email</w:t>
      </w:r>
    </w:p>
    <w:p w14:paraId="71FEF8E4" w14:textId="77777777" w:rsidR="005F701E" w:rsidRDefault="005F701E" w:rsidP="00CA1A8F">
      <w:pPr>
        <w:rPr>
          <w:rFonts w:ascii="Verdana" w:hAnsi="Verdana"/>
          <w:sz w:val="18"/>
          <w:szCs w:val="18"/>
        </w:rPr>
      </w:pPr>
    </w:p>
    <w:p w14:paraId="3DF308A9" w14:textId="70EF47E7" w:rsidR="005F701E" w:rsidRDefault="005F701E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____ Text</w:t>
      </w:r>
    </w:p>
    <w:p w14:paraId="55AC0395" w14:textId="77777777" w:rsidR="005F701E" w:rsidRDefault="005F701E" w:rsidP="00CA1A8F">
      <w:pPr>
        <w:rPr>
          <w:rFonts w:ascii="Verdana" w:hAnsi="Verdana"/>
          <w:sz w:val="18"/>
          <w:szCs w:val="18"/>
        </w:rPr>
      </w:pPr>
    </w:p>
    <w:p w14:paraId="2914E8B4" w14:textId="229B7B91" w:rsidR="005F701E" w:rsidRDefault="005F701E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____ Social Ads</w:t>
      </w:r>
    </w:p>
    <w:p w14:paraId="1F75034A" w14:textId="77777777" w:rsidR="005F701E" w:rsidRDefault="005F701E" w:rsidP="00CA1A8F">
      <w:pPr>
        <w:rPr>
          <w:rFonts w:ascii="Verdana" w:hAnsi="Verdana"/>
          <w:sz w:val="18"/>
          <w:szCs w:val="18"/>
        </w:rPr>
      </w:pPr>
    </w:p>
    <w:p w14:paraId="4F4CC706" w14:textId="74B6281A" w:rsidR="005F701E" w:rsidRDefault="005F701E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___ Door Knocking </w:t>
      </w:r>
    </w:p>
    <w:p w14:paraId="09AE0731" w14:textId="77777777" w:rsidR="005F701E" w:rsidRDefault="005F701E" w:rsidP="00CA1A8F">
      <w:pPr>
        <w:rPr>
          <w:rFonts w:ascii="Verdana" w:hAnsi="Verdana"/>
          <w:sz w:val="18"/>
          <w:szCs w:val="18"/>
        </w:rPr>
      </w:pPr>
    </w:p>
    <w:p w14:paraId="3A8A9F8D" w14:textId="4E235CB2" w:rsidR="005F701E" w:rsidRDefault="005F701E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Monthly Listing Prospecting Budget:  $__________</w:t>
      </w:r>
    </w:p>
    <w:p w14:paraId="7EF16673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71D21C64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7A27344B" w14:textId="70F1FACE" w:rsidR="00E63C56" w:rsidRDefault="00E63C56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Test Drive Listing Command Y/</w:t>
      </w:r>
      <w:proofErr w:type="gramStart"/>
      <w:r>
        <w:rPr>
          <w:rFonts w:ascii="Verdana" w:hAnsi="Verdana"/>
          <w:sz w:val="18"/>
          <w:szCs w:val="18"/>
        </w:rPr>
        <w:t>N  -</w:t>
      </w:r>
      <w:proofErr w:type="gramEnd"/>
      <w:r>
        <w:rPr>
          <w:rFonts w:ascii="Verdana" w:hAnsi="Verdana"/>
          <w:sz w:val="18"/>
          <w:szCs w:val="18"/>
        </w:rPr>
        <w:t xml:space="preserve"> if Y – Which Listing MLS ID/ Address</w:t>
      </w:r>
      <w:r w:rsidR="005F701E">
        <w:rPr>
          <w:rFonts w:ascii="Verdana" w:hAnsi="Verdana"/>
          <w:sz w:val="18"/>
          <w:szCs w:val="18"/>
        </w:rPr>
        <w:t xml:space="preserve">: </w:t>
      </w:r>
    </w:p>
    <w:p w14:paraId="59BD2452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282E37E1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65FD6446" w14:textId="3D3DCA33" w:rsidR="00E63C56" w:rsidRDefault="00E63C56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Solutions </w:t>
      </w:r>
      <w:r w:rsidR="00291DFB">
        <w:rPr>
          <w:rFonts w:ascii="Verdana" w:hAnsi="Verdana"/>
          <w:sz w:val="18"/>
          <w:szCs w:val="18"/>
        </w:rPr>
        <w:t>Promised</w:t>
      </w:r>
      <w:r>
        <w:rPr>
          <w:rFonts w:ascii="Verdana" w:hAnsi="Verdana"/>
          <w:sz w:val="18"/>
          <w:szCs w:val="18"/>
        </w:rPr>
        <w:t>:</w:t>
      </w:r>
    </w:p>
    <w:p w14:paraId="30485971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16EB2D4A" w14:textId="112B9E60" w:rsidR="00E63C56" w:rsidRDefault="00E63C56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___ Listing </w:t>
      </w:r>
      <w:proofErr w:type="gramStart"/>
      <w:r>
        <w:rPr>
          <w:rFonts w:ascii="Verdana" w:hAnsi="Verdana"/>
          <w:sz w:val="18"/>
          <w:szCs w:val="18"/>
        </w:rPr>
        <w:t>Command  -</w:t>
      </w:r>
      <w:proofErr w:type="gramEnd"/>
      <w:r>
        <w:rPr>
          <w:rFonts w:ascii="Verdana" w:hAnsi="Verdana"/>
          <w:sz w:val="18"/>
          <w:szCs w:val="18"/>
        </w:rPr>
        <w:t xml:space="preserve"> 1 Free Text campaign $150 value</w:t>
      </w:r>
      <w:r>
        <w:rPr>
          <w:rFonts w:ascii="Verdana" w:hAnsi="Verdana"/>
          <w:sz w:val="18"/>
          <w:szCs w:val="18"/>
        </w:rPr>
        <w:br/>
      </w:r>
      <w:r>
        <w:rPr>
          <w:rFonts w:ascii="Verdana" w:hAnsi="Verdana"/>
          <w:sz w:val="18"/>
          <w:szCs w:val="18"/>
        </w:rPr>
        <w:br/>
        <w:t>___  Competition Command: ZIP______   How Much: $575 Text Only + FB and DM</w:t>
      </w:r>
    </w:p>
    <w:p w14:paraId="3EC588C5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5BAD2059" w14:textId="7C9709A6" w:rsidR="00E63C56" w:rsidRDefault="00E63C56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___ Neighborhood Command – Included with Zip + Agent Ad Spend </w:t>
      </w:r>
      <w:proofErr w:type="gramStart"/>
      <w:r>
        <w:rPr>
          <w:rFonts w:ascii="Verdana" w:hAnsi="Verdana"/>
          <w:sz w:val="18"/>
          <w:szCs w:val="18"/>
        </w:rPr>
        <w:t>budget</w:t>
      </w:r>
      <w:proofErr w:type="gramEnd"/>
    </w:p>
    <w:p w14:paraId="236911E0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027B0FCE" w14:textId="6E7E34C7" w:rsidR="00E63C56" w:rsidRDefault="00E63C56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___ Marketing HUB 1 access</w:t>
      </w:r>
    </w:p>
    <w:p w14:paraId="7044B47C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6538B5E3" w14:textId="1E6B339B" w:rsidR="007F4856" w:rsidRDefault="007F4856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Onboard Date: __________</w:t>
      </w:r>
    </w:p>
    <w:p w14:paraId="0CC289FE" w14:textId="77777777" w:rsidR="007F4856" w:rsidRDefault="007F4856" w:rsidP="00CA1A8F">
      <w:pPr>
        <w:rPr>
          <w:rFonts w:ascii="Verdana" w:hAnsi="Verdana"/>
          <w:sz w:val="18"/>
          <w:szCs w:val="18"/>
        </w:rPr>
      </w:pPr>
    </w:p>
    <w:p w14:paraId="7F613F48" w14:textId="7ABBAC01" w:rsidR="005F701E" w:rsidRDefault="005F701E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Current Stack:</w:t>
      </w:r>
      <w:r>
        <w:rPr>
          <w:rFonts w:ascii="Verdana" w:hAnsi="Verdana"/>
          <w:sz w:val="18"/>
          <w:szCs w:val="18"/>
        </w:rPr>
        <w:br/>
      </w:r>
    </w:p>
    <w:p w14:paraId="4D378EA2" w14:textId="3484D76C" w:rsidR="005F701E" w:rsidRDefault="005F701E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Which CRM: ________________</w:t>
      </w:r>
    </w:p>
    <w:p w14:paraId="56DCCB0C" w14:textId="77777777" w:rsidR="005F701E" w:rsidRDefault="005F701E" w:rsidP="00CA1A8F">
      <w:pPr>
        <w:rPr>
          <w:rFonts w:ascii="Verdana" w:hAnsi="Verdana"/>
          <w:sz w:val="18"/>
          <w:szCs w:val="18"/>
        </w:rPr>
      </w:pPr>
    </w:p>
    <w:p w14:paraId="49C5FED9" w14:textId="56783418" w:rsidR="005F701E" w:rsidRDefault="005F701E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FB Ad/Manager:  Y/N   Currently runs ads:   </w:t>
      </w:r>
      <w:proofErr w:type="gramStart"/>
      <w:r>
        <w:rPr>
          <w:rFonts w:ascii="Verdana" w:hAnsi="Verdana"/>
          <w:sz w:val="18"/>
          <w:szCs w:val="18"/>
        </w:rPr>
        <w:t>Y?N</w:t>
      </w:r>
      <w:proofErr w:type="gramEnd"/>
    </w:p>
    <w:p w14:paraId="523961B0" w14:textId="77777777" w:rsidR="005F701E" w:rsidRDefault="005F701E" w:rsidP="00CA1A8F">
      <w:pPr>
        <w:rPr>
          <w:rFonts w:ascii="Verdana" w:hAnsi="Verdana"/>
          <w:sz w:val="18"/>
          <w:szCs w:val="18"/>
        </w:rPr>
      </w:pPr>
    </w:p>
    <w:p w14:paraId="144E5032" w14:textId="77777777" w:rsidR="005F701E" w:rsidRDefault="005F701E" w:rsidP="00CA1A8F">
      <w:pPr>
        <w:rPr>
          <w:rFonts w:ascii="Verdana" w:hAnsi="Verdana"/>
          <w:sz w:val="18"/>
          <w:szCs w:val="18"/>
        </w:rPr>
      </w:pPr>
    </w:p>
    <w:p w14:paraId="4867ED50" w14:textId="77777777" w:rsidR="005F701E" w:rsidRDefault="005F701E" w:rsidP="00CA1A8F">
      <w:pPr>
        <w:rPr>
          <w:rFonts w:ascii="Verdana" w:hAnsi="Verdana"/>
          <w:sz w:val="18"/>
          <w:szCs w:val="18"/>
        </w:rPr>
      </w:pPr>
    </w:p>
    <w:p w14:paraId="4C27902D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6E039DE0" w14:textId="46150527" w:rsidR="00E63C56" w:rsidRDefault="005F701E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lastRenderedPageBreak/>
        <w:t xml:space="preserve">Notes: </w:t>
      </w:r>
    </w:p>
    <w:p w14:paraId="1C07ADE8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1A795A92" w14:textId="77777777" w:rsidR="00E63C56" w:rsidRDefault="00E63C56" w:rsidP="00CA1A8F">
      <w:pPr>
        <w:rPr>
          <w:rFonts w:ascii="Verdana" w:hAnsi="Verdana"/>
          <w:sz w:val="18"/>
          <w:szCs w:val="18"/>
        </w:rPr>
      </w:pPr>
    </w:p>
    <w:p w14:paraId="23B795B5" w14:textId="77777777" w:rsidR="00E63C56" w:rsidRPr="00A22C76" w:rsidRDefault="00E63C56" w:rsidP="00CA1A8F">
      <w:pPr>
        <w:rPr>
          <w:rFonts w:ascii="Verdana" w:hAnsi="Verdana"/>
          <w:sz w:val="18"/>
          <w:szCs w:val="18"/>
        </w:rPr>
      </w:pPr>
    </w:p>
    <w:sectPr w:rsidR="00E63C56" w:rsidRPr="00A22C76" w:rsidSect="007F4856">
      <w:headerReference w:type="default" r:id="rId6"/>
      <w:footerReference w:type="default" r:id="rId7"/>
      <w:pgSz w:w="12240" w:h="15840" w:code="1"/>
      <w:pgMar w:top="1584" w:right="1987" w:bottom="1584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68970" w14:textId="77777777" w:rsidR="0025262D" w:rsidRDefault="0025262D">
      <w:r>
        <w:separator/>
      </w:r>
    </w:p>
  </w:endnote>
  <w:endnote w:type="continuationSeparator" w:id="0">
    <w:p w14:paraId="027895D6" w14:textId="77777777" w:rsidR="0025262D" w:rsidRDefault="00252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7C6F8" w14:textId="77777777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C01698F" wp14:editId="1D3B67B2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E63C56">
      <w:rPr>
        <w:rFonts w:ascii="Arial" w:hAnsi="Arial" w:cs="Arial"/>
        <w:noProof/>
        <w:color w:val="C0C0C0"/>
        <w:sz w:val="12"/>
        <w:szCs w:val="12"/>
      </w:rPr>
      <w:t>Document4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E63C56">
      <w:rPr>
        <w:rFonts w:ascii="Arial" w:hAnsi="Arial" w:cs="Arial"/>
        <w:noProof/>
        <w:color w:val="C0C0C0"/>
        <w:sz w:val="12"/>
        <w:szCs w:val="12"/>
      </w:rPr>
      <w:t>6/26/2024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C708F" w14:textId="77777777" w:rsidR="0025262D" w:rsidRDefault="0025262D">
      <w:r>
        <w:separator/>
      </w:r>
    </w:p>
  </w:footnote>
  <w:footnote w:type="continuationSeparator" w:id="0">
    <w:p w14:paraId="3B8E8DA8" w14:textId="77777777" w:rsidR="0025262D" w:rsidRDefault="00252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2E690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2799AF9" wp14:editId="7E3B177F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56"/>
    <w:rsid w:val="000A2989"/>
    <w:rsid w:val="00160ADC"/>
    <w:rsid w:val="0024052F"/>
    <w:rsid w:val="0025262D"/>
    <w:rsid w:val="00291DFB"/>
    <w:rsid w:val="00310FDB"/>
    <w:rsid w:val="0031195B"/>
    <w:rsid w:val="00410927"/>
    <w:rsid w:val="004124BA"/>
    <w:rsid w:val="00483751"/>
    <w:rsid w:val="004A3D35"/>
    <w:rsid w:val="00576B8A"/>
    <w:rsid w:val="005F701E"/>
    <w:rsid w:val="006B0836"/>
    <w:rsid w:val="007700D1"/>
    <w:rsid w:val="007744E9"/>
    <w:rsid w:val="007F4856"/>
    <w:rsid w:val="00847E22"/>
    <w:rsid w:val="008F7968"/>
    <w:rsid w:val="00911BAB"/>
    <w:rsid w:val="009D25F0"/>
    <w:rsid w:val="00A22C76"/>
    <w:rsid w:val="00A936E4"/>
    <w:rsid w:val="00B836C0"/>
    <w:rsid w:val="00BB2153"/>
    <w:rsid w:val="00CA1A8F"/>
    <w:rsid w:val="00CD36E9"/>
    <w:rsid w:val="00D73013"/>
    <w:rsid w:val="00DB5DE9"/>
    <w:rsid w:val="00E16DA1"/>
    <w:rsid w:val="00E63C56"/>
    <w:rsid w:val="00EC1C5A"/>
    <w:rsid w:val="00EF31DA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CDDC3"/>
  <w15:chartTrackingRefBased/>
  <w15:docId w15:val="{2C6844E3-D294-D845-881B-E42B63613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59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1</cp:revision>
  <cp:lastPrinted>2003-04-16T20:04:00Z</cp:lastPrinted>
  <dcterms:created xsi:type="dcterms:W3CDTF">2024-06-26T07:03:00Z</dcterms:created>
  <dcterms:modified xsi:type="dcterms:W3CDTF">2024-06-26T08:02:00Z</dcterms:modified>
</cp:coreProperties>
</file>