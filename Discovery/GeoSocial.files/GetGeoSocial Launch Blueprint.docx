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6DDE7" w14:textId="513BFEF5" w:rsidR="00571BC8" w:rsidRPr="00730DF7" w:rsidRDefault="00730DF7" w:rsidP="00730DF7">
      <w:pPr>
        <w:pStyle w:val="NormalWeb"/>
        <w:spacing w:before="0" w:beforeAutospacing="0" w:after="0" w:afterAutospacing="0"/>
        <w:jc w:val="center"/>
        <w:rPr>
          <w:rFonts w:ascii="Proxima Nova Alt ExCn Rg" w:hAnsi="Proxima Nova Alt ExCn Rg"/>
          <w:sz w:val="32"/>
          <w:szCs w:val="32"/>
        </w:rPr>
      </w:pPr>
      <w:r w:rsidRPr="00730DF7">
        <w:rPr>
          <w:rFonts w:ascii="Proxima Nova Alt ExCn Rg" w:hAnsi="Proxima Nova Alt ExCn Rg" w:cs="Arial"/>
          <w:color w:val="000000"/>
          <w:sz w:val="48"/>
          <w:szCs w:val="48"/>
        </w:rPr>
        <w:t xml:space="preserve">GetGeoSocial </w:t>
      </w:r>
      <w:r w:rsidR="00571BC8" w:rsidRPr="00730DF7">
        <w:rPr>
          <w:rFonts w:ascii="Proxima Nova Alt ExCn Rg" w:hAnsi="Proxima Nova Alt ExCn Rg" w:cs="Arial"/>
          <w:color w:val="000000"/>
          <w:sz w:val="48"/>
          <w:szCs w:val="48"/>
        </w:rPr>
        <w:t>Launch Blueprint</w:t>
      </w:r>
    </w:p>
    <w:p w14:paraId="40ABC687" w14:textId="77777777" w:rsidR="00571BC8" w:rsidRDefault="00571BC8" w:rsidP="00571BC8"/>
    <w:p w14:paraId="7DC6A7DE" w14:textId="10101F3F" w:rsidR="00730DF7" w:rsidRPr="00730DF7" w:rsidRDefault="00730DF7" w:rsidP="00571BC8">
      <w:pPr>
        <w:rPr>
          <w:rFonts w:ascii="Proxima Nova Alt ExCn Rg" w:hAnsi="Proxima Nova Alt ExCn Rg"/>
          <w:b/>
          <w:bCs/>
          <w:sz w:val="28"/>
          <w:szCs w:val="28"/>
        </w:rPr>
      </w:pPr>
      <w:r w:rsidRPr="00730DF7">
        <w:rPr>
          <w:rFonts w:ascii="Proxima Nova Alt ExCn Rg" w:hAnsi="Proxima Nova Alt ExCn Rg"/>
          <w:b/>
          <w:bCs/>
          <w:sz w:val="28"/>
          <w:szCs w:val="28"/>
        </w:rPr>
        <w:t xml:space="preserve">Create the </w:t>
      </w:r>
      <w:r>
        <w:rPr>
          <w:rFonts w:ascii="Proxima Nova Alt ExCn Rg" w:hAnsi="Proxima Nova Alt ExCn Rg"/>
          <w:b/>
          <w:bCs/>
          <w:sz w:val="28"/>
          <w:szCs w:val="28"/>
        </w:rPr>
        <w:t>P</w:t>
      </w:r>
      <w:r w:rsidRPr="00730DF7">
        <w:rPr>
          <w:rFonts w:ascii="Proxima Nova Alt ExCn Rg" w:hAnsi="Proxima Nova Alt ExCn Rg"/>
          <w:b/>
          <w:bCs/>
          <w:sz w:val="28"/>
          <w:szCs w:val="28"/>
        </w:rPr>
        <w:t>roduct</w:t>
      </w:r>
      <w:r>
        <w:rPr>
          <w:rFonts w:ascii="Proxima Nova Alt ExCn Rg" w:hAnsi="Proxima Nova Alt ExCn Rg"/>
          <w:b/>
          <w:bCs/>
          <w:sz w:val="28"/>
          <w:szCs w:val="28"/>
        </w:rPr>
        <w:t>:</w:t>
      </w:r>
    </w:p>
    <w:p w14:paraId="1AF80C77" w14:textId="135569ED" w:rsidR="00571BC8" w:rsidRPr="00571BC8" w:rsidRDefault="00730DF7" w:rsidP="00571BC8">
      <w:pPr>
        <w:pStyle w:val="NormalWeb"/>
        <w:spacing w:before="0" w:beforeAutospacing="0" w:after="0" w:afterAutospacing="0" w:line="276" w:lineRule="auto"/>
        <w:rPr>
          <w:rFonts w:ascii="Proxima Nova Alt ExCn Rg" w:hAnsi="Proxima Nova Alt ExCn Rg"/>
          <w:sz w:val="8"/>
          <w:szCs w:val="8"/>
        </w:rPr>
      </w:pPr>
      <w:r>
        <w:rPr>
          <w:rFonts w:ascii="Proxima Nova Alt ExCn Rg" w:hAnsi="Proxima Nova Alt ExCn Rg"/>
          <w:sz w:val="8"/>
          <w:szCs w:val="8"/>
        </w:rPr>
        <w:t>:</w:t>
      </w:r>
    </w:p>
    <w:p w14:paraId="74B628C3" w14:textId="43425221" w:rsidR="00571BC8" w:rsidRPr="00571BC8" w:rsidRDefault="00571BC8" w:rsidP="00730DF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Create a </w:t>
      </w:r>
      <w:r>
        <w:rPr>
          <w:rFonts w:ascii="Proxima Nova Alt ExCn Rg" w:hAnsi="Proxima Nova Alt ExCn Rg" w:cs="Arial"/>
          <w:color w:val="000000"/>
          <w:sz w:val="28"/>
          <w:szCs w:val="28"/>
        </w:rPr>
        <w:t xml:space="preserve">FRESH Genie Snapshot powered by </w:t>
      </w: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PAISLEY</w:t>
      </w:r>
      <w:r w:rsidR="00730DF7">
        <w:rPr>
          <w:rFonts w:ascii="Proxima Nova Alt ExCn Rg" w:hAnsi="Proxima Nova Alt ExCn Rg" w:cs="Arial"/>
          <w:color w:val="000000"/>
          <w:sz w:val="28"/>
          <w:szCs w:val="28"/>
        </w:rPr>
        <w:t>.</w:t>
      </w:r>
    </w:p>
    <w:p w14:paraId="57DDD80C" w14:textId="69DF946D" w:rsidR="00571BC8" w:rsidRDefault="00571BC8" w:rsidP="00730DF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Add at least 1 funnel to start</w:t>
      </w:r>
      <w:r w:rsidR="00730DF7">
        <w:rPr>
          <w:rFonts w:ascii="Proxima Nova Alt ExCn Rg" w:hAnsi="Proxima Nova Alt ExCn Rg" w:cs="Arial"/>
          <w:color w:val="000000"/>
          <w:sz w:val="28"/>
          <w:szCs w:val="28"/>
        </w:rPr>
        <w:t xml:space="preserve"> – designed to automate branding.</w:t>
      </w:r>
    </w:p>
    <w:p w14:paraId="4952AA30" w14:textId="2DA55664" w:rsidR="00730DF7" w:rsidRDefault="00730DF7" w:rsidP="00730DF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Add chatbot and follow up workflow messages.</w:t>
      </w:r>
    </w:p>
    <w:p w14:paraId="041A09EF" w14:textId="75DCE2D8" w:rsidR="00BE63B6" w:rsidRPr="00BE63B6" w:rsidRDefault="00BE63B6" w:rsidP="00BE63B6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Create a sub-account that will serve as your plug &amp; play snapsho</w:t>
      </w:r>
      <w:r>
        <w:rPr>
          <w:rFonts w:ascii="Proxima Nova Alt ExCn Rg" w:hAnsi="Proxima Nova Alt ExCn Rg" w:cs="Arial"/>
          <w:color w:val="000000"/>
          <w:sz w:val="28"/>
          <w:szCs w:val="28"/>
        </w:rPr>
        <w:t>t.</w:t>
      </w:r>
    </w:p>
    <w:p w14:paraId="6C511421" w14:textId="77777777" w:rsidR="00BE63B6" w:rsidRDefault="00BE63B6" w:rsidP="00BE63B6">
      <w:pPr>
        <w:pStyle w:val="NormalWeb"/>
        <w:spacing w:before="0" w:beforeAutospacing="0" w:after="0" w:afterAutospacing="0" w:line="276" w:lineRule="auto"/>
        <w:ind w:left="720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</w:p>
    <w:p w14:paraId="05623A39" w14:textId="25C5E9D1" w:rsidR="00730DF7" w:rsidRPr="00730DF7" w:rsidRDefault="00730DF7" w:rsidP="00730DF7">
      <w:pPr>
        <w:pStyle w:val="NormalWeb"/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b/>
          <w:bCs/>
          <w:color w:val="000000"/>
          <w:sz w:val="28"/>
          <w:szCs w:val="28"/>
        </w:rPr>
      </w:pPr>
      <w:r w:rsidRPr="00730DF7">
        <w:rPr>
          <w:rFonts w:ascii="Proxima Nova Alt ExCn Rg" w:hAnsi="Proxima Nova Alt ExCn Rg" w:cs="Arial"/>
          <w:b/>
          <w:bCs/>
          <w:color w:val="000000"/>
          <w:sz w:val="28"/>
          <w:szCs w:val="28"/>
        </w:rPr>
        <w:t>Sell the Product:</w:t>
      </w:r>
    </w:p>
    <w:p w14:paraId="2EBB827F" w14:textId="6F72001D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P</w:t>
      </w:r>
      <w:r w:rsidR="00730DF7">
        <w:rPr>
          <w:rFonts w:ascii="Proxima Nova Alt ExCn Rg" w:hAnsi="Proxima Nova Alt ExCn Rg" w:cs="Arial"/>
          <w:color w:val="000000"/>
          <w:sz w:val="28"/>
          <w:szCs w:val="28"/>
        </w:rPr>
        <w:t>repare snapshot for p</w:t>
      </w:r>
      <w:r>
        <w:rPr>
          <w:rFonts w:ascii="Proxima Nova Alt ExCn Rg" w:hAnsi="Proxima Nova Alt ExCn Rg" w:cs="Arial"/>
          <w:color w:val="000000"/>
          <w:sz w:val="28"/>
          <w:szCs w:val="28"/>
        </w:rPr>
        <w:t>rovision</w:t>
      </w: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 a new sub-account </w:t>
      </w:r>
      <w:r>
        <w:rPr>
          <w:rFonts w:ascii="Proxima Nova Alt ExCn Rg" w:hAnsi="Proxima Nova Alt ExCn Rg" w:cs="Arial"/>
          <w:color w:val="000000"/>
          <w:sz w:val="28"/>
          <w:szCs w:val="28"/>
        </w:rPr>
        <w:t xml:space="preserve">for each </w:t>
      </w:r>
      <w:r w:rsidR="00730DF7">
        <w:rPr>
          <w:rFonts w:ascii="Proxima Nova Alt ExCn Rg" w:hAnsi="Proxima Nova Alt ExCn Rg" w:cs="Arial"/>
          <w:color w:val="000000"/>
          <w:sz w:val="28"/>
          <w:szCs w:val="28"/>
        </w:rPr>
        <w:t>GetGeoSocial sale.</w:t>
      </w:r>
    </w:p>
    <w:p w14:paraId="11612403" w14:textId="4D0EB4CB" w:rsidR="00571BC8" w:rsidRDefault="00730DF7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Create SOP for Snapshot branding to client – (by API)</w:t>
      </w:r>
      <w:r w:rsidR="00BE63B6">
        <w:rPr>
          <w:rFonts w:ascii="Proxima Nova Alt ExCn Rg" w:hAnsi="Proxima Nova Alt ExCn Rg" w:cs="Arial"/>
          <w:color w:val="000000"/>
          <w:sz w:val="28"/>
          <w:szCs w:val="28"/>
        </w:rPr>
        <w:t xml:space="preserve"> or download premade ver.</w:t>
      </w:r>
    </w:p>
    <w:p w14:paraId="3C6D67DB" w14:textId="06ADB149" w:rsidR="00BE63B6" w:rsidRPr="00571BC8" w:rsidRDefault="00BE63B6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Customer supplies team and broker logos, branding colors and typeface</w:t>
      </w:r>
    </w:p>
    <w:p w14:paraId="1D18AAD2" w14:textId="090CEE92" w:rsidR="00571BC8" w:rsidRPr="00571BC8" w:rsidRDefault="00730DF7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C</w:t>
      </w:r>
      <w:r w:rsid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ustomer </w:t>
      </w:r>
      <w:r w:rsidR="00BE63B6">
        <w:rPr>
          <w:rFonts w:ascii="Proxima Nova Alt ExCn Rg" w:hAnsi="Proxima Nova Alt ExCn Rg" w:cs="Arial"/>
          <w:color w:val="000000"/>
          <w:sz w:val="28"/>
          <w:szCs w:val="28"/>
        </w:rPr>
        <w:t>supply</w:t>
      </w:r>
      <w:r w:rsid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 3</w:t>
      </w:r>
      <w:r w:rsidR="00571BC8" w:rsidRPr="00571BC8">
        <w:rPr>
          <w:rFonts w:ascii="Proxima Nova Alt ExCn Rg" w:hAnsi="Proxima Nova Alt ExCn Rg" w:cs="Arial"/>
          <w:color w:val="000000"/>
          <w:sz w:val="28"/>
          <w:szCs w:val="28"/>
          <w:vertAlign w:val="superscript"/>
        </w:rPr>
        <w:t>rd</w:t>
      </w:r>
      <w:r w:rsid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 level </w:t>
      </w:r>
      <w:r w:rsidR="00571BC8"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domain </w:t>
      </w:r>
      <w:r w:rsid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like </w:t>
      </w:r>
      <w:r w:rsidR="00571BC8" w:rsidRPr="00571BC8">
        <w:rPr>
          <w:rFonts w:ascii="Proxima Nova Alt ExCn Rg" w:hAnsi="Proxima Nova Alt ExCn Rg" w:cs="Arial"/>
          <w:color w:val="2F5496" w:themeColor="accent1" w:themeShade="BF"/>
          <w:sz w:val="28"/>
          <w:szCs w:val="28"/>
        </w:rPr>
        <w:t xml:space="preserve">mail.yourdomain.com </w:t>
      </w:r>
    </w:p>
    <w:p w14:paraId="565E0B36" w14:textId="50FD755B" w:rsidR="00571BC8" w:rsidRPr="00571BC8" w:rsidRDefault="00BE63B6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1pp IT to</w:t>
      </w:r>
      <w:r w:rsidR="00571BC8"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 </w:t>
      </w:r>
      <w:r>
        <w:rPr>
          <w:rFonts w:ascii="Proxima Nova Alt ExCn Rg" w:hAnsi="Proxima Nova Alt ExCn Rg" w:cs="Arial"/>
          <w:color w:val="000000"/>
          <w:sz w:val="28"/>
          <w:szCs w:val="28"/>
        </w:rPr>
        <w:t>setup</w:t>
      </w:r>
      <w:r w:rsidR="00571BC8"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 domain </w:t>
      </w:r>
      <w:r>
        <w:rPr>
          <w:rFonts w:ascii="Proxima Nova Alt ExCn Rg" w:hAnsi="Proxima Nova Alt ExCn Rg" w:cs="Arial"/>
          <w:color w:val="000000"/>
          <w:sz w:val="28"/>
          <w:szCs w:val="28"/>
        </w:rPr>
        <w:t>and</w:t>
      </w:r>
      <w:r w:rsidR="00571BC8"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 DNS settings</w:t>
      </w:r>
      <w:r>
        <w:rPr>
          <w:rFonts w:ascii="Proxima Nova Alt ExCn Rg" w:hAnsi="Proxima Nova Alt ExCn Rg" w:cs="Arial"/>
          <w:color w:val="000000"/>
          <w:sz w:val="28"/>
          <w:szCs w:val="28"/>
        </w:rPr>
        <w:t xml:space="preserve"> – test and verify email.</w:t>
      </w:r>
    </w:p>
    <w:p w14:paraId="20772044" w14:textId="2E9409B0" w:rsidR="00571BC8" w:rsidRDefault="00BE63B6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Leadership meeting with customer for action items for plan</w:t>
      </w:r>
    </w:p>
    <w:p w14:paraId="5A623C45" w14:textId="04E52D70" w:rsidR="00BE63B6" w:rsidRPr="00571BC8" w:rsidRDefault="00BE63B6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Customer assigned to get photos / videos of landmarks.</w:t>
      </w:r>
    </w:p>
    <w:p w14:paraId="151DA779" w14:textId="606073B9" w:rsidR="00571BC8" w:rsidRPr="00571BC8" w:rsidRDefault="00BE63B6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Market Monday care package for customer to use on offline prospecting.</w:t>
      </w:r>
    </w:p>
    <w:p w14:paraId="2DAE98F9" w14:textId="1FE130FE" w:rsidR="00571BC8" w:rsidRPr="00571BC8" w:rsidRDefault="00BE63B6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>
        <w:rPr>
          <w:rFonts w:ascii="Proxima Nova Alt ExCn Rg" w:hAnsi="Proxima Nova Alt ExCn Rg" w:cs="Arial"/>
          <w:color w:val="000000"/>
          <w:sz w:val="28"/>
          <w:szCs w:val="28"/>
        </w:rPr>
        <w:t>Get customers current marketing material – look to incorporate in plan.</w:t>
      </w:r>
    </w:p>
    <w:p w14:paraId="1E9CF4FC" w14:textId="77777777" w:rsidR="00BE63B6" w:rsidRDefault="00BE63B6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</w:p>
    <w:p w14:paraId="198ECE39" w14:textId="1D213939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Connect the domain to the right page and set up URL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paths</w:t>
      </w:r>
      <w:proofErr w:type="gramEnd"/>
    </w:p>
    <w:p w14:paraId="499B57AA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Create a new automation that sends new users their login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details</w:t>
      </w:r>
      <w:proofErr w:type="gramEnd"/>
    </w:p>
    <w:p w14:paraId="677EF7A0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Set up a pipeline to manage your leads and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customers</w:t>
      </w:r>
      <w:proofErr w:type="gramEnd"/>
    </w:p>
    <w:p w14:paraId="0CEE95A3" w14:textId="644F9420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Download the snapshot</w:t>
      </w: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 </w:t>
      </w: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with templates and email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sequences</w:t>
      </w:r>
      <w:proofErr w:type="gramEnd"/>
    </w:p>
    <w:p w14:paraId="7072F813" w14:textId="2E6496A9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Create an automated workflow t</w:t>
      </w: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o </w:t>
      </w: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send out snapshot to new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users</w:t>
      </w:r>
      <w:proofErr w:type="gramEnd"/>
    </w:p>
    <w:p w14:paraId="05A3E079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Set up a "community" for your users to support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them</w:t>
      </w:r>
      <w:proofErr w:type="gramEnd"/>
    </w:p>
    <w:p w14:paraId="7AE74743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Customize terms &amp; conditions and the login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page</w:t>
      </w:r>
      <w:proofErr w:type="gramEnd"/>
    </w:p>
    <w:p w14:paraId="15A5D638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Plan a 7 day "launch" to educate users &amp; promote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it</w:t>
      </w:r>
      <w:proofErr w:type="gramEnd"/>
    </w:p>
    <w:p w14:paraId="1617E602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Create tutorials to make tech simple for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users</w:t>
      </w:r>
      <w:proofErr w:type="gramEnd"/>
    </w:p>
    <w:p w14:paraId="2DDF8F07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Give away checklists and templates to create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goodwill</w:t>
      </w:r>
      <w:proofErr w:type="gramEnd"/>
    </w:p>
    <w:p w14:paraId="747ED123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Optimize the onboarding with helpful tips and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tricks</w:t>
      </w:r>
      <w:proofErr w:type="gramEnd"/>
    </w:p>
    <w:p w14:paraId="402A2480" w14:textId="77777777" w:rsidR="00571BC8" w:rsidRPr="00571BC8" w:rsidRDefault="00571BC8" w:rsidP="00730DF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Fonts w:ascii="Proxima Nova Alt ExCn Rg" w:hAnsi="Proxima Nova Alt ExCn Rg" w:cs="Arial"/>
          <w:color w:val="000000"/>
          <w:sz w:val="28"/>
          <w:szCs w:val="28"/>
        </w:rPr>
      </w:pPr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 xml:space="preserve">Ask for feedback and improve their experience </w:t>
      </w:r>
      <w:proofErr w:type="gramStart"/>
      <w:r w:rsidRPr="00571BC8">
        <w:rPr>
          <w:rFonts w:ascii="Proxima Nova Alt ExCn Rg" w:hAnsi="Proxima Nova Alt ExCn Rg" w:cs="Arial"/>
          <w:color w:val="000000"/>
          <w:sz w:val="28"/>
          <w:szCs w:val="28"/>
        </w:rPr>
        <w:t>daily</w:t>
      </w:r>
      <w:proofErr w:type="gramEnd"/>
    </w:p>
    <w:p w14:paraId="2BC714D9" w14:textId="77777777" w:rsidR="00571BC8" w:rsidRDefault="00571BC8" w:rsidP="00571BC8"/>
    <w:p w14:paraId="74533E14" w14:textId="251161CD" w:rsidR="007744E9" w:rsidRPr="00571BC8" w:rsidRDefault="007744E9" w:rsidP="00571BC8">
      <w:pPr>
        <w:pStyle w:val="NormalWeb"/>
        <w:spacing w:before="0" w:beforeAutospacing="0" w:after="0" w:afterAutospacing="0"/>
      </w:pPr>
    </w:p>
    <w:sectPr w:rsidR="007744E9" w:rsidRPr="00571BC8" w:rsidSect="00571BC8">
      <w:headerReference w:type="default" r:id="rId7"/>
      <w:footerReference w:type="default" r:id="rId8"/>
      <w:pgSz w:w="12240" w:h="15840" w:code="1"/>
      <w:pgMar w:top="1440" w:right="1728" w:bottom="144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6C729" w14:textId="77777777" w:rsidR="00DB1C72" w:rsidRDefault="00DB1C72">
      <w:r>
        <w:separator/>
      </w:r>
    </w:p>
  </w:endnote>
  <w:endnote w:type="continuationSeparator" w:id="0">
    <w:p w14:paraId="58011B41" w14:textId="77777777" w:rsidR="00DB1C72" w:rsidRDefault="00DB1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41C5B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D638BDD" wp14:editId="7EF96B48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571BC8">
      <w:rPr>
        <w:rFonts w:ascii="Arial" w:hAnsi="Arial" w:cs="Arial"/>
        <w:noProof/>
        <w:color w:val="C0C0C0"/>
        <w:sz w:val="12"/>
        <w:szCs w:val="12"/>
      </w:rPr>
      <w:t>Document15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571BC8">
      <w:rPr>
        <w:rFonts w:ascii="Arial" w:hAnsi="Arial" w:cs="Arial"/>
        <w:noProof/>
        <w:color w:val="C0C0C0"/>
        <w:sz w:val="12"/>
        <w:szCs w:val="12"/>
      </w:rPr>
      <w:t>7/26/2024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70062" w14:textId="77777777" w:rsidR="00DB1C72" w:rsidRDefault="00DB1C72">
      <w:r>
        <w:separator/>
      </w:r>
    </w:p>
  </w:footnote>
  <w:footnote w:type="continuationSeparator" w:id="0">
    <w:p w14:paraId="2286DDB9" w14:textId="77777777" w:rsidR="00DB1C72" w:rsidRDefault="00DB1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B86DE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D2F1933" wp14:editId="32E67000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F7D79"/>
    <w:multiLevelType w:val="multilevel"/>
    <w:tmpl w:val="172C4E2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7410C4"/>
    <w:multiLevelType w:val="multilevel"/>
    <w:tmpl w:val="7256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F47B5"/>
    <w:multiLevelType w:val="multilevel"/>
    <w:tmpl w:val="7256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718139">
    <w:abstractNumId w:val="2"/>
  </w:num>
  <w:num w:numId="2" w16cid:durableId="1533566623">
    <w:abstractNumId w:val="1"/>
  </w:num>
  <w:num w:numId="3" w16cid:durableId="141192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C8"/>
    <w:rsid w:val="000A2989"/>
    <w:rsid w:val="00160ADC"/>
    <w:rsid w:val="0024052F"/>
    <w:rsid w:val="00310FDB"/>
    <w:rsid w:val="0031195B"/>
    <w:rsid w:val="00410927"/>
    <w:rsid w:val="00483751"/>
    <w:rsid w:val="004A3D35"/>
    <w:rsid w:val="00571BC8"/>
    <w:rsid w:val="00576B8A"/>
    <w:rsid w:val="006B0836"/>
    <w:rsid w:val="00730DF7"/>
    <w:rsid w:val="007700D1"/>
    <w:rsid w:val="007744E9"/>
    <w:rsid w:val="00847E22"/>
    <w:rsid w:val="008F7968"/>
    <w:rsid w:val="00911BAB"/>
    <w:rsid w:val="009D25F0"/>
    <w:rsid w:val="00A22C76"/>
    <w:rsid w:val="00A936E4"/>
    <w:rsid w:val="00B836C0"/>
    <w:rsid w:val="00BB2153"/>
    <w:rsid w:val="00BE63B6"/>
    <w:rsid w:val="00CA1A8F"/>
    <w:rsid w:val="00CD36E9"/>
    <w:rsid w:val="00D73013"/>
    <w:rsid w:val="00DB1C72"/>
    <w:rsid w:val="00DB5DE9"/>
    <w:rsid w:val="00E16DA1"/>
    <w:rsid w:val="00E84FA0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40F30"/>
  <w15:chartTrackingRefBased/>
  <w15:docId w15:val="{988C9859-6161-004D-9F5B-6935A913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71B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8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33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2024-07-27T04:19:00Z</dcterms:created>
  <dcterms:modified xsi:type="dcterms:W3CDTF">2024-07-27T04:52:00Z</dcterms:modified>
</cp:coreProperties>
</file>